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1"/>
        <w:gridCol w:w="572"/>
        <w:gridCol w:w="4497"/>
        <w:gridCol w:w="4291"/>
        <w:gridCol w:w="464"/>
        <w:gridCol w:w="421"/>
        <w:gridCol w:w="107"/>
        <w:gridCol w:w="17"/>
      </w:tblGrid>
      <w:tr w:rsidR="00A81248" w:rsidRPr="003A798E" w14:paraId="312EF5F5" w14:textId="77777777" w:rsidTr="00AA3CF0">
        <w:tc>
          <w:tcPr>
            <w:tcW w:w="5490" w:type="dxa"/>
            <w:gridSpan w:val="3"/>
          </w:tcPr>
          <w:p w14:paraId="42A09B3B" w14:textId="694BE19E" w:rsidR="00A81248" w:rsidRPr="003A798E" w:rsidRDefault="00A81248" w:rsidP="00A81248">
            <w:pPr>
              <w:pStyle w:val="GraphicAnchor"/>
            </w:pPr>
          </w:p>
        </w:tc>
        <w:tc>
          <w:tcPr>
            <w:tcW w:w="5300" w:type="dxa"/>
            <w:gridSpan w:val="5"/>
          </w:tcPr>
          <w:p w14:paraId="266FFC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6E541B5D" w14:textId="77777777" w:rsidTr="00AA3CF0">
        <w:trPr>
          <w:trHeight w:val="2719"/>
        </w:trPr>
        <w:tc>
          <w:tcPr>
            <w:tcW w:w="5490" w:type="dxa"/>
            <w:gridSpan w:val="3"/>
          </w:tcPr>
          <w:p w14:paraId="719E85A0" w14:textId="63BD6413" w:rsidR="00D80E21" w:rsidRPr="009454D5" w:rsidRDefault="009454D5" w:rsidP="00D80E21">
            <w:pPr>
              <w:pStyle w:val="Heading1"/>
              <w:rPr>
                <w:sz w:val="60"/>
                <w:szCs w:val="60"/>
              </w:rPr>
            </w:pPr>
            <w:r w:rsidRPr="009454D5">
              <w:rPr>
                <w:sz w:val="60"/>
                <w:szCs w:val="60"/>
              </w:rPr>
              <w:t>CORNER DETECTION</w:t>
            </w:r>
          </w:p>
        </w:tc>
        <w:tc>
          <w:tcPr>
            <w:tcW w:w="5300" w:type="dxa"/>
            <w:gridSpan w:val="5"/>
          </w:tcPr>
          <w:p w14:paraId="69795238" w14:textId="71C00929" w:rsidR="00A81248" w:rsidRPr="003A798E" w:rsidRDefault="00DF0E7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99C7148" wp14:editId="4610E9F6">
                      <wp:simplePos x="0" y="0"/>
                      <wp:positionH relativeFrom="margin">
                        <wp:posOffset>-4007485</wp:posOffset>
                      </wp:positionH>
                      <wp:positionV relativeFrom="page">
                        <wp:posOffset>-525780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6AA710" id="Group 1" o:spid="_x0000_s1026" alt="&quot;&quot;" style="position:absolute;margin-left:-315.55pt;margin-top:-41.4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LowsNeEAAAAN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6349102A" w14:textId="77777777" w:rsidTr="00AA3CF0">
        <w:trPr>
          <w:trHeight w:val="8059"/>
        </w:trPr>
        <w:tc>
          <w:tcPr>
            <w:tcW w:w="5490" w:type="dxa"/>
            <w:gridSpan w:val="3"/>
          </w:tcPr>
          <w:p w14:paraId="2BAAA3A4" w14:textId="08A9B637" w:rsidR="00A81248" w:rsidRPr="003A798E" w:rsidRDefault="00A81248"/>
        </w:tc>
        <w:tc>
          <w:tcPr>
            <w:tcW w:w="5300" w:type="dxa"/>
            <w:gridSpan w:val="5"/>
          </w:tcPr>
          <w:p w14:paraId="4C5490EF" w14:textId="19898D6E" w:rsidR="00A81248" w:rsidRPr="003A798E" w:rsidRDefault="008008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D532BC" wp14:editId="3F1311DB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5052060</wp:posOffset>
                      </wp:positionV>
                      <wp:extent cx="1828800" cy="274566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2745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831B2D" w14:textId="07F618D6" w:rsidR="00D253A5" w:rsidRDefault="00081012" w:rsidP="008008DB"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NOVEM</w:t>
                                  </w:r>
                                  <w:r w:rsidR="00047A58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BER</w:t>
                                  </w:r>
                                  <w:r w:rsidR="00F45916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 xml:space="preserve"> </w:t>
                                  </w:r>
                                  <w:r w:rsidR="00FF39C1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9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, 2021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D532BC" id="Rectangle 44" o:spid="_x0000_s1026" style="position:absolute;margin-left:-6.15pt;margin-top:397.8pt;width:2in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" filled="f" stroked="f">
                      <v:textbox inset="0,0,0,0">
                        <w:txbxContent>
                          <w:p w14:paraId="75831B2D" w14:textId="07F618D6" w:rsidR="00D253A5" w:rsidRDefault="00081012" w:rsidP="008008DB"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NOVEM</w:t>
                            </w:r>
                            <w:r w:rsidR="00047A58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BER</w:t>
                            </w:r>
                            <w:r w:rsidR="00F45916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 xml:space="preserve"> </w:t>
                            </w:r>
                            <w:r w:rsidR="00FF39C1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9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, 2021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81248" w:rsidRPr="003A798E" w14:paraId="1454CC64" w14:textId="77777777" w:rsidTr="00AA3CF0">
        <w:trPr>
          <w:trHeight w:val="1299"/>
        </w:trPr>
        <w:tc>
          <w:tcPr>
            <w:tcW w:w="5490" w:type="dxa"/>
            <w:gridSpan w:val="3"/>
          </w:tcPr>
          <w:p w14:paraId="04FE1851" w14:textId="5F184A96" w:rsidR="00A81248" w:rsidRPr="003A798E" w:rsidRDefault="00A24F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9073A" wp14:editId="7D24A0BA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219710</wp:posOffset>
                      </wp:positionV>
                      <wp:extent cx="1579245" cy="45085"/>
                      <wp:effectExtent l="0" t="19050" r="20955" b="0"/>
                      <wp:wrapNone/>
                      <wp:docPr id="68" name="Shap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45" cy="450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3520">
                                    <a:moveTo>
                                      <a:pt x="0" y="0"/>
                                    </a:moveTo>
                                    <a:lnTo>
                                      <a:pt x="1493520" y="0"/>
                                    </a:lnTo>
                                  </a:path>
                                </a:pathLst>
                              </a:custGeom>
                              <a:ln w="38100" cap="flat">
                                <a:round/>
                              </a:ln>
                            </wps:spPr>
                            <wps:style>
                              <a:lnRef idx="1">
                                <a:srgbClr val="082A7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0739D6" id="Shape 68" o:spid="_x0000_s1026" style="position:absolute;margin-left:268.35pt;margin-top:17.3pt;width:124.3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935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" path="m,l1493520,e" filled="f" strokecolor="#052875" strokeweight="3pt">
                      <v:path arrowok="t" textboxrect="0,0,1493520,45085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5D1FA7" wp14:editId="0E944EDA">
                      <wp:simplePos x="0" y="0"/>
                      <wp:positionH relativeFrom="column">
                        <wp:posOffset>3398520</wp:posOffset>
                      </wp:positionH>
                      <wp:positionV relativeFrom="paragraph">
                        <wp:posOffset>389255</wp:posOffset>
                      </wp:positionV>
                      <wp:extent cx="3619500" cy="1381125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0" cy="1381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0054E" w14:textId="4C5B1DFD" w:rsidR="00D253A5" w:rsidRPr="00D80E21" w:rsidRDefault="004B6DFE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TA’s</w:t>
                                  </w:r>
                                  <w:r w:rsidR="00726C4B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Muhammed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Zemzemo</w:t>
                                  </w:r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ğlu</w:t>
                                  </w:r>
                                  <w:proofErr w:type="spellEnd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and Mehmet </w:t>
                                  </w:r>
                                  <w:proofErr w:type="spellStart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Emin</w:t>
                                  </w:r>
                                  <w:proofErr w:type="spellEnd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  <w:proofErr w:type="spellStart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Mumcuoğlu</w:t>
                                  </w:r>
                                  <w:proofErr w:type="spellEnd"/>
                                  <w:r w:rsidR="00D80E21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</w:p>
                                <w:p w14:paraId="1F0DB1E0" w14:textId="6B6D9A77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</w:pPr>
                                </w:p>
                                <w:p w14:paraId="66CBBAFE" w14:textId="44A8FD7C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Name</w:t>
                                  </w:r>
                                  <w:r w:rsidR="002E6E52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of Student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 Moses Chuka E</w:t>
                                  </w:r>
                                  <w:r w:rsidR="0078425C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bere</w:t>
                                  </w:r>
                                </w:p>
                                <w:p w14:paraId="6ADB8578" w14:textId="42C1659D" w:rsidR="00D80E21" w:rsidRDefault="00D80E21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S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tudent Number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  <w:t>31491</w:t>
                                  </w:r>
                                </w:p>
                                <w:p w14:paraId="37B3F73C" w14:textId="48731A5F" w:rsidR="00D253A5" w:rsidRDefault="00256F64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Course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Computer Vision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(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E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417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)</w:t>
                                  </w:r>
                                </w:p>
                                <w:p w14:paraId="5AC6DA53" w14:textId="77777777" w:rsidR="00D253A5" w:rsidRPr="008008DB" w:rsidRDefault="00D253A5" w:rsidP="008008DB"/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D1FA7" id="Rectangle 47" o:spid="_x0000_s1027" style="position:absolute;margin-left:267.6pt;margin-top:30.65pt;width:28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" filled="f" stroked="f">
                      <v:textbox inset="0,0,0,0">
                        <w:txbxContent>
                          <w:p w14:paraId="43D0054E" w14:textId="4C5B1DFD" w:rsidR="00D253A5" w:rsidRPr="00D80E21" w:rsidRDefault="004B6DFE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TA’s</w:t>
                            </w:r>
                            <w:r w:rsidR="00726C4B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Muhammed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Zemzemo</w:t>
                            </w:r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ğlu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and Mehmet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Emin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Mumcuoğlu</w:t>
                            </w:r>
                            <w:proofErr w:type="spellEnd"/>
                            <w:r w:rsidR="00D80E21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</w:p>
                          <w:p w14:paraId="1F0DB1E0" w14:textId="6B6D9A77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</w:pPr>
                          </w:p>
                          <w:p w14:paraId="66CBBAFE" w14:textId="44A8FD7C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Name</w:t>
                            </w:r>
                            <w:r w:rsidR="002E6E52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of Student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 Moses Chuka E</w:t>
                            </w:r>
                            <w:r w:rsidR="0078425C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bere</w:t>
                            </w:r>
                          </w:p>
                          <w:p w14:paraId="6ADB8578" w14:textId="42C1659D" w:rsidR="00D80E21" w:rsidRDefault="00D80E21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S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tudent Number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  <w:t>31491</w:t>
                            </w:r>
                          </w:p>
                          <w:p w14:paraId="37B3F73C" w14:textId="48731A5F" w:rsidR="00D253A5" w:rsidRDefault="00256F64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Course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Computer Vision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(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E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417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)</w:t>
                            </w:r>
                          </w:p>
                          <w:p w14:paraId="5AC6DA53" w14:textId="77777777" w:rsidR="00D253A5" w:rsidRPr="008008DB" w:rsidRDefault="00D253A5" w:rsidP="008008D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300" w:type="dxa"/>
            <w:gridSpan w:val="5"/>
          </w:tcPr>
          <w:p w14:paraId="22F794F9" w14:textId="00E4A847" w:rsidR="00A81248" w:rsidRPr="003A798E" w:rsidRDefault="00A81248" w:rsidP="00A81248">
            <w:pPr>
              <w:pStyle w:val="Heading2"/>
            </w:pPr>
          </w:p>
          <w:p w14:paraId="0F1ADB1E" w14:textId="44873300" w:rsidR="00A81248" w:rsidRPr="008414CE" w:rsidRDefault="00A81248" w:rsidP="00C66528">
            <w:pPr>
              <w:pStyle w:val="Heading2"/>
              <w:rPr>
                <w:sz w:val="28"/>
                <w:szCs w:val="28"/>
              </w:rPr>
            </w:pPr>
          </w:p>
        </w:tc>
      </w:tr>
      <w:tr w:rsidR="00A81248" w:rsidRPr="003A798E" w14:paraId="7DAF7950" w14:textId="77777777" w:rsidTr="00AA3CF0">
        <w:trPr>
          <w:trHeight w:val="1402"/>
        </w:trPr>
        <w:tc>
          <w:tcPr>
            <w:tcW w:w="5490" w:type="dxa"/>
            <w:gridSpan w:val="3"/>
          </w:tcPr>
          <w:p w14:paraId="1431DE8A" w14:textId="77777777" w:rsidR="00A81248" w:rsidRPr="003A798E" w:rsidRDefault="00A81248"/>
        </w:tc>
        <w:tc>
          <w:tcPr>
            <w:tcW w:w="5300" w:type="dxa"/>
            <w:gridSpan w:val="5"/>
          </w:tcPr>
          <w:p w14:paraId="39DA1048" w14:textId="13229D5E" w:rsidR="00A81248" w:rsidRPr="003A798E" w:rsidRDefault="00A81248" w:rsidP="00A81248">
            <w:pPr>
              <w:pStyle w:val="Heading2"/>
            </w:pPr>
          </w:p>
        </w:tc>
      </w:tr>
      <w:tr w:rsidR="001205A1" w:rsidRPr="003A798E" w14:paraId="15E5C104" w14:textId="77777777" w:rsidTr="00AA3CF0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gridAfter w:val="2"/>
          <w:wAfter w:w="124" w:type="dxa"/>
          <w:trHeight w:val="4599"/>
        </w:trPr>
        <w:tc>
          <w:tcPr>
            <w:tcW w:w="421" w:type="dxa"/>
            <w:shd w:val="clear" w:color="auto" w:fill="EDF0F4" w:themeFill="accent3"/>
          </w:tcPr>
          <w:p w14:paraId="3E5FA63C" w14:textId="77777777" w:rsidR="001205A1" w:rsidRPr="003A798E" w:rsidRDefault="001205A1"/>
        </w:tc>
        <w:tc>
          <w:tcPr>
            <w:tcW w:w="9824" w:type="dxa"/>
            <w:gridSpan w:val="4"/>
            <w:shd w:val="clear" w:color="auto" w:fill="EDF0F4" w:themeFill="accent3"/>
          </w:tcPr>
          <w:p w14:paraId="5C27C195" w14:textId="03AE737C" w:rsidR="000565C7" w:rsidRPr="00763268" w:rsidRDefault="00A861E0" w:rsidP="00763268">
            <w:pPr>
              <w:pStyle w:val="Heading3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TABLE OF CONTENTS</w:t>
            </w:r>
          </w:p>
          <w:p w14:paraId="166BB01A" w14:textId="68E5D2CE" w:rsidR="00F93931" w:rsidRDefault="00F93931" w:rsidP="00F93931"/>
          <w:p w14:paraId="706960C2" w14:textId="0E24D66A" w:rsidR="00F93931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Introduction</w:t>
            </w:r>
          </w:p>
          <w:p w14:paraId="61FAC588" w14:textId="77777777" w:rsidR="00A861E0" w:rsidRDefault="00A861E0" w:rsidP="00A861E0">
            <w:pPr>
              <w:pStyle w:val="ListParagraph"/>
              <w:ind w:left="1080"/>
              <w:rPr>
                <w:rFonts w:ascii="Cambria Math" w:hAnsi="Cambria Math"/>
                <w:sz w:val="60"/>
                <w:szCs w:val="60"/>
              </w:rPr>
            </w:pPr>
          </w:p>
          <w:p w14:paraId="170C23E0" w14:textId="67552A1C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Explanation of Methods</w:t>
            </w:r>
          </w:p>
          <w:p w14:paraId="47C910D5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176D0C00" w14:textId="67864260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Results</w:t>
            </w:r>
          </w:p>
          <w:p w14:paraId="4D721E0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1F0F91A" w14:textId="5681BE32" w:rsidR="003D734E" w:rsidRDefault="00832E57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Multiple Results</w:t>
            </w:r>
          </w:p>
          <w:p w14:paraId="6D829F96" w14:textId="77777777" w:rsidR="004357DF" w:rsidRPr="004357DF" w:rsidRDefault="004357DF" w:rsidP="004357D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A6A5D1B" w14:textId="0653956A" w:rsidR="004357DF" w:rsidRDefault="004357DF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Questions</w:t>
            </w:r>
          </w:p>
          <w:p w14:paraId="1C30622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4EDA13F" w14:textId="00EF8F18" w:rsidR="00A861E0" w:rsidRDefault="00023705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Discussion</w:t>
            </w:r>
          </w:p>
          <w:p w14:paraId="443D88C4" w14:textId="4B9899C9" w:rsidR="003D734E" w:rsidRPr="00023705" w:rsidRDefault="001678EF" w:rsidP="00023705">
            <w:pPr>
              <w:pStyle w:val="ListParagraph"/>
              <w:tabs>
                <w:tab w:val="left" w:pos="7761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  <w:p w14:paraId="7CF7F517" w14:textId="012EF3E7" w:rsidR="002C4C83" w:rsidRPr="003D734E" w:rsidRDefault="003D734E" w:rsidP="006455C3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3D734E">
              <w:rPr>
                <w:rFonts w:ascii="Cambria Math" w:hAnsi="Cambria Math"/>
                <w:sz w:val="60"/>
                <w:szCs w:val="60"/>
              </w:rPr>
              <w:t>References</w:t>
            </w:r>
          </w:p>
          <w:p w14:paraId="0431302D" w14:textId="77777777" w:rsidR="002C4C83" w:rsidRDefault="002C4C83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409AFB9B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0E619E17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EFFAC3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BF6D5E" w14:textId="0A643230" w:rsidR="00023705" w:rsidRPr="002C4C83" w:rsidRDefault="00170A42" w:rsidP="00BF37FC">
            <w:pPr>
              <w:tabs>
                <w:tab w:val="left" w:pos="1250"/>
                <w:tab w:val="left" w:pos="1960"/>
                <w:tab w:val="center" w:pos="4912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  <w:r w:rsidR="005A01A4">
              <w:rPr>
                <w:rFonts w:ascii="Cambria Math" w:hAnsi="Cambria Math"/>
                <w:sz w:val="60"/>
                <w:szCs w:val="60"/>
              </w:rPr>
              <w:tab/>
            </w:r>
            <w:r w:rsidR="00BF37FC">
              <w:rPr>
                <w:rFonts w:ascii="Cambria Math" w:hAnsi="Cambria Math"/>
                <w:sz w:val="60"/>
                <w:szCs w:val="60"/>
              </w:rP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31D36566" w14:textId="77777777" w:rsidR="001205A1" w:rsidRPr="003A798E" w:rsidRDefault="001205A1"/>
        </w:tc>
      </w:tr>
      <w:tr w:rsidR="0031055C" w:rsidRPr="003A798E" w14:paraId="0E557A5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75A38DC4" w14:textId="367EC185" w:rsidR="0031055C" w:rsidRPr="003A798E" w:rsidRDefault="0031055C" w:rsidP="0031055C">
            <w:pPr>
              <w:pStyle w:val="GraphicAnchor"/>
            </w:pPr>
            <w:bookmarkStart w:id="0" w:name="_Hlk73394480"/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E828D78" w14:textId="345056FE" w:rsidR="0031055C" w:rsidRPr="003A798E" w:rsidRDefault="00E476C0" w:rsidP="0031055C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2E3480" wp14:editId="23D4A1F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11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A3B50" id="Shape" o:spid="_x0000_s1026" alt="&quot;&quot;" style="position:absolute;margin-left:-85.65pt;margin-top:-35pt;width:611.9pt;height:718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cq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+30XK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1179F26A" w14:textId="77777777" w:rsidR="0031055C" w:rsidRPr="003A798E" w:rsidRDefault="0031055C" w:rsidP="00975655"/>
        </w:tc>
      </w:tr>
      <w:tr w:rsidR="0031055C" w:rsidRPr="003A798E" w14:paraId="67012524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04421EC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0D60FEF" w14:textId="6CA53070" w:rsidR="0031055C" w:rsidRPr="003A798E" w:rsidRDefault="00985A42" w:rsidP="00A24793">
            <w:pPr>
              <w:pStyle w:val="Quote"/>
            </w:pPr>
            <w:r>
              <w:t>INTRODUCTION</w:t>
            </w:r>
          </w:p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2E1C51" w14:textId="77777777" w:rsidR="0031055C" w:rsidRPr="003A798E" w:rsidRDefault="0031055C" w:rsidP="00975655"/>
        </w:tc>
      </w:tr>
      <w:tr w:rsidR="0031055C" w:rsidRPr="003A798E" w14:paraId="6DD315F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31FACE7D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DD06746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16EEC7" w14:textId="77777777" w:rsidR="0031055C" w:rsidRPr="003A798E" w:rsidRDefault="0031055C" w:rsidP="00975655"/>
        </w:tc>
      </w:tr>
      <w:bookmarkEnd w:id="0"/>
    </w:tbl>
    <w:p w14:paraId="743067CE" w14:textId="197277B8" w:rsidR="002C2BCB" w:rsidRPr="0063422E" w:rsidRDefault="002C2BCB" w:rsidP="0063422E">
      <w:pPr>
        <w:rPr>
          <w:b/>
          <w:bCs/>
          <w:color w:val="002060"/>
          <w:sz w:val="40"/>
          <w:szCs w:val="40"/>
        </w:rPr>
      </w:pPr>
    </w:p>
    <w:tbl>
      <w:tblPr>
        <w:tblW w:w="1066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10600"/>
        <w:gridCol w:w="46"/>
      </w:tblGrid>
      <w:tr w:rsidR="00AD31D2" w:rsidRPr="003A798E" w14:paraId="756849A8" w14:textId="77777777" w:rsidTr="00EC48B6">
        <w:trPr>
          <w:trHeight w:val="4500"/>
        </w:trPr>
        <w:tc>
          <w:tcPr>
            <w:tcW w:w="20" w:type="dxa"/>
            <w:shd w:val="clear" w:color="auto" w:fill="F5F7F9"/>
          </w:tcPr>
          <w:p w14:paraId="40F6292E" w14:textId="1CFEEE09" w:rsidR="00AD31D2" w:rsidRPr="003A798E" w:rsidRDefault="00AD31D2" w:rsidP="00EA66E8"/>
        </w:tc>
        <w:tc>
          <w:tcPr>
            <w:tcW w:w="10600" w:type="dxa"/>
            <w:shd w:val="clear" w:color="auto" w:fill="F5F7F9"/>
          </w:tcPr>
          <w:p w14:paraId="69321189" w14:textId="492739F6" w:rsidR="00FE02EF" w:rsidRPr="003459AA" w:rsidRDefault="00D7469E" w:rsidP="00FE02EF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 xml:space="preserve">Corner </w:t>
            </w:r>
            <w:r w:rsidR="00FE02EF">
              <w:rPr>
                <w:rFonts w:ascii="Cambria Math" w:hAnsi="Cambria Math"/>
                <w:color w:val="002060"/>
                <w:sz w:val="50"/>
                <w:szCs w:val="50"/>
              </w:rPr>
              <w:t>Detection</w:t>
            </w:r>
          </w:p>
          <w:p w14:paraId="640BA97D" w14:textId="4900939D" w:rsidR="00FE02EF" w:rsidRDefault="00125F71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This is an image processing technique </w:t>
            </w:r>
            <w:r w:rsidR="00095C8C">
              <w:rPr>
                <w:rFonts w:ascii="Cambria Math" w:hAnsi="Cambria Math"/>
                <w:sz w:val="36"/>
                <w:szCs w:val="36"/>
              </w:rPr>
              <w:t>used to highlight points of intersection edges in images</w:t>
            </w:r>
            <w:r w:rsidR="00DC7851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106400">
              <w:rPr>
                <w:rFonts w:ascii="Cambria Math" w:hAnsi="Cambria Math"/>
                <w:sz w:val="36"/>
                <w:szCs w:val="36"/>
              </w:rPr>
              <w:t>Corner</w:t>
            </w:r>
            <w:r w:rsidR="008D709A">
              <w:rPr>
                <w:rFonts w:ascii="Cambria Math" w:hAnsi="Cambria Math"/>
                <w:sz w:val="36"/>
                <w:szCs w:val="36"/>
              </w:rPr>
              <w:t xml:space="preserve"> detection is </w:t>
            </w:r>
            <w:r w:rsidR="00106400">
              <w:rPr>
                <w:rFonts w:ascii="Cambria Math" w:hAnsi="Cambria Math"/>
                <w:sz w:val="36"/>
                <w:szCs w:val="36"/>
              </w:rPr>
              <w:t xml:space="preserve">widely researched </w:t>
            </w:r>
            <w:r w:rsidR="00955435">
              <w:rPr>
                <w:rFonts w:ascii="Cambria Math" w:hAnsi="Cambria Math"/>
                <w:sz w:val="36"/>
                <w:szCs w:val="36"/>
              </w:rPr>
              <w:t>because of its usefulness in a plethora of applications today</w:t>
            </w:r>
            <w:r w:rsidR="00E3399E">
              <w:rPr>
                <w:rFonts w:ascii="Cambria Math" w:hAnsi="Cambria Math"/>
                <w:sz w:val="36"/>
                <w:szCs w:val="36"/>
              </w:rPr>
              <w:t xml:space="preserve"> like object detection, motion tracking, robot navigation, 3D reconstruction, etc</w:t>
            </w:r>
            <w:r w:rsidR="00955435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3261AB">
              <w:rPr>
                <w:rFonts w:ascii="Cambria Math" w:hAnsi="Cambria Math"/>
                <w:sz w:val="36"/>
                <w:szCs w:val="36"/>
              </w:rPr>
              <w:t xml:space="preserve">In the most trivial case, corner detection could be used to guide a robot along a predetermined path. </w:t>
            </w:r>
            <w:r w:rsidR="00DE203D">
              <w:rPr>
                <w:rFonts w:ascii="Cambria Math" w:hAnsi="Cambria Math"/>
                <w:sz w:val="36"/>
                <w:szCs w:val="36"/>
              </w:rPr>
              <w:t xml:space="preserve">Several researchers have come up with multiple approaches to developing corner detection algorithms. </w:t>
            </w:r>
            <w:proofErr w:type="spellStart"/>
            <w:r w:rsidR="00DE203D">
              <w:rPr>
                <w:rFonts w:ascii="Cambria Math" w:hAnsi="Cambria Math"/>
                <w:sz w:val="36"/>
                <w:szCs w:val="36"/>
              </w:rPr>
              <w:t>Som</w:t>
            </w:r>
            <w:proofErr w:type="spellEnd"/>
            <w:r w:rsidR="00DE203D">
              <w:rPr>
                <w:rFonts w:ascii="Cambria Math" w:hAnsi="Cambria Math"/>
                <w:sz w:val="36"/>
                <w:szCs w:val="36"/>
              </w:rPr>
              <w:t xml:space="preserve"> of these researchers include, but are not limited to, </w:t>
            </w:r>
            <w:r w:rsidR="00173316">
              <w:rPr>
                <w:rFonts w:ascii="Cambria Math" w:hAnsi="Cambria Math"/>
                <w:sz w:val="36"/>
                <w:szCs w:val="36"/>
              </w:rPr>
              <w:t xml:space="preserve">Chris Harris, Mike Stephens, Moravec, </w:t>
            </w:r>
            <w:proofErr w:type="spellStart"/>
            <w:r w:rsidR="00173316">
              <w:rPr>
                <w:rFonts w:ascii="Cambria Math" w:hAnsi="Cambria Math"/>
                <w:sz w:val="36"/>
                <w:szCs w:val="36"/>
              </w:rPr>
              <w:t>Kanade</w:t>
            </w:r>
            <w:proofErr w:type="spellEnd"/>
            <w:r w:rsidR="00173316">
              <w:rPr>
                <w:rFonts w:ascii="Cambria Math" w:hAnsi="Cambria Math"/>
                <w:sz w:val="36"/>
                <w:szCs w:val="36"/>
              </w:rPr>
              <w:t xml:space="preserve">, Shi, </w:t>
            </w:r>
            <w:proofErr w:type="spellStart"/>
            <w:r w:rsidR="00173316">
              <w:rPr>
                <w:rFonts w:ascii="Cambria Math" w:hAnsi="Cambria Math"/>
                <w:sz w:val="36"/>
                <w:szCs w:val="36"/>
              </w:rPr>
              <w:t>Tomasi</w:t>
            </w:r>
            <w:proofErr w:type="spellEnd"/>
            <w:r w:rsidR="00351447">
              <w:rPr>
                <w:rFonts w:ascii="Cambria Math" w:hAnsi="Cambria Math"/>
                <w:sz w:val="36"/>
                <w:szCs w:val="36"/>
              </w:rPr>
              <w:t>,</w:t>
            </w:r>
            <w:r w:rsidR="00351447">
              <w:t xml:space="preserve"> </w:t>
            </w:r>
            <w:proofErr w:type="spellStart"/>
            <w:r w:rsidR="00351447" w:rsidRPr="00351447">
              <w:rPr>
                <w:rFonts w:ascii="Cambria Math" w:hAnsi="Cambria Math"/>
                <w:sz w:val="36"/>
                <w:szCs w:val="36"/>
              </w:rPr>
              <w:t>Förstner</w:t>
            </w:r>
            <w:proofErr w:type="spellEnd"/>
            <w:r w:rsidR="00173316">
              <w:rPr>
                <w:rFonts w:ascii="Cambria Math" w:hAnsi="Cambria Math"/>
                <w:sz w:val="36"/>
                <w:szCs w:val="36"/>
              </w:rPr>
              <w:t xml:space="preserve">, etc. </w:t>
            </w:r>
          </w:p>
          <w:p w14:paraId="12A814BD" w14:textId="553042F1" w:rsidR="001574A8" w:rsidRDefault="001574A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784FECE" w14:textId="67E49009" w:rsidR="001574A8" w:rsidRDefault="001574A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corner detectors implemented in this lab make use of</w:t>
            </w:r>
            <w:r w:rsidR="00031A99">
              <w:rPr>
                <w:rFonts w:ascii="Cambria Math" w:hAnsi="Cambria Math"/>
                <w:sz w:val="36"/>
                <w:szCs w:val="36"/>
              </w:rPr>
              <w:t xml:space="preserve"> a second order moment matrix whose eigenvalues</w:t>
            </w:r>
            <w:r w:rsidR="00DE7931">
              <w:rPr>
                <w:rFonts w:ascii="Cambria Math" w:hAnsi="Cambria Math"/>
                <w:sz w:val="36"/>
                <w:szCs w:val="36"/>
              </w:rPr>
              <w:t xml:space="preserve"> are</w:t>
            </w:r>
            <w:r w:rsidR="00031A99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435CDF">
              <w:rPr>
                <w:rFonts w:ascii="Cambria Math" w:hAnsi="Cambria Math"/>
                <w:sz w:val="36"/>
                <w:szCs w:val="36"/>
              </w:rPr>
              <w:t xml:space="preserve">compared with </w:t>
            </w:r>
            <w:r w:rsidR="00DE7931">
              <w:rPr>
                <w:rFonts w:ascii="Cambria Math" w:hAnsi="Cambria Math"/>
                <w:sz w:val="36"/>
                <w:szCs w:val="36"/>
              </w:rPr>
              <w:t xml:space="preserve">a </w:t>
            </w:r>
            <w:r w:rsidR="00031A99">
              <w:rPr>
                <w:rFonts w:ascii="Cambria Math" w:hAnsi="Cambria Math"/>
                <w:sz w:val="36"/>
                <w:szCs w:val="36"/>
              </w:rPr>
              <w:t xml:space="preserve">threshold </w:t>
            </w:r>
            <w:r w:rsidR="00435CDF">
              <w:rPr>
                <w:rFonts w:ascii="Cambria Math" w:hAnsi="Cambria Math"/>
                <w:sz w:val="36"/>
                <w:szCs w:val="36"/>
              </w:rPr>
              <w:t xml:space="preserve">to </w:t>
            </w:r>
            <w:r w:rsidR="00781519">
              <w:rPr>
                <w:rFonts w:ascii="Cambria Math" w:hAnsi="Cambria Math"/>
                <w:sz w:val="36"/>
                <w:szCs w:val="36"/>
              </w:rPr>
              <w:t>determine whether the pixel</w:t>
            </w:r>
            <w:r w:rsidR="00EA0D8F">
              <w:rPr>
                <w:rFonts w:ascii="Cambria Math" w:hAnsi="Cambria Math"/>
                <w:sz w:val="36"/>
                <w:szCs w:val="36"/>
              </w:rPr>
              <w:t>s</w:t>
            </w:r>
            <w:r w:rsidR="00781519">
              <w:rPr>
                <w:rFonts w:ascii="Cambria Math" w:hAnsi="Cambria Math"/>
                <w:sz w:val="36"/>
                <w:szCs w:val="36"/>
              </w:rPr>
              <w:t xml:space="preserve"> qualify as corners, as in the case of the </w:t>
            </w:r>
            <w:proofErr w:type="spellStart"/>
            <w:r w:rsidR="00781519"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 w:rsidR="00781519">
              <w:rPr>
                <w:rFonts w:ascii="Cambria Math" w:hAnsi="Cambria Math"/>
                <w:sz w:val="36"/>
                <w:szCs w:val="36"/>
              </w:rPr>
              <w:t xml:space="preserve"> Algorithm. </w:t>
            </w:r>
            <w:r w:rsidR="00102F36">
              <w:rPr>
                <w:rFonts w:ascii="Cambria Math" w:hAnsi="Cambria Math"/>
                <w:sz w:val="36"/>
                <w:szCs w:val="36"/>
              </w:rPr>
              <w:t>In the Harris algorithm, the same matrix is used; however, a parameter that a</w:t>
            </w:r>
            <w:r w:rsidR="000F700C">
              <w:rPr>
                <w:rFonts w:ascii="Cambria Math" w:hAnsi="Cambria Math"/>
                <w:sz w:val="36"/>
                <w:szCs w:val="36"/>
              </w:rPr>
              <w:t xml:space="preserve">pproximates the minimum eigenvalue of the corner matrix is compared to the threshold. </w:t>
            </w:r>
          </w:p>
          <w:p w14:paraId="7041298D" w14:textId="0EE3FBDD" w:rsidR="00CF1EE3" w:rsidRDefault="00CF1EE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B4207A7" w14:textId="63AC9D2B" w:rsidR="00CF1EE3" w:rsidRDefault="00CF1EE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general procedure following during corner detection is outlined in the following image:</w:t>
            </w:r>
          </w:p>
          <w:p w14:paraId="701672F4" w14:textId="2F2D7370" w:rsidR="00CF1EE3" w:rsidRDefault="00CF1EE3" w:rsidP="00DE7931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DB25E49" wp14:editId="3ED8051D">
                  <wp:extent cx="6731000" cy="17938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80221" w14:textId="77777777" w:rsidR="00CF1EE3" w:rsidRDefault="00CF1EE3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063F568" w14:textId="1FDCD2AA" w:rsidR="000F700C" w:rsidRDefault="00CF1EE3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P.S. It is imperative that the input image be a smoothed one to avoid ending up with spurious corners. </w:t>
            </w:r>
          </w:p>
          <w:p w14:paraId="7243D5F3" w14:textId="2F73B54D" w:rsidR="000F700C" w:rsidRDefault="000F700C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2D2FAE0" w14:textId="77777777" w:rsidR="000F700C" w:rsidRDefault="000F700C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392195" w:rsidRPr="003A798E" w14:paraId="39B767E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1AC75C29" w14:textId="05E3ADBD" w:rsidR="00392195" w:rsidRPr="003A798E" w:rsidRDefault="00904F56" w:rsidP="00392195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25824" behindDoc="1" locked="0" layoutInCell="1" allowOverlap="1" wp14:anchorId="2776DAB1" wp14:editId="580BA263">
                            <wp:simplePos x="0" y="0"/>
                            <wp:positionH relativeFrom="margin">
                              <wp:posOffset>-992505</wp:posOffset>
                            </wp:positionH>
                            <wp:positionV relativeFrom="paragraph">
                              <wp:posOffset>-454025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2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161F63" id="Shape" o:spid="_x0000_s1026" alt="&quot;&quot;" style="position:absolute;margin-left:-78.15pt;margin-top:-35.75pt;width:647.9pt;height:727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/G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uMFJE&#10;Qo1Gt4DMYNwKFJ7Nk50kB2xI89hZGSgkgI4RzdcTmuzoEYWfdVnWVQWgU7i7Lavbch7xzs7P6d75&#10;b0xHU+Tww/mxHG3iSJ84elTABpfAIRK6K4+AG+1CBENbYgR+eqBgBHyA3hv1+U0evn97VOT1R14t&#10;oDX/ztcY6JSahXa9blSLETTqdmxUQ3xAJOQVWDRA2Yo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D274378" w14:textId="03DE6904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165443BD" w14:textId="735102C1" w:rsidR="00392195" w:rsidRPr="003A798E" w:rsidRDefault="00392195" w:rsidP="00392195"/>
              </w:tc>
            </w:tr>
            <w:tr w:rsidR="00392195" w:rsidRPr="003A798E" w14:paraId="3DD99268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4C1AC6C3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A48149C" w14:textId="71620A74" w:rsidR="00392195" w:rsidRPr="003A798E" w:rsidRDefault="00985A42" w:rsidP="00392195">
                  <w:pPr>
                    <w:pStyle w:val="Quote"/>
                  </w:pPr>
                  <w:r>
                    <w:t>EXPLANATION OF METHODS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7A4B827B" w14:textId="77777777" w:rsidR="00392195" w:rsidRPr="003A798E" w:rsidRDefault="00392195" w:rsidP="00392195"/>
              </w:tc>
            </w:tr>
            <w:tr w:rsidR="00392195" w:rsidRPr="003A798E" w14:paraId="46AA7287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ED28502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4D4586C7" w14:textId="3BDCCD3E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7F504D17" w14:textId="77777777" w:rsidR="00392195" w:rsidRPr="003A798E" w:rsidRDefault="00392195" w:rsidP="00392195"/>
              </w:tc>
            </w:tr>
          </w:tbl>
          <w:p w14:paraId="3F0F8775" w14:textId="4D2AEFE7" w:rsidR="00136BFB" w:rsidRPr="004A08DD" w:rsidRDefault="004E1297" w:rsidP="004A08DD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proofErr w:type="spellStart"/>
            <w:r>
              <w:rPr>
                <w:rFonts w:ascii="Cambria Math" w:hAnsi="Cambria Math"/>
                <w:color w:val="002060"/>
                <w:sz w:val="50"/>
                <w:szCs w:val="50"/>
              </w:rPr>
              <w:lastRenderedPageBreak/>
              <w:t>Kanade-Tomasi</w:t>
            </w:r>
            <w:proofErr w:type="spellEnd"/>
            <w:r>
              <w:rPr>
                <w:rFonts w:ascii="Cambria Math" w:hAnsi="Cambria Math"/>
                <w:color w:val="002060"/>
                <w:sz w:val="50"/>
                <w:szCs w:val="50"/>
              </w:rPr>
              <w:t xml:space="preserve"> Corner Detection</w:t>
            </w:r>
          </w:p>
          <w:p w14:paraId="193111D8" w14:textId="77777777" w:rsidR="00DC1B5F" w:rsidRDefault="00DC1B5F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The inbuilt “</w:t>
            </w:r>
            <w:proofErr w:type="spellStart"/>
            <w:r>
              <w:rPr>
                <w:rFonts w:ascii="Cambria Math" w:eastAsiaTheme="minorEastAsia" w:hAnsi="Cambria Math"/>
                <w:sz w:val="36"/>
                <w:szCs w:val="36"/>
              </w:rPr>
              <w:t>imgradient</w:t>
            </w:r>
            <w:proofErr w:type="spellEnd"/>
            <w:r>
              <w:rPr>
                <w:rFonts w:ascii="Cambria Math" w:eastAsiaTheme="minorEastAsia" w:hAnsi="Cambria Math"/>
                <w:sz w:val="36"/>
                <w:szCs w:val="36"/>
              </w:rPr>
              <w:t>” function is used to c</w:t>
            </w:r>
            <w:r w:rsidRPr="005047C7">
              <w:rPr>
                <w:rFonts w:ascii="Cambria Math" w:eastAsiaTheme="minorEastAsia" w:hAnsi="Cambria Math"/>
                <w:sz w:val="36"/>
                <w:szCs w:val="36"/>
              </w:rPr>
              <w:t>ompute the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x- and y-</w:t>
            </w:r>
            <w:r w:rsidRPr="005047C7">
              <w:rPr>
                <w:rFonts w:ascii="Cambria Math" w:eastAsiaTheme="minorEastAsia" w:hAnsi="Cambria Math"/>
                <w:sz w:val="36"/>
                <w:szCs w:val="36"/>
              </w:rPr>
              <w:t xml:space="preserve"> gradients 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>of a smoothed image. Nested for-loops are used to scan the gradient images and create (2k+1)x(2k+1) windows of the x- and y- gradients. Within each window, image gradients are used to create the corner matrix using the following formula:</w:t>
            </w:r>
          </w:p>
          <w:p w14:paraId="0D233C04" w14:textId="77777777" w:rsidR="009E333E" w:rsidRDefault="009E333E" w:rsidP="009E333E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E23EC92" wp14:editId="4337A868">
                  <wp:extent cx="2824681" cy="784306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852" cy="79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7E401" w14:textId="55C25878" w:rsidR="006170B3" w:rsidRDefault="009E333E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After this, within the same nested loops, the eigenvalues of the 2x2 H-matrix are found</w:t>
            </w:r>
            <w:r w:rsidR="00C71446">
              <w:rPr>
                <w:rFonts w:ascii="Cambria Math" w:eastAsiaTheme="minorEastAsia" w:hAnsi="Cambria Math"/>
                <w:sz w:val="36"/>
                <w:szCs w:val="36"/>
              </w:rPr>
              <w:t xml:space="preserve"> using MATLAB’s inbuilt “</w:t>
            </w:r>
            <w:proofErr w:type="spellStart"/>
            <w:r w:rsidR="00C71446">
              <w:rPr>
                <w:rFonts w:ascii="Cambria Math" w:eastAsiaTheme="minorEastAsia" w:hAnsi="Cambria Math"/>
                <w:sz w:val="36"/>
                <w:szCs w:val="36"/>
              </w:rPr>
              <w:t>eig</w:t>
            </w:r>
            <w:proofErr w:type="spellEnd"/>
            <w:r w:rsidR="00C71446">
              <w:rPr>
                <w:rFonts w:ascii="Cambria Math" w:eastAsiaTheme="minorEastAsia" w:hAnsi="Cambria Math"/>
                <w:sz w:val="36"/>
                <w:szCs w:val="36"/>
              </w:rPr>
              <w:t>” function.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</w:t>
            </w:r>
            <w:r w:rsidR="00C71446">
              <w:rPr>
                <w:rFonts w:ascii="Cambria Math" w:eastAsiaTheme="minorEastAsia" w:hAnsi="Cambria Math"/>
                <w:sz w:val="36"/>
                <w:szCs w:val="36"/>
              </w:rPr>
              <w:t xml:space="preserve">The minimum of these eigenvalues is now compared with the user-defined threshold such that all </w:t>
            </w:r>
            <w:r w:rsidR="008055E7">
              <w:rPr>
                <w:rFonts w:ascii="Cambria Math" w:eastAsiaTheme="minorEastAsia" w:hAnsi="Cambria Math"/>
                <w:sz w:val="36"/>
                <w:szCs w:val="36"/>
              </w:rPr>
              <w:t xml:space="preserve">values above the threshold for qualify as corners. The pixel locations </w:t>
            </w:r>
            <w:r w:rsidR="00E83D01">
              <w:rPr>
                <w:rFonts w:ascii="Cambria Math" w:eastAsiaTheme="minorEastAsia" w:hAnsi="Cambria Math"/>
                <w:sz w:val="36"/>
                <w:szCs w:val="36"/>
              </w:rPr>
              <w:t xml:space="preserve">are taken to form a list. This will be used in plotting the corners in the final image. </w:t>
            </w:r>
          </w:p>
          <w:p w14:paraId="11BCA56F" w14:textId="77777777" w:rsidR="009E333E" w:rsidRDefault="009E333E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64CBC4B9" w14:textId="74DBDFF2" w:rsidR="004A08DD" w:rsidRDefault="004A08DD" w:rsidP="004A08D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the following function was written for the </w:t>
            </w:r>
            <w:proofErr w:type="spellStart"/>
            <w:r w:rsidR="0042103B"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 w:rsidR="0042103B">
              <w:rPr>
                <w:rFonts w:ascii="Cambria Math" w:hAnsi="Cambria Math"/>
                <w:sz w:val="36"/>
                <w:szCs w:val="36"/>
              </w:rPr>
              <w:t xml:space="preserve"> corner detection </w:t>
            </w:r>
            <w:r>
              <w:rPr>
                <w:rFonts w:ascii="Cambria Math" w:hAnsi="Cambria Math"/>
                <w:sz w:val="36"/>
                <w:szCs w:val="36"/>
              </w:rPr>
              <w:t xml:space="preserve">using f. The function accepts an image and a threshold and returns the detected points and a smoothed image.  </w:t>
            </w:r>
          </w:p>
          <w:p w14:paraId="76999B4F" w14:textId="72FBB2FA" w:rsidR="00DC22D4" w:rsidRDefault="00DC22D4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55A770FE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[output1, output2] = lab4ktcorners(img, t)</w:t>
            </w:r>
          </w:p>
          <w:p w14:paraId="13A6A80D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B89C426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First of all, smoothen the image using Gaussian filtering.</w:t>
            </w:r>
          </w:p>
          <w:p w14:paraId="6F36E64E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 = lab3gaussfilt(img);</w:t>
            </w:r>
          </w:p>
          <w:p w14:paraId="282E2BF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E5925F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0D11D437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0006FBE7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26FA900E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575395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image. </w:t>
            </w:r>
          </w:p>
          <w:p w14:paraId="2D256DF6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0FF8486B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42FEE060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46F2A2DC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lastRenderedPageBreak/>
              <w:t>end</w:t>
            </w:r>
          </w:p>
          <w:p w14:paraId="655E9F8C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7A1B9E97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109FF3CE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6358DD81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3369C7E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Compute the image gradients</w:t>
            </w:r>
          </w:p>
          <w:p w14:paraId="411E6690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[Gx, Gy] = imgradientxy(I);</w:t>
            </w:r>
          </w:p>
          <w:p w14:paraId="46518584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Initialize the second order moment matrix and the list.</w:t>
            </w:r>
          </w:p>
          <w:p w14:paraId="407C05AD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H = zeros(2,2); list = [];</w:t>
            </w:r>
          </w:p>
          <w:p w14:paraId="70F286D3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32B49B6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gaussian filtering operation is specified. </w:t>
            </w:r>
          </w:p>
          <w:p w14:paraId="4EB784BD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716C1448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A531540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image.</w:t>
            </w:r>
          </w:p>
          <w:p w14:paraId="4063254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3699ACEC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408B9FF1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a window of the image gradients (from -k to +k)</w:t>
            </w:r>
          </w:p>
          <w:p w14:paraId="4783C1F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wpx = Gx(i-k:i+k, j-k:j+k);</w:t>
            </w:r>
          </w:p>
          <w:p w14:paraId="24B4B2F1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wpy = Gy(i-k:i+k, j-k:j+k);</w:t>
            </w:r>
          </w:p>
          <w:p w14:paraId="43418059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the corner matrix, H.</w:t>
            </w:r>
          </w:p>
          <w:p w14:paraId="42E5A408" w14:textId="512BC4D6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H(1,1) = sum(sum(wpx</w:t>
            </w:r>
            <w:r w:rsidR="00005AE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*wpx));</w:t>
            </w:r>
          </w:p>
          <w:p w14:paraId="7ED2AE9A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H(1,2) = sum(sum(wpx.*wpy));</w:t>
            </w:r>
          </w:p>
          <w:p w14:paraId="73815921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H(2,1) = H(1,2);</w:t>
            </w:r>
          </w:p>
          <w:p w14:paraId="44454BB0" w14:textId="3A23054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H(2,2) = sum(sum(wpy</w:t>
            </w:r>
            <w:r w:rsidR="00247D2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*wpy));</w:t>
            </w:r>
          </w:p>
          <w:p w14:paraId="31756CCA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Find the eigenvalues of the corner matrix.</w:t>
            </w:r>
          </w:p>
          <w:p w14:paraId="00DB50A9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L1 = eig(H);</w:t>
            </w:r>
          </w:p>
          <w:p w14:paraId="78B21D9C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Threshold the minimum eigenvalue of H.</w:t>
            </w:r>
          </w:p>
          <w:p w14:paraId="6426EF0B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min(L1) &gt; t</w:t>
            </w:r>
          </w:p>
          <w:p w14:paraId="44AD6AAA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list = [list; [i,j]];</w:t>
            </w:r>
          </w:p>
          <w:p w14:paraId="4BE1C44A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</w:p>
          <w:p w14:paraId="2F341E21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D74AA42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FB490BF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to unsigned 8-bit image and return the</w:t>
            </w:r>
          </w:p>
          <w:p w14:paraId="4D21E972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result and the list. </w:t>
            </w:r>
          </w:p>
          <w:p w14:paraId="2905903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output1 = uint8(I);</w:t>
            </w:r>
          </w:p>
          <w:p w14:paraId="557A1A45" w14:textId="77777777" w:rsid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output2 = list;</w:t>
            </w:r>
          </w:p>
          <w:p w14:paraId="7094BA62" w14:textId="37B6565E" w:rsidR="002F3AB3" w:rsidRPr="003C6AE0" w:rsidRDefault="003C6AE0" w:rsidP="003C6AE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F6C6A30" w14:textId="77777777" w:rsidR="004A08DD" w:rsidRDefault="004A08DD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56B5AC1" w14:textId="2AD91A53" w:rsidR="00EA055F" w:rsidRDefault="00926AB7" w:rsidP="00EA05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the main script, t</w:t>
            </w:r>
            <w:r w:rsidR="000C7922">
              <w:rPr>
                <w:rFonts w:ascii="Cambria Math" w:hAnsi="Cambria Math"/>
                <w:sz w:val="36"/>
                <w:szCs w:val="36"/>
              </w:rPr>
              <w:t>he</w:t>
            </w:r>
            <w:r w:rsidR="00EA055F">
              <w:rPr>
                <w:rFonts w:ascii="Cambria Math" w:hAnsi="Cambria Math"/>
                <w:sz w:val="36"/>
                <w:szCs w:val="36"/>
              </w:rPr>
              <w:t xml:space="preserve"> following code calls the</w:t>
            </w:r>
            <w:r w:rsidR="00177BF6">
              <w:rPr>
                <w:rFonts w:ascii="Cambria Math" w:hAnsi="Cambria Math"/>
                <w:sz w:val="36"/>
                <w:szCs w:val="36"/>
              </w:rPr>
              <w:t xml:space="preserve"> </w:t>
            </w:r>
            <w:proofErr w:type="spellStart"/>
            <w:r w:rsidR="00177BF6"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 w:rsidR="00EA055F"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 the smoothed image with the detected corners plotted. </w:t>
            </w:r>
          </w:p>
          <w:p w14:paraId="38CD472C" w14:textId="52856931" w:rsidR="000C7922" w:rsidRDefault="000C7922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1AC60DD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Kanade-Tomasi Corner Detection</w:t>
            </w:r>
          </w:p>
          <w:p w14:paraId="2D0CE29E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625E8330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'blocks.png'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5EDBC6B1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a1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'ct.png'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3062509D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a2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'Monastry.bmp'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46BB687B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threshold is a user-defined variable to obtain the corners. </w:t>
            </w:r>
          </w:p>
          <w:p w14:paraId="1EA42189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thr = 5000000; th = 500000; th1 = 200000;</w:t>
            </w:r>
          </w:p>
          <w:p w14:paraId="19A738FF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F425944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call the Kanade-Tomasi function and obtain a smoothed image and a list</w:t>
            </w:r>
          </w:p>
          <w:p w14:paraId="6F675C3E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of detected corners.</w:t>
            </w:r>
          </w:p>
          <w:p w14:paraId="6B4AAEDB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[x, pp] = lab4ktcorners_checker (a1, th1);</w:t>
            </w:r>
          </w:p>
          <w:p w14:paraId="2B22FCF9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[x1, y1] = lab4ktcorners (a2, thr);</w:t>
            </w:r>
          </w:p>
          <w:p w14:paraId="784FA835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[x2,y2] = lab4ktcorners (a, th);</w:t>
            </w:r>
          </w:p>
          <w:p w14:paraId="22F4EB99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8FF0741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plot the detected corners on the smoothed image.</w:t>
            </w:r>
          </w:p>
          <w:p w14:paraId="5AC604B4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79AF6127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subplot(1,3,1)</w:t>
            </w:r>
          </w:p>
          <w:p w14:paraId="582F075C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imshow(x)</w:t>
            </w:r>
          </w:p>
          <w:p w14:paraId="1F3A275F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15051DEA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plot(pp(:,2), pp(:,1),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'Markersize'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1,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1)</w:t>
            </w:r>
          </w:p>
          <w:p w14:paraId="0059488B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'Kanade-Tomasi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C40A840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783A273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subplot(1,3,2)</w:t>
            </w:r>
          </w:p>
          <w:p w14:paraId="6FFC0019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imshow(x1)</w:t>
            </w:r>
          </w:p>
          <w:p w14:paraId="319CB59F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63F05606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plot(y1(:,2), y1(:,1),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'Markersize'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2,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1)</w:t>
            </w:r>
          </w:p>
          <w:p w14:paraId="1621060A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'Kanade-Tomasi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0BF169A7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76EF21A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subplot(1,3,3)</w:t>
            </w:r>
          </w:p>
          <w:p w14:paraId="064A9F66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imshow(x2)</w:t>
            </w:r>
          </w:p>
          <w:p w14:paraId="77D1B842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4396C29F" w14:textId="77777777" w:rsidR="00227D22" w:rsidRDefault="00227D22" w:rsidP="00227D2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 xml:space="preserve">plot(y2(:,2), y2(:,1),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'Markersize'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2,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1)</w:t>
            </w:r>
          </w:p>
          <w:p w14:paraId="2952ED62" w14:textId="03369746" w:rsidR="00836ED0" w:rsidRPr="00327979" w:rsidRDefault="00227D22" w:rsidP="0032797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'Kanade-Tomasi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5DE1E5E5" w14:textId="77777777" w:rsidR="00177BF6" w:rsidRDefault="00177BF6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A086B80" w14:textId="6175BF1B" w:rsidR="00FD4031" w:rsidRPr="002019B9" w:rsidRDefault="004E1297" w:rsidP="002019B9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 xml:space="preserve">Harris Corner </w:t>
            </w:r>
            <w:r w:rsidR="004A73DF">
              <w:rPr>
                <w:rFonts w:ascii="Cambria Math" w:hAnsi="Cambria Math"/>
                <w:color w:val="002060"/>
                <w:sz w:val="50"/>
                <w:szCs w:val="50"/>
              </w:rPr>
              <w:t>Detection</w:t>
            </w:r>
          </w:p>
          <w:p w14:paraId="44E7B766" w14:textId="36C8D359" w:rsidR="005047C7" w:rsidRDefault="005047C7" w:rsidP="005047C7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The inbuilt </w:t>
            </w:r>
            <w:r w:rsidR="00DC1B5F">
              <w:rPr>
                <w:rFonts w:ascii="Cambria Math" w:eastAsiaTheme="minorEastAsia" w:hAnsi="Cambria Math"/>
                <w:sz w:val="36"/>
                <w:szCs w:val="36"/>
              </w:rPr>
              <w:t>“</w:t>
            </w:r>
            <w:proofErr w:type="spellStart"/>
            <w:r>
              <w:rPr>
                <w:rFonts w:ascii="Cambria Math" w:eastAsiaTheme="minorEastAsia" w:hAnsi="Cambria Math"/>
                <w:sz w:val="36"/>
                <w:szCs w:val="36"/>
              </w:rPr>
              <w:t>imgradient</w:t>
            </w:r>
            <w:proofErr w:type="spellEnd"/>
            <w:r w:rsidR="00DC1B5F">
              <w:rPr>
                <w:rFonts w:ascii="Cambria Math" w:eastAsiaTheme="minorEastAsia" w:hAnsi="Cambria Math"/>
                <w:sz w:val="36"/>
                <w:szCs w:val="36"/>
              </w:rPr>
              <w:t>”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function is used to c</w:t>
            </w:r>
            <w:r w:rsidRPr="005047C7">
              <w:rPr>
                <w:rFonts w:ascii="Cambria Math" w:eastAsiaTheme="minorEastAsia" w:hAnsi="Cambria Math"/>
                <w:sz w:val="36"/>
                <w:szCs w:val="36"/>
              </w:rPr>
              <w:t>ompute the</w:t>
            </w:r>
            <w:r w:rsidR="002D1A85">
              <w:rPr>
                <w:rFonts w:ascii="Cambria Math" w:eastAsiaTheme="minorEastAsia" w:hAnsi="Cambria Math"/>
                <w:sz w:val="36"/>
                <w:szCs w:val="36"/>
              </w:rPr>
              <w:t xml:space="preserve"> x- and y-</w:t>
            </w:r>
            <w:r w:rsidRPr="005047C7">
              <w:rPr>
                <w:rFonts w:ascii="Cambria Math" w:eastAsiaTheme="minorEastAsia" w:hAnsi="Cambria Math"/>
                <w:sz w:val="36"/>
                <w:szCs w:val="36"/>
              </w:rPr>
              <w:t xml:space="preserve"> gradients </w:t>
            </w:r>
            <w:r w:rsidR="002D1A85">
              <w:rPr>
                <w:rFonts w:ascii="Cambria Math" w:eastAsiaTheme="minorEastAsia" w:hAnsi="Cambria Math"/>
                <w:sz w:val="36"/>
                <w:szCs w:val="36"/>
              </w:rPr>
              <w:t xml:space="preserve">of a smoothed image. Nested for-loops are </w:t>
            </w:r>
            <w:r w:rsidR="00C45AE9">
              <w:rPr>
                <w:rFonts w:ascii="Cambria Math" w:eastAsiaTheme="minorEastAsia" w:hAnsi="Cambria Math"/>
                <w:sz w:val="36"/>
                <w:szCs w:val="36"/>
              </w:rPr>
              <w:t>used to scan the gradient images and create</w:t>
            </w:r>
            <w:r w:rsidR="00C02496">
              <w:rPr>
                <w:rFonts w:ascii="Cambria Math" w:eastAsiaTheme="minorEastAsia" w:hAnsi="Cambria Math"/>
                <w:sz w:val="36"/>
                <w:szCs w:val="36"/>
              </w:rPr>
              <w:t xml:space="preserve"> (2k+1)x(2k+1) windows of the x- and y- gradients. Within each window</w:t>
            </w:r>
            <w:r w:rsidR="00D63D9C">
              <w:rPr>
                <w:rFonts w:ascii="Cambria Math" w:eastAsiaTheme="minorEastAsia" w:hAnsi="Cambria Math"/>
                <w:sz w:val="36"/>
                <w:szCs w:val="36"/>
              </w:rPr>
              <w:t>, image gradients are used to create the corner matrix using the following formula:</w:t>
            </w:r>
          </w:p>
          <w:p w14:paraId="11CA1B57" w14:textId="5BA04D3C" w:rsidR="00D63D9C" w:rsidRDefault="00C333DC" w:rsidP="00F21CE0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CB392D2" wp14:editId="38BD923F">
                  <wp:extent cx="2824681" cy="7843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852" cy="792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FCDA4" w14:textId="3AD82EBC" w:rsidR="00C333DC" w:rsidRDefault="00F21CE0" w:rsidP="005047C7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After this, within the same nested loops, f is</w:t>
            </w:r>
            <w:r w:rsidR="00282827">
              <w:rPr>
                <w:rFonts w:ascii="Cambria Math" w:eastAsiaTheme="minorEastAsia" w:hAnsi="Cambria Math"/>
                <w:sz w:val="36"/>
                <w:szCs w:val="36"/>
              </w:rPr>
              <w:t xml:space="preserve"> computed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as follows:</w:t>
            </w:r>
          </w:p>
          <w:p w14:paraId="5C23D245" w14:textId="454D9585" w:rsidR="00F21CE0" w:rsidRPr="005047C7" w:rsidRDefault="00F21CE0" w:rsidP="00F21CE0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C6DF957" wp14:editId="2E05AF67">
                  <wp:extent cx="3596371" cy="543867"/>
                  <wp:effectExtent l="0" t="0" r="4445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291" cy="56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93F8" w14:textId="1BB46FC4" w:rsidR="005047C7" w:rsidRPr="005047C7" w:rsidRDefault="00F21CE0" w:rsidP="00D23627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The value of f is now compared against a user-defined threshold such that </w:t>
            </w:r>
            <w:r w:rsidR="00D23627">
              <w:rPr>
                <w:rFonts w:ascii="Cambria Math" w:eastAsiaTheme="minorEastAsia" w:hAnsi="Cambria Math"/>
                <w:sz w:val="36"/>
                <w:szCs w:val="36"/>
              </w:rPr>
              <w:t>all f’s greater than the threshold qualify as corners. The</w:t>
            </w:r>
            <w:r w:rsidR="001E40B2">
              <w:rPr>
                <w:rFonts w:ascii="Cambria Math" w:eastAsiaTheme="minorEastAsia" w:hAnsi="Cambria Math"/>
                <w:sz w:val="36"/>
                <w:szCs w:val="36"/>
              </w:rPr>
              <w:t xml:space="preserve"> </w:t>
            </w:r>
            <w:r w:rsidR="00240B45">
              <w:rPr>
                <w:rFonts w:ascii="Cambria Math" w:eastAsiaTheme="minorEastAsia" w:hAnsi="Cambria Math"/>
                <w:sz w:val="36"/>
                <w:szCs w:val="36"/>
              </w:rPr>
              <w:t xml:space="preserve">pixel coordinates </w:t>
            </w:r>
            <w:r w:rsidR="001E40B2">
              <w:rPr>
                <w:rFonts w:ascii="Cambria Math" w:eastAsiaTheme="minorEastAsia" w:hAnsi="Cambria Math"/>
                <w:sz w:val="36"/>
                <w:szCs w:val="36"/>
              </w:rPr>
              <w:t>in the qualifying cases</w:t>
            </w:r>
            <w:r w:rsidR="00D23627">
              <w:rPr>
                <w:rFonts w:ascii="Cambria Math" w:eastAsiaTheme="minorEastAsia" w:hAnsi="Cambria Math"/>
                <w:sz w:val="36"/>
                <w:szCs w:val="36"/>
              </w:rPr>
              <w:t xml:space="preserve"> are indexed in a list and used to plot the corners in the final image. </w:t>
            </w:r>
          </w:p>
          <w:p w14:paraId="01FA1DC7" w14:textId="77777777" w:rsidR="00D23627" w:rsidRDefault="00D23627" w:rsidP="00E4178A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0E4EA0BE" w14:textId="10A0C033" w:rsidR="00E4178A" w:rsidRDefault="00E4178A" w:rsidP="00E4178A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the following function was written for the Harris operator using f. The function accepts an image and a threshold and returns the detected points and a smoothed image.  </w:t>
            </w:r>
          </w:p>
          <w:p w14:paraId="74BDD96C" w14:textId="3BE4FE59" w:rsidR="006B16E0" w:rsidRDefault="006B16E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63E68B4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[output1, output2] = lab4Harriscorners(img, t)</w:t>
            </w:r>
          </w:p>
          <w:p w14:paraId="63438BA5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1511302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First of all, smoothen the image using Gaussian filtering.</w:t>
            </w:r>
          </w:p>
          <w:p w14:paraId="0E52F3F2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 = lab3gaussfilt(img);</w:t>
            </w:r>
          </w:p>
          <w:p w14:paraId="1F653194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82BCA1E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12F5A217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745800E1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6F269E3D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7917695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lastRenderedPageBreak/>
              <w:t xml:space="preserve">% This is added in case the image introduced is an RGB image. </w:t>
            </w:r>
          </w:p>
          <w:p w14:paraId="627F05AC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3E0985A1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0E584BC8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6C5FE669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3617312C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32C63589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7900865C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242F5D1A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81374A7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Compute the image gradients</w:t>
            </w:r>
          </w:p>
          <w:p w14:paraId="2D6F0C14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[Gx, Gy] = imgradientxy(I);</w:t>
            </w:r>
          </w:p>
          <w:p w14:paraId="182F13D7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Initialize the second order moment matrix and the list with empty arrays.</w:t>
            </w:r>
          </w:p>
          <w:p w14:paraId="6118D7E6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H = zeros(2,2); list = [];</w:t>
            </w:r>
          </w:p>
          <w:p w14:paraId="111F869F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17C431A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gaussian filtering operation is specified. </w:t>
            </w:r>
          </w:p>
          <w:p w14:paraId="1726FEE9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4E0DE88B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069EEECF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image.</w:t>
            </w:r>
          </w:p>
          <w:p w14:paraId="1A3C2FF4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12085253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644AF3D8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a window of the image gradients (from -k to +k)</w:t>
            </w:r>
          </w:p>
          <w:p w14:paraId="2A79A06D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wpx = Gx(i-k:i+k, j-k:j+k);</w:t>
            </w:r>
          </w:p>
          <w:p w14:paraId="170C5236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wpy = Gy(i-k:i+k, j-k:j+k);</w:t>
            </w:r>
          </w:p>
          <w:p w14:paraId="4EBAA893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Create the corner matrix, H. </w:t>
            </w:r>
          </w:p>
          <w:p w14:paraId="69E1E9C3" w14:textId="6C8E4EC8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H(1,1) = sum(sum(wpx</w:t>
            </w:r>
            <w:r w:rsidR="00247D2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*wpx));</w:t>
            </w:r>
          </w:p>
          <w:p w14:paraId="1AD1E04B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H(1,2) = sum(sum(wpx.*wpy));</w:t>
            </w:r>
          </w:p>
          <w:p w14:paraId="009659CB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H(2,1) = H(1,2);</w:t>
            </w:r>
          </w:p>
          <w:p w14:paraId="22FF6B3C" w14:textId="2A712E44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H(2,2) = sum(sum(wpy</w:t>
            </w:r>
            <w:r w:rsidR="00247D2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*wpy));</w:t>
            </w:r>
          </w:p>
          <w:p w14:paraId="3BC18FE6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 ~ the minimum eigenvalue of the corner matrix.</w:t>
            </w:r>
          </w:p>
          <w:p w14:paraId="0BBA4B41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f = det(H)/trace(H);</w:t>
            </w:r>
          </w:p>
          <w:p w14:paraId="04E5AC92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Threshold f to obtain the corners. </w:t>
            </w:r>
          </w:p>
          <w:p w14:paraId="7A1A1A1A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f &gt; t</w:t>
            </w:r>
          </w:p>
          <w:p w14:paraId="56685912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list = [list; [i,j]];</w:t>
            </w:r>
          </w:p>
          <w:p w14:paraId="7C2DEAAA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</w:p>
          <w:p w14:paraId="089087E1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BB969A1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3160362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lastRenderedPageBreak/>
              <w:t>% Convert the resulting image to unsigned 8-bit image and return the</w:t>
            </w:r>
          </w:p>
          <w:p w14:paraId="7E8C7B6C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result and the list. </w:t>
            </w:r>
          </w:p>
          <w:p w14:paraId="6E67E09C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output1 = uint8(I);</w:t>
            </w:r>
          </w:p>
          <w:p w14:paraId="2220B3B0" w14:textId="77777777" w:rsidR="00231B19" w:rsidRDefault="00231B19" w:rsidP="00231B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output2 = list;</w:t>
            </w:r>
          </w:p>
          <w:p w14:paraId="3469474B" w14:textId="32D3AEB6" w:rsidR="00E4178A" w:rsidRDefault="00231B19" w:rsidP="0091467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650859D" w14:textId="505DA8C6" w:rsidR="00EA267B" w:rsidRDefault="00EA267B" w:rsidP="00EA267B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following code calls the </w:t>
            </w:r>
            <w:r w:rsidR="005000FD">
              <w:rPr>
                <w:rFonts w:ascii="Cambria Math" w:hAnsi="Cambria Math"/>
                <w:sz w:val="36"/>
                <w:szCs w:val="36"/>
              </w:rPr>
              <w:t>Harris</w:t>
            </w:r>
            <w:r>
              <w:rPr>
                <w:rFonts w:ascii="Cambria Math" w:hAnsi="Cambria Math"/>
                <w:sz w:val="36"/>
                <w:szCs w:val="36"/>
              </w:rPr>
              <w:t xml:space="preserve"> function and applies it on the input image, before displaying</w:t>
            </w:r>
            <w:r w:rsidR="00EA055F">
              <w:rPr>
                <w:rFonts w:ascii="Cambria Math" w:hAnsi="Cambria Math"/>
                <w:sz w:val="36"/>
                <w:szCs w:val="36"/>
              </w:rPr>
              <w:t xml:space="preserve"> the smoothed image with the detected corners plotted</w:t>
            </w:r>
            <w:r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03F7D130" w14:textId="2FA4AE27" w:rsidR="004437B5" w:rsidRDefault="004437B5" w:rsidP="004437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  <w:p w14:paraId="5813AE7F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Harris Corner Detection</w:t>
            </w:r>
          </w:p>
          <w:p w14:paraId="061A1894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322DA275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'blocks.png'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1BBE414A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b1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'Monastry.bmp'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6CDB851A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threshold is a user-defined variable to obtain the corners.  </w:t>
            </w:r>
          </w:p>
          <w:p w14:paraId="3C8E32C0" w14:textId="434F162F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thr1 = </w:t>
            </w:r>
            <w:r w:rsidR="007344E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4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00000; thr2 = </w:t>
            </w:r>
            <w:r w:rsidR="007344E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4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0000;</w:t>
            </w:r>
          </w:p>
          <w:p w14:paraId="363DD6C7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7D6560C3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call the Harris function and obtain a smoothed image and a list</w:t>
            </w:r>
          </w:p>
          <w:p w14:paraId="353E1C31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of detected corners.</w:t>
            </w:r>
          </w:p>
          <w:p w14:paraId="2ACC4750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q] = lab4Harriscorners (b, thr2);</w:t>
            </w:r>
          </w:p>
          <w:p w14:paraId="79D894C9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[r1, q1] = lab4Harriscorners (b1, thr1);</w:t>
            </w:r>
          </w:p>
          <w:p w14:paraId="04D0E33A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CA9D374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plot the detected corners on the smoothed image.</w:t>
            </w:r>
          </w:p>
          <w:p w14:paraId="7A21E97F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02079D9C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subplot(1,2,1)</w:t>
            </w:r>
          </w:p>
          <w:p w14:paraId="79360F82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imshow(r1)</w:t>
            </w:r>
          </w:p>
          <w:p w14:paraId="29FDE405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0C214CB1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plot(q1(:,2), q1(:,1),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'Markersize'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1,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1)</w:t>
            </w:r>
          </w:p>
          <w:p w14:paraId="7487D09B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'Harris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195AADE4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6CDC6BD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subplot(1,2,2)</w:t>
            </w:r>
          </w:p>
          <w:p w14:paraId="5F4E225D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imshow(r)</w:t>
            </w:r>
          </w:p>
          <w:p w14:paraId="53894497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541949E4" w14:textId="77777777" w:rsidR="0097789C" w:rsidRDefault="0097789C" w:rsidP="009778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plot(q(:,2), q(:,1),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'Markersize'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, 1,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, 1)</w:t>
            </w:r>
          </w:p>
          <w:p w14:paraId="7B9E023E" w14:textId="2CEE986A" w:rsidR="00E87097" w:rsidRPr="00DB1180" w:rsidRDefault="0097789C" w:rsidP="001E40B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'Harris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</w:tc>
        <w:tc>
          <w:tcPr>
            <w:tcW w:w="46" w:type="dxa"/>
            <w:shd w:val="clear" w:color="auto" w:fill="F5F7F9"/>
          </w:tcPr>
          <w:p w14:paraId="77C90240" w14:textId="77777777" w:rsidR="00AD31D2" w:rsidRPr="003A798E" w:rsidRDefault="00AD31D2" w:rsidP="00EA66E8"/>
        </w:tc>
      </w:tr>
    </w:tbl>
    <w:p w14:paraId="27ACF581" w14:textId="77777777" w:rsidR="0014712C" w:rsidRDefault="0014712C">
      <w:pPr>
        <w:sectPr w:rsidR="0014712C" w:rsidSect="00F569D2">
          <w:footerReference w:type="even" r:id="rId14"/>
          <w:footerReference w:type="default" r:id="rId15"/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031CE7" w:rsidRPr="003A798E" w14:paraId="216C86E6" w14:textId="77777777" w:rsidTr="00031CE7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4C33509D" w14:textId="4A65BFE3" w:rsidR="00031CE7" w:rsidRPr="003A798E" w:rsidRDefault="0014712C" w:rsidP="00723677">
            <w:pPr>
              <w:pStyle w:val="GraphicAnchor"/>
            </w:pPr>
            <w:r>
              <w:lastRenderedPageBreak/>
              <w:br w:type="page"/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7A87BBD" w14:textId="0D9A660B" w:rsidR="00031CE7" w:rsidRPr="003A798E" w:rsidRDefault="00031CE7" w:rsidP="00723677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7D60F3E" wp14:editId="3A136F47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3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5D082" id="Shape" o:spid="_x0000_s1026" alt="&quot;&quot;" style="position:absolute;margin-left:-85.65pt;margin-top:-35pt;width:611.9pt;height:718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59FE04B" w14:textId="77777777" w:rsidR="00031CE7" w:rsidRPr="003A798E" w:rsidRDefault="00031CE7" w:rsidP="00723677"/>
        </w:tc>
      </w:tr>
      <w:tr w:rsidR="00031CE7" w:rsidRPr="003A798E" w14:paraId="021CE485" w14:textId="77777777" w:rsidTr="00031CE7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5B7FDD60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5C9214" w14:textId="746AD3B7" w:rsidR="00031CE7" w:rsidRPr="003A798E" w:rsidRDefault="00832E57" w:rsidP="00723677">
            <w:pPr>
              <w:pStyle w:val="Quote"/>
            </w:pPr>
            <w:r>
              <w:t>RESULTS</w:t>
            </w:r>
            <w:r w:rsidR="003D734E">
              <w:t xml:space="preserve"> 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215CD9D1" w14:textId="77777777" w:rsidR="00031CE7" w:rsidRPr="003A798E" w:rsidRDefault="00031CE7" w:rsidP="00723677"/>
        </w:tc>
      </w:tr>
      <w:tr w:rsidR="00031CE7" w:rsidRPr="003A798E" w14:paraId="206618E7" w14:textId="77777777" w:rsidTr="00031CE7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297781A2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68B4E9FC" w14:textId="77777777" w:rsidR="00031CE7" w:rsidRPr="003A798E" w:rsidRDefault="00031CE7" w:rsidP="00723677"/>
        </w:tc>
        <w:tc>
          <w:tcPr>
            <w:tcW w:w="992" w:type="dxa"/>
            <w:vMerge/>
            <w:shd w:val="clear" w:color="auto" w:fill="00C1C7" w:themeFill="accent2"/>
          </w:tcPr>
          <w:p w14:paraId="7F8159FC" w14:textId="77777777" w:rsidR="00031CE7" w:rsidRPr="003A798E" w:rsidRDefault="00031CE7" w:rsidP="00723677"/>
        </w:tc>
      </w:tr>
    </w:tbl>
    <w:p w14:paraId="528CFC29" w14:textId="77777777" w:rsidR="001A2FC2" w:rsidRDefault="001A2FC2" w:rsidP="001A2FC2"/>
    <w:tbl>
      <w:tblPr>
        <w:tblW w:w="10773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"/>
        <w:gridCol w:w="972"/>
        <w:gridCol w:w="8788"/>
        <w:gridCol w:w="925"/>
        <w:gridCol w:w="21"/>
        <w:gridCol w:w="46"/>
      </w:tblGrid>
      <w:tr w:rsidR="001A2FC2" w:rsidRPr="003A798E" w14:paraId="24BE9AD2" w14:textId="77777777" w:rsidTr="00A5460D">
        <w:trPr>
          <w:trHeight w:val="4599"/>
        </w:trPr>
        <w:tc>
          <w:tcPr>
            <w:tcW w:w="21" w:type="dxa"/>
            <w:shd w:val="clear" w:color="auto" w:fill="F5F7F9"/>
          </w:tcPr>
          <w:p w14:paraId="18535A7F" w14:textId="77777777" w:rsidR="001A2FC2" w:rsidRDefault="001A2FC2" w:rsidP="00723677"/>
          <w:p w14:paraId="50C3800B" w14:textId="77777777" w:rsidR="001A2FC2" w:rsidRPr="003A798E" w:rsidRDefault="001A2FC2" w:rsidP="00723677"/>
        </w:tc>
        <w:tc>
          <w:tcPr>
            <w:tcW w:w="10706" w:type="dxa"/>
            <w:gridSpan w:val="4"/>
            <w:shd w:val="clear" w:color="auto" w:fill="F5F7F9"/>
          </w:tcPr>
          <w:p w14:paraId="79C956F8" w14:textId="4586D639" w:rsidR="00471598" w:rsidRPr="00A559EC" w:rsidRDefault="00E169D1" w:rsidP="0047159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proofErr w:type="spellStart"/>
            <w:r>
              <w:rPr>
                <w:rFonts w:ascii="Cambria Math" w:hAnsi="Cambria Math"/>
                <w:color w:val="002060"/>
                <w:sz w:val="40"/>
                <w:szCs w:val="40"/>
              </w:rPr>
              <w:t>Kanade-Tomasi</w:t>
            </w:r>
            <w:proofErr w:type="spellEnd"/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 Algorithm</w:t>
            </w:r>
          </w:p>
          <w:p w14:paraId="16C657D5" w14:textId="0257AC96" w:rsidR="006535C4" w:rsidRDefault="005354C1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0BD23A6" wp14:editId="0B8F286B">
                  <wp:extent cx="6778518" cy="2238703"/>
                  <wp:effectExtent l="0" t="0" r="381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45" b="17643"/>
                          <a:stretch/>
                        </pic:blipFill>
                        <pic:spPr bwMode="auto">
                          <a:xfrm>
                            <a:off x="0" y="0"/>
                            <a:ext cx="6779260" cy="2238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1CE04B" w14:textId="77777777" w:rsidR="000043F1" w:rsidRPr="00833806" w:rsidRDefault="000043F1" w:rsidP="0042416E">
            <w:pPr>
              <w:rPr>
                <w:sz w:val="30"/>
                <w:szCs w:val="30"/>
              </w:rPr>
            </w:pPr>
          </w:p>
          <w:p w14:paraId="7CFB1A41" w14:textId="71A5AE25" w:rsidR="00220E06" w:rsidRPr="00220E06" w:rsidRDefault="00E169D1" w:rsidP="00220E06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Harris Algorithm</w:t>
            </w:r>
          </w:p>
          <w:p w14:paraId="78D452EE" w14:textId="10AA12E9" w:rsidR="008A66A9" w:rsidRDefault="000F72CF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59EC7DF" wp14:editId="0DE476B1">
                  <wp:extent cx="6782435" cy="32200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2435" cy="322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CA331" w14:textId="3C2DB55F" w:rsidR="00143F28" w:rsidRDefault="00863EDF" w:rsidP="00A223D9">
            <w:pPr>
              <w:jc w:val="both"/>
            </w:pPr>
            <w:r>
              <w:t xml:space="preserve">Notice: some points close to the bottom right corner are picked up. In the real sense, most of these don’t qualify as corners. </w:t>
            </w:r>
          </w:p>
          <w:p w14:paraId="41EAEC33" w14:textId="77777777" w:rsidR="00103B4D" w:rsidRDefault="00103B4D" w:rsidP="00A223D9">
            <w:pPr>
              <w:jc w:val="both"/>
            </w:pPr>
          </w:p>
          <w:p w14:paraId="409FA8F4" w14:textId="77777777" w:rsidR="00103B4D" w:rsidRDefault="00103B4D" w:rsidP="00A223D9">
            <w:pPr>
              <w:jc w:val="both"/>
            </w:pPr>
          </w:p>
          <w:p w14:paraId="43A80795" w14:textId="77777777" w:rsidR="00103B4D" w:rsidRDefault="00103B4D" w:rsidP="00A223D9">
            <w:pPr>
              <w:jc w:val="both"/>
            </w:pPr>
          </w:p>
          <w:p w14:paraId="1646C22E" w14:textId="77777777" w:rsidR="00103B4D" w:rsidRDefault="00103B4D" w:rsidP="00A223D9">
            <w:pPr>
              <w:jc w:val="both"/>
            </w:pPr>
          </w:p>
          <w:p w14:paraId="54B83405" w14:textId="77777777" w:rsidR="00103B4D" w:rsidRDefault="00103B4D" w:rsidP="00A223D9">
            <w:pPr>
              <w:jc w:val="both"/>
            </w:pPr>
          </w:p>
          <w:p w14:paraId="43ABDDE0" w14:textId="77777777" w:rsidR="00103B4D" w:rsidRDefault="00103B4D" w:rsidP="00A223D9">
            <w:pPr>
              <w:jc w:val="both"/>
            </w:pPr>
          </w:p>
          <w:p w14:paraId="44EABF4B" w14:textId="77777777" w:rsidR="00103B4D" w:rsidRDefault="00103B4D" w:rsidP="00A223D9">
            <w:pPr>
              <w:jc w:val="both"/>
            </w:pPr>
          </w:p>
          <w:p w14:paraId="7093866C" w14:textId="77777777" w:rsidR="00103B4D" w:rsidRDefault="00103B4D" w:rsidP="00A223D9">
            <w:pPr>
              <w:jc w:val="both"/>
            </w:pPr>
          </w:p>
          <w:p w14:paraId="10DE6A2A" w14:textId="77777777" w:rsidR="00103B4D" w:rsidRDefault="00103B4D" w:rsidP="00A223D9">
            <w:pPr>
              <w:jc w:val="both"/>
            </w:pPr>
          </w:p>
          <w:p w14:paraId="4A3F2E22" w14:textId="77777777" w:rsidR="00103B4D" w:rsidRDefault="00103B4D" w:rsidP="00A223D9">
            <w:pPr>
              <w:jc w:val="both"/>
            </w:pPr>
          </w:p>
          <w:p w14:paraId="5F7A75ED" w14:textId="77777777" w:rsidR="00103B4D" w:rsidRDefault="00103B4D" w:rsidP="00A223D9">
            <w:pPr>
              <w:jc w:val="both"/>
            </w:pPr>
          </w:p>
          <w:p w14:paraId="54B8679E" w14:textId="77777777" w:rsidR="00103B4D" w:rsidRDefault="00103B4D" w:rsidP="00A223D9">
            <w:pPr>
              <w:jc w:val="both"/>
            </w:pPr>
          </w:p>
          <w:p w14:paraId="65166162" w14:textId="77777777" w:rsidR="00103B4D" w:rsidRDefault="00103B4D" w:rsidP="00A223D9">
            <w:pPr>
              <w:jc w:val="both"/>
            </w:pPr>
          </w:p>
          <w:p w14:paraId="242CE860" w14:textId="416BF157" w:rsidR="00103B4D" w:rsidRPr="00143F28" w:rsidRDefault="00103B4D" w:rsidP="00A223D9">
            <w:pPr>
              <w:jc w:val="both"/>
            </w:pPr>
          </w:p>
        </w:tc>
        <w:tc>
          <w:tcPr>
            <w:tcW w:w="46" w:type="dxa"/>
            <w:shd w:val="clear" w:color="auto" w:fill="F5F7F9"/>
          </w:tcPr>
          <w:p w14:paraId="69DB7FB1" w14:textId="77777777" w:rsidR="001A2FC2" w:rsidRPr="003A798E" w:rsidRDefault="001A2FC2" w:rsidP="00723677"/>
        </w:tc>
      </w:tr>
      <w:tr w:rsidR="00B500FE" w:rsidRPr="003A798E" w14:paraId="4A653ED0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shd w:val="clear" w:color="auto" w:fill="00C1C7" w:themeFill="accent2"/>
          </w:tcPr>
          <w:p w14:paraId="758D2EE5" w14:textId="77777777" w:rsidR="00B500FE" w:rsidRPr="003A798E" w:rsidRDefault="00B500FE" w:rsidP="00723677">
            <w:pPr>
              <w:pStyle w:val="GraphicAnchor"/>
            </w:pPr>
            <w:r w:rsidRPr="003A798E"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2B212A18" wp14:editId="196F9F74">
                      <wp:simplePos x="0" y="0"/>
                      <wp:positionH relativeFrom="margin">
                        <wp:posOffset>-1022350</wp:posOffset>
                      </wp:positionH>
                      <wp:positionV relativeFrom="paragraph">
                        <wp:posOffset>-457200</wp:posOffset>
                      </wp:positionV>
                      <wp:extent cx="8228330" cy="9239250"/>
                      <wp:effectExtent l="0" t="0" r="1270" b="0"/>
                      <wp:wrapNone/>
                      <wp:docPr id="6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8330" cy="9239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4F5F2" id="Shape" o:spid="_x0000_s1026" alt="&quot;&quot;" style="position:absolute;margin-left:-80.5pt;margin-top:-36pt;width:647.9pt;height:727.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ht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m74ht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4114165,4619625;4114165,4619625;4114165,4619625;4114165,4619625" o:connectangles="0,90,180,27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44D0179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593E6994" w14:textId="77777777" w:rsidR="00B500FE" w:rsidRPr="003A798E" w:rsidRDefault="00B500FE" w:rsidP="00723677"/>
        </w:tc>
      </w:tr>
      <w:tr w:rsidR="00B500FE" w:rsidRPr="003A798E" w14:paraId="456C84FB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shd w:val="clear" w:color="auto" w:fill="00C1C7" w:themeFill="accent2"/>
          </w:tcPr>
          <w:p w14:paraId="2927888E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CAE8500" w14:textId="3B335C22" w:rsidR="00B500FE" w:rsidRPr="003A798E" w:rsidRDefault="009F3E53" w:rsidP="00723677">
            <w:pPr>
              <w:pStyle w:val="Quote"/>
            </w:pPr>
            <w:r>
              <w:t>MULTIPLE RESULTS</w:t>
            </w:r>
          </w:p>
        </w:tc>
        <w:tc>
          <w:tcPr>
            <w:tcW w:w="992" w:type="dxa"/>
            <w:gridSpan w:val="3"/>
            <w:shd w:val="clear" w:color="auto" w:fill="00C1C7" w:themeFill="accent2"/>
          </w:tcPr>
          <w:p w14:paraId="7E3153E5" w14:textId="77777777" w:rsidR="00B500FE" w:rsidRPr="003A798E" w:rsidRDefault="00B500FE" w:rsidP="00723677"/>
        </w:tc>
      </w:tr>
      <w:tr w:rsidR="00B500FE" w:rsidRPr="003A798E" w14:paraId="0652A218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shd w:val="clear" w:color="auto" w:fill="00C1C7" w:themeFill="accent2"/>
          </w:tcPr>
          <w:p w14:paraId="6F3676B5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177502AE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7EF489AD" w14:textId="77777777" w:rsidR="00B500FE" w:rsidRPr="003A798E" w:rsidRDefault="00B500FE" w:rsidP="00723677"/>
        </w:tc>
      </w:tr>
      <w:tr w:rsidR="00A5460D" w:rsidRPr="007353A2" w14:paraId="39A8DEFE" w14:textId="77777777" w:rsidTr="00A5460D">
        <w:trPr>
          <w:gridAfter w:val="2"/>
          <w:wAfter w:w="67" w:type="dxa"/>
          <w:trHeight w:val="4599"/>
        </w:trPr>
        <w:tc>
          <w:tcPr>
            <w:tcW w:w="10706" w:type="dxa"/>
            <w:gridSpan w:val="4"/>
            <w:shd w:val="clear" w:color="auto" w:fill="F5F7F9"/>
          </w:tcPr>
          <w:p w14:paraId="4FA1313C" w14:textId="77777777" w:rsidR="009E1829" w:rsidRPr="0056708C" w:rsidRDefault="009E1829" w:rsidP="009E1829">
            <w:pPr>
              <w:jc w:val="center"/>
              <w:rPr>
                <w:rFonts w:ascii="Cambria Math" w:hAnsi="Cambria Math"/>
                <w:b/>
                <w:bCs/>
                <w:color w:val="002060"/>
                <w:sz w:val="10"/>
                <w:szCs w:val="10"/>
              </w:rPr>
            </w:pPr>
          </w:p>
          <w:p w14:paraId="55BBDAE9" w14:textId="4761C4CA" w:rsidR="007A3AC7" w:rsidRPr="00A559EC" w:rsidRDefault="00E169D1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proofErr w:type="spellStart"/>
            <w:r>
              <w:rPr>
                <w:rFonts w:ascii="Cambria Math" w:hAnsi="Cambria Math"/>
                <w:color w:val="002060"/>
                <w:sz w:val="40"/>
                <w:szCs w:val="40"/>
              </w:rPr>
              <w:t>Kanade-Tomasi</w:t>
            </w:r>
            <w:proofErr w:type="spellEnd"/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 Algorithm</w:t>
            </w:r>
          </w:p>
          <w:p w14:paraId="269A5273" w14:textId="27172992" w:rsidR="005C4FD2" w:rsidRDefault="00580A50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Let’s apply the </w:t>
            </w:r>
            <w:proofErr w:type="spellStart"/>
            <w:r w:rsidR="00E703D8"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 w:rsidR="00E703D8">
              <w:rPr>
                <w:rFonts w:ascii="Cambria Math" w:hAnsi="Cambria Math"/>
                <w:sz w:val="36"/>
                <w:szCs w:val="36"/>
              </w:rPr>
              <w:t xml:space="preserve"> algorithm</w:t>
            </w:r>
            <w:r>
              <w:rPr>
                <w:rFonts w:ascii="Cambria Math" w:hAnsi="Cambria Math"/>
                <w:sz w:val="36"/>
                <w:szCs w:val="36"/>
              </w:rPr>
              <w:t xml:space="preserve"> on RGB image</w:t>
            </w:r>
            <w:r w:rsidR="00E703D8">
              <w:rPr>
                <w:rFonts w:ascii="Cambria Math" w:hAnsi="Cambria Math"/>
                <w:sz w:val="36"/>
                <w:szCs w:val="36"/>
              </w:rPr>
              <w:t>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3CE1781A" w14:textId="39D61135" w:rsidR="007A3AC7" w:rsidRDefault="00E703D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4C7ABAF1" wp14:editId="428B5F0F">
                  <wp:extent cx="6781615" cy="1224501"/>
                  <wp:effectExtent l="0" t="0" r="63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37" b="32831"/>
                          <a:stretch/>
                        </pic:blipFill>
                        <pic:spPr bwMode="auto">
                          <a:xfrm>
                            <a:off x="0" y="0"/>
                            <a:ext cx="6782435" cy="122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846CE1" w14:textId="5B59929C" w:rsidR="001D4D00" w:rsidRDefault="004175F1" w:rsidP="002067A2">
            <w:r>
              <w:rPr>
                <w:noProof/>
              </w:rPr>
              <w:drawing>
                <wp:inline distT="0" distB="0" distL="0" distR="0" wp14:anchorId="6F4C8161" wp14:editId="29951C05">
                  <wp:extent cx="6781200" cy="1741336"/>
                  <wp:effectExtent l="0" t="0" r="63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1" b="25912"/>
                          <a:stretch/>
                        </pic:blipFill>
                        <pic:spPr bwMode="auto">
                          <a:xfrm>
                            <a:off x="0" y="0"/>
                            <a:ext cx="6782435" cy="174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856429" w14:textId="77777777" w:rsidR="000409D8" w:rsidRPr="002067A2" w:rsidRDefault="000409D8" w:rsidP="002067A2"/>
          <w:p w14:paraId="2EDCAB39" w14:textId="54F52722" w:rsidR="007A3AC7" w:rsidRPr="00220E06" w:rsidRDefault="00E169D1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Harris Algorithm</w:t>
            </w:r>
            <w:r w:rsidR="000472D9">
              <w:rPr>
                <w:rFonts w:ascii="Cambria Math" w:hAnsi="Cambria Math"/>
                <w:color w:val="002060"/>
                <w:sz w:val="40"/>
                <w:szCs w:val="40"/>
              </w:rPr>
              <w:t xml:space="preserve"> (with f)</w:t>
            </w:r>
          </w:p>
          <w:p w14:paraId="62A16C77" w14:textId="4527A458" w:rsidR="007A3AC7" w:rsidRDefault="008E7A6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Applying th</w:t>
            </w:r>
            <w:r w:rsidR="00246B6B">
              <w:rPr>
                <w:rFonts w:ascii="Cambria Math" w:hAnsi="Cambria Math"/>
                <w:sz w:val="36"/>
                <w:szCs w:val="36"/>
              </w:rPr>
              <w:t>is on some color images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335D8D35" w14:textId="19A2B0B3" w:rsidR="00446F14" w:rsidRDefault="00335D01" w:rsidP="0027068F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430180CD" wp14:editId="6517EC3E">
                  <wp:extent cx="6782071" cy="1725433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48" b="26166"/>
                          <a:stretch/>
                        </pic:blipFill>
                        <pic:spPr bwMode="auto">
                          <a:xfrm>
                            <a:off x="0" y="0"/>
                            <a:ext cx="6782435" cy="172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40FED5" w14:textId="278EFBC5" w:rsidR="006629F1" w:rsidRDefault="00893C81" w:rsidP="0027068F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1056B6EC" wp14:editId="6567ED16">
                  <wp:extent cx="6780770" cy="1550505"/>
                  <wp:effectExtent l="0" t="0" r="127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210" b="28627"/>
                          <a:stretch/>
                        </pic:blipFill>
                        <pic:spPr bwMode="auto">
                          <a:xfrm>
                            <a:off x="0" y="0"/>
                            <a:ext cx="6782435" cy="1550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6AA72C" w14:textId="3D5EF2DE" w:rsidR="00C8313C" w:rsidRDefault="000409D8" w:rsidP="0027068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033A3BAF" wp14:editId="4B777AFF">
                  <wp:extent cx="6782116" cy="2472856"/>
                  <wp:effectExtent l="0" t="0" r="0" b="381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89" b="14312"/>
                          <a:stretch/>
                        </pic:blipFill>
                        <pic:spPr bwMode="auto">
                          <a:xfrm>
                            <a:off x="0" y="0"/>
                            <a:ext cx="6782435" cy="2472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0FE54" w14:textId="77777777" w:rsidR="00EB41C9" w:rsidRDefault="00EB41C9" w:rsidP="00EB41C9">
            <w:pPr>
              <w:rPr>
                <w:rFonts w:ascii="Cambria Math" w:hAnsi="Cambria Math"/>
                <w:sz w:val="36"/>
                <w:szCs w:val="36"/>
              </w:rPr>
            </w:pPr>
          </w:p>
          <w:p w14:paraId="0BB795A7" w14:textId="631CE3E5" w:rsidR="00044977" w:rsidRDefault="00044977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65FC2C6" w14:textId="2DB8FD18" w:rsidR="00F82FC9" w:rsidRDefault="00F82FC9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53F1AD2" w14:textId="40F4DF41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D2588D9" w14:textId="73FFA434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14B41A6" w14:textId="2F22405E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00C1F6D" w14:textId="7C1E8B29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ACD99AF" w14:textId="7C8D96BA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DC5AB3" w14:textId="46906C0E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D8E258F" w14:textId="4143BBEF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8DA99F" w14:textId="7BB124E1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E0D010" w14:textId="2C9AC743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8DB19D3" w14:textId="234DE7DE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EC50224" w14:textId="66F01EC1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4D8BFBC" w14:textId="2A405F2C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28FE697" w14:textId="658DECE5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0C5F652" w14:textId="15876C34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74EB427" w14:textId="7161E48D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389F1C1" w14:textId="6E0C4EC1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936338D" w14:textId="5F64A8B9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3A9AEC1" w14:textId="0FA1EB06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1C1EE8A" w14:textId="77777777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6F19117" w14:textId="77777777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BB56F61" w14:textId="77777777" w:rsidR="00F82FC9" w:rsidRDefault="00F82FC9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A5460D" w:rsidRPr="003A798E" w14:paraId="3B05985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5D0DA81" w14:textId="77777777" w:rsidR="00A5460D" w:rsidRPr="003A798E" w:rsidRDefault="00A5460D" w:rsidP="00723677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37088" behindDoc="1" locked="0" layoutInCell="1" allowOverlap="1" wp14:anchorId="3FD59BA7" wp14:editId="00C12938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62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3081EF2" id="Shape" o:spid="_x0000_s1026" alt="&quot;&quot;" style="position:absolute;margin-left:-80.5pt;margin-top:-36pt;width:647.9pt;height:727.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7r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woMVJE&#10;Qo1Gt4DMYNwKFJ7Nk50kB2xI89hZGSgkgI4RzdcTmuzoEYWfdVnWVQWgU7i7Lavbch7xzs7P6d75&#10;b0xHU+Tww/mxHG3iSJ84elTABpfAIRK6K4+AG+1CBEML4YOfHigYAR+g90Z9fpOH798eFXn9kVcL&#10;aM2/8zUGOqVmoV2vG9ViBI26HRvVEB8QCXkFFg0NLos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JK27r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785B6771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659C5F6C" w14:textId="77777777" w:rsidR="00A5460D" w:rsidRPr="003A798E" w:rsidRDefault="00A5460D" w:rsidP="00723677"/>
              </w:tc>
            </w:tr>
            <w:tr w:rsidR="00A5460D" w:rsidRPr="003A798E" w14:paraId="1E2147BA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B2F15D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4BE264DC" w14:textId="3D8CD433" w:rsidR="00A5460D" w:rsidRPr="003A798E" w:rsidRDefault="00412E8B" w:rsidP="00723677">
                  <w:pPr>
                    <w:pStyle w:val="Quote"/>
                  </w:pPr>
                  <w:r>
                    <w:t>QUESTIONS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4744313A" w14:textId="77777777" w:rsidR="00A5460D" w:rsidRPr="003A798E" w:rsidRDefault="00A5460D" w:rsidP="00723677"/>
              </w:tc>
            </w:tr>
            <w:tr w:rsidR="00A5460D" w:rsidRPr="003A798E" w14:paraId="55D8FB16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7DC9733F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34573F6F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12294F6E" w14:textId="77777777" w:rsidR="00A5460D" w:rsidRPr="003A798E" w:rsidRDefault="00A5460D" w:rsidP="00723677"/>
              </w:tc>
            </w:tr>
          </w:tbl>
          <w:p w14:paraId="1BC93ED3" w14:textId="6BCCF2AA" w:rsidR="00355145" w:rsidRPr="00220E06" w:rsidRDefault="00841AA0" w:rsidP="00355145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 xml:space="preserve">Harris Algorithm Using the </w:t>
            </w:r>
            <w:r w:rsidR="00CD04F1">
              <w:rPr>
                <w:rFonts w:ascii="Cambria Math" w:hAnsi="Cambria Math"/>
                <w:color w:val="002060"/>
                <w:sz w:val="40"/>
                <w:szCs w:val="40"/>
              </w:rPr>
              <w:t>Measure of Corner Response,</w:t>
            </w:r>
            <w:r w:rsidR="000D58EB">
              <w:rPr>
                <w:rFonts w:ascii="Cambria Math" w:hAnsi="Cambria Math"/>
                <w:color w:val="002060"/>
                <w:sz w:val="40"/>
                <w:szCs w:val="40"/>
              </w:rPr>
              <w:t xml:space="preserve"> R</w:t>
            </w:r>
          </w:p>
          <w:p w14:paraId="78BDB7C9" w14:textId="21408997" w:rsidR="00116BAD" w:rsidRDefault="00116BA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71E5A08" w14:textId="605207BE" w:rsidR="00D04448" w:rsidRDefault="00D04448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Here, in place of f, </w:t>
            </w:r>
            <w:r w:rsidR="007D360A">
              <w:rPr>
                <w:rFonts w:ascii="Cambria Math" w:hAnsi="Cambria Math"/>
                <w:sz w:val="36"/>
                <w:szCs w:val="36"/>
              </w:rPr>
              <w:t xml:space="preserve">a parameter, R, known as the measure of corner response, is used. R is defined as follows: </w:t>
            </w:r>
          </w:p>
          <w:p w14:paraId="0086EB3E" w14:textId="10F9F10A" w:rsidR="007D360A" w:rsidRDefault="00806578" w:rsidP="00AA190E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BC0DE0A" wp14:editId="0421F2B2">
                  <wp:extent cx="2628287" cy="376323"/>
                  <wp:effectExtent l="0" t="0" r="635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553" cy="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0D816" w14:textId="74083465" w:rsidR="00806578" w:rsidRDefault="00966862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Where: </w:t>
            </w:r>
            <w:r>
              <w:rPr>
                <w:noProof/>
              </w:rPr>
              <w:drawing>
                <wp:inline distT="0" distB="0" distL="0" distR="0" wp14:anchorId="435AF134" wp14:editId="607A88EF">
                  <wp:extent cx="1264257" cy="298643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983" cy="30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sz w:val="36"/>
                <w:szCs w:val="36"/>
              </w:rPr>
              <w:t xml:space="preserve">, </w:t>
            </w:r>
            <w:r>
              <w:rPr>
                <w:noProof/>
              </w:rPr>
              <w:drawing>
                <wp:inline distT="0" distB="0" distL="0" distR="0" wp14:anchorId="2391132D" wp14:editId="30041695">
                  <wp:extent cx="1614115" cy="302647"/>
                  <wp:effectExtent l="0" t="0" r="5715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225" cy="32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A190E">
              <w:rPr>
                <w:rFonts w:ascii="Cambria Math" w:hAnsi="Cambria Math"/>
                <w:sz w:val="36"/>
                <w:szCs w:val="36"/>
              </w:rPr>
              <w:t xml:space="preserve">, and </w:t>
            </w:r>
          </w:p>
          <w:p w14:paraId="79CF0ADD" w14:textId="5DFCB445" w:rsidR="00AA190E" w:rsidRDefault="00AA190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29C93C8" wp14:editId="5AFB80D8">
                  <wp:extent cx="3093057" cy="24959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848" cy="259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F9CA2" w14:textId="2D38E199" w:rsidR="009C4CA4" w:rsidRDefault="009C4CA4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A33700A" w14:textId="7F83BF25" w:rsidR="009C4CA4" w:rsidRDefault="00A13106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the following function was written for the </w:t>
            </w:r>
            <w:r w:rsidR="00177DB8">
              <w:rPr>
                <w:rFonts w:ascii="Cambria Math" w:hAnsi="Cambria Math"/>
                <w:sz w:val="36"/>
                <w:szCs w:val="36"/>
              </w:rPr>
              <w:t>Harris operator using R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accepts </w:t>
            </w:r>
            <w:r w:rsidR="00633DEC">
              <w:rPr>
                <w:rFonts w:ascii="Cambria Math" w:hAnsi="Cambria Math"/>
                <w:sz w:val="36"/>
                <w:szCs w:val="36"/>
              </w:rPr>
              <w:t>an image</w:t>
            </w:r>
            <w:r w:rsidR="00177DB8">
              <w:rPr>
                <w:rFonts w:ascii="Cambria Math" w:hAnsi="Cambria Math"/>
                <w:sz w:val="36"/>
                <w:szCs w:val="36"/>
              </w:rPr>
              <w:t xml:space="preserve"> and a </w:t>
            </w:r>
            <w:r w:rsidR="00D04682">
              <w:rPr>
                <w:rFonts w:ascii="Cambria Math" w:hAnsi="Cambria Math"/>
                <w:sz w:val="36"/>
                <w:szCs w:val="36"/>
              </w:rPr>
              <w:t>threshold and</w:t>
            </w:r>
            <w:r w:rsidR="00633DEC">
              <w:rPr>
                <w:rFonts w:ascii="Cambria Math" w:hAnsi="Cambria Math"/>
                <w:sz w:val="36"/>
                <w:szCs w:val="36"/>
              </w:rPr>
              <w:t xml:space="preserve"> retur</w:t>
            </w:r>
            <w:r w:rsidR="00177DB8">
              <w:rPr>
                <w:rFonts w:ascii="Cambria Math" w:hAnsi="Cambria Math"/>
                <w:sz w:val="36"/>
                <w:szCs w:val="36"/>
              </w:rPr>
              <w:t>ns</w:t>
            </w:r>
            <w:r w:rsidR="00633DEC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4E0333">
              <w:rPr>
                <w:rFonts w:ascii="Cambria Math" w:hAnsi="Cambria Math"/>
                <w:sz w:val="36"/>
                <w:szCs w:val="36"/>
              </w:rPr>
              <w:t>the detected points and a smoothed image</w:t>
            </w:r>
            <w:r w:rsidR="00133A97">
              <w:rPr>
                <w:rFonts w:ascii="Cambria Math" w:hAnsi="Cambria Math"/>
                <w:sz w:val="36"/>
                <w:szCs w:val="36"/>
              </w:rPr>
              <w:t xml:space="preserve">. </w:t>
            </w:r>
            <w:r w:rsidR="00964E9E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1866807F" w14:textId="40EA7928" w:rsidR="00964E9E" w:rsidRDefault="00964E9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E368EDD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[output1, output2] = lab4Harris_R_corners(img, t)</w:t>
            </w:r>
          </w:p>
          <w:p w14:paraId="0E139EE9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1C41668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First of all, smoothen the image using Gaussian filtering.</w:t>
            </w:r>
          </w:p>
          <w:p w14:paraId="7A9C4B60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img = lab3gaussfilt(img);</w:t>
            </w:r>
          </w:p>
          <w:p w14:paraId="59049989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2082F9C2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row, column, and channels of the image are obtained along with the cardinality of the image. </w:t>
            </w:r>
          </w:p>
          <w:p w14:paraId="5BB44AE9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[r, c, ch] = size(img);</w:t>
            </w:r>
          </w:p>
          <w:p w14:paraId="2EAAB8C4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Card = r*c;</w:t>
            </w:r>
          </w:p>
          <w:p w14:paraId="667F1529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345BBD8E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This is added in case the image introduced is an RGB image. </w:t>
            </w:r>
          </w:p>
          <w:p w14:paraId="3E83CD7F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It functions to convert it to a gray-scale image. </w:t>
            </w:r>
          </w:p>
          <w:p w14:paraId="616F63F7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(ch == 3)</w:t>
            </w:r>
          </w:p>
          <w:p w14:paraId="095AEAFA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img = rgb2gray(img);</w:t>
            </w:r>
          </w:p>
          <w:p w14:paraId="7FF5300A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7C40EAD0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 xml:space="preserve"> </w:t>
            </w:r>
          </w:p>
          <w:p w14:paraId="617D1F14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%Convert the image to double before performing any %mathematical operation</w:t>
            </w:r>
          </w:p>
          <w:p w14:paraId="181E234D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 = double(img);</w:t>
            </w:r>
          </w:p>
          <w:p w14:paraId="573CFD10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59C54293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Compute the image gradients</w:t>
            </w:r>
          </w:p>
          <w:p w14:paraId="7F97F397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[Gx, Gy] = imgradientxy(I);</w:t>
            </w:r>
          </w:p>
          <w:p w14:paraId="0368E12B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Initialize the second order moment matrix and the list with empty arrays.</w:t>
            </w:r>
          </w:p>
          <w:p w14:paraId="6992E517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lastRenderedPageBreak/>
              <w:t>H = []; list = [];</w:t>
            </w:r>
          </w:p>
          <w:p w14:paraId="436BA595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3BC1322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window size for the gaussian filtering operation is specified. </w:t>
            </w:r>
          </w:p>
          <w:p w14:paraId="3136B633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 = 2;</w:t>
            </w:r>
          </w:p>
          <w:p w14:paraId="1AF89ADF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The Empirical Constant for the Cornerness Function is defined</w:t>
            </w:r>
          </w:p>
          <w:p w14:paraId="4E5A1668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kk = 0.05;</w:t>
            </w:r>
          </w:p>
          <w:p w14:paraId="711A72DD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1EB57562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Use nested for-loops to create a window for scanning the image.</w:t>
            </w:r>
          </w:p>
          <w:p w14:paraId="3264F610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i=(k+1):1:r-k</w:t>
            </w:r>
          </w:p>
          <w:p w14:paraId="664085E6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for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j=(k+1):1:c-k</w:t>
            </w:r>
          </w:p>
          <w:p w14:paraId="545DAA56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Create a window of the image gradients (from -k to +k)</w:t>
            </w:r>
          </w:p>
          <w:p w14:paraId="285C80A8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wpx = Gx(i-k:i+k, j-k:j+k);</w:t>
            </w:r>
          </w:p>
          <w:p w14:paraId="7FC07795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wpy = Gy(i-k:i+k, j-k:j+k);</w:t>
            </w:r>
          </w:p>
          <w:p w14:paraId="15B88512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Create the corner matrix, H. </w:t>
            </w:r>
          </w:p>
          <w:p w14:paraId="62D5B36B" w14:textId="5308B7DA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H(1,1) = sum(sum(wpx</w:t>
            </w:r>
            <w:r w:rsidR="00247D2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*wpx));</w:t>
            </w:r>
          </w:p>
          <w:p w14:paraId="3B50EC55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H(1,2) = sum(sum(wpx.*wpy));</w:t>
            </w:r>
          </w:p>
          <w:p w14:paraId="2A875844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H(2,1) = H(1,2);</w:t>
            </w:r>
          </w:p>
          <w:p w14:paraId="2551E4F3" w14:textId="1081F52C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H(2,2) = sum(sum(wpy</w:t>
            </w:r>
            <w:r w:rsidR="00247D2B"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.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*wpy));</w:t>
            </w:r>
          </w:p>
          <w:p w14:paraId="51C8F340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 is the cornerness function</w:t>
            </w:r>
          </w:p>
          <w:p w14:paraId="2528C833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R = det(H) - kk*(trace(H))^2;</w:t>
            </w:r>
          </w:p>
          <w:p w14:paraId="28952039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Threshold R to obtain the corners. </w:t>
            </w:r>
          </w:p>
          <w:p w14:paraId="7C02006C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if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R &gt; t</w:t>
            </w:r>
          </w:p>
          <w:p w14:paraId="73D727A4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    list = [list; [i,j]];</w:t>
            </w:r>
          </w:p>
          <w:p w14:paraId="2018BAE3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    </w:t>
            </w:r>
          </w:p>
          <w:p w14:paraId="6FC65720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   </w:t>
            </w: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7095D77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2D535501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Convert the resulting image to unsigned 8-bit image and return the</w:t>
            </w:r>
          </w:p>
          <w:p w14:paraId="70F0D8BC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result and the list. </w:t>
            </w:r>
          </w:p>
          <w:p w14:paraId="62B7882D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output1 = uint8(I);</w:t>
            </w:r>
          </w:p>
          <w:p w14:paraId="35F00522" w14:textId="77777777" w:rsid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output2 = list;</w:t>
            </w:r>
          </w:p>
          <w:p w14:paraId="7E36D349" w14:textId="1925A391" w:rsidR="0016426D" w:rsidRPr="0016426D" w:rsidRDefault="0016426D" w:rsidP="0016426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E00FF"/>
                <w:sz w:val="30"/>
                <w:szCs w:val="30"/>
                <w:lang w:val="tr-TR"/>
              </w:rPr>
              <w:t>end</w:t>
            </w:r>
          </w:p>
          <w:p w14:paraId="03EE5F1A" w14:textId="752316B9" w:rsidR="00964E9E" w:rsidRDefault="00964E9E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2B9C22" w14:textId="77777777" w:rsidR="00CF2D71" w:rsidRDefault="00CF2D71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8B6EA" w14:textId="1DEDE4E4" w:rsidR="00903578" w:rsidRDefault="00903578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>The following code calls the</w:t>
            </w:r>
            <w:r w:rsidR="00464650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16426D">
              <w:rPr>
                <w:rFonts w:ascii="Cambria Math" w:hAnsi="Cambria Math"/>
                <w:sz w:val="36"/>
                <w:szCs w:val="36"/>
              </w:rPr>
              <w:t>Harris (</w:t>
            </w:r>
            <w:r w:rsidR="00C82F7B">
              <w:rPr>
                <w:rFonts w:ascii="Cambria Math" w:hAnsi="Cambria Math"/>
                <w:sz w:val="36"/>
                <w:szCs w:val="36"/>
              </w:rPr>
              <w:t xml:space="preserve">using R) </w:t>
            </w:r>
            <w:r>
              <w:rPr>
                <w:rFonts w:ascii="Cambria Math" w:hAnsi="Cambria Math"/>
                <w:sz w:val="36"/>
                <w:szCs w:val="36"/>
              </w:rPr>
              <w:t xml:space="preserve">function and applies it on the input image, before </w:t>
            </w:r>
            <w:r w:rsidR="00C82F7B">
              <w:rPr>
                <w:rFonts w:ascii="Cambria Math" w:hAnsi="Cambria Math"/>
                <w:sz w:val="36"/>
                <w:szCs w:val="36"/>
              </w:rPr>
              <w:t>plotting the detected corners on the smoothed image</w:t>
            </w:r>
            <w:r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4A72C4BC" w14:textId="2FF24C32" w:rsidR="00C82F7B" w:rsidRDefault="00C82F7B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0D3A68C" w14:textId="590299CB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%% Harris Corner Detection using the Measure of Corner Response</w:t>
            </w:r>
          </w:p>
          <w:p w14:paraId="42A90F24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Read the image to be preprocessed</w:t>
            </w:r>
          </w:p>
          <w:p w14:paraId="6AB6C073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'blocks.png'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0001FCF5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c1 = imread(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'Monastry.bmp'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);</w:t>
            </w:r>
          </w:p>
          <w:p w14:paraId="6751FC2C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 xml:space="preserve">% The threshold is a user-defined variable to obtain the corners. </w:t>
            </w:r>
          </w:p>
          <w:p w14:paraId="4F441487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thr3 = 1e+13; thr4 = 1e+10;</w:t>
            </w:r>
          </w:p>
          <w:p w14:paraId="01D46001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B73BB7D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call the Harris function and obtain a smoothed image and a list</w:t>
            </w:r>
          </w:p>
          <w:p w14:paraId="31EC7BF0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of detected corners.</w:t>
            </w:r>
          </w:p>
          <w:p w14:paraId="585B6247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[m, n] = lab4Harris_R_corners (c, thr4);</w:t>
            </w:r>
          </w:p>
          <w:p w14:paraId="44D6318F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[m1, n1] = lab4Harris_R_corners (c1, thr3);</w:t>
            </w:r>
          </w:p>
          <w:p w14:paraId="683806C6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4868D33D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28009"/>
                <w:sz w:val="30"/>
                <w:szCs w:val="30"/>
                <w:lang w:val="tr-TR"/>
              </w:rPr>
              <w:t>% We plot the detected corners on the smoothed image.</w:t>
            </w:r>
          </w:p>
          <w:p w14:paraId="787CA7EB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figure</w:t>
            </w:r>
          </w:p>
          <w:p w14:paraId="6142DDA0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subplot(1,2,1)</w:t>
            </w:r>
          </w:p>
          <w:p w14:paraId="5D3D3BAF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imshow(m1)</w:t>
            </w:r>
          </w:p>
          <w:p w14:paraId="11278C62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35413CFB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plot(n1(:,2), n1(:,1),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22CD3790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'Harris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35D942A4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 </w:t>
            </w:r>
          </w:p>
          <w:p w14:paraId="6ADE5150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subplot(1,2,2)</w:t>
            </w:r>
          </w:p>
          <w:p w14:paraId="6DE24BB1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imshow(m)</w:t>
            </w:r>
          </w:p>
          <w:p w14:paraId="1D7EB938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hold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on</w:t>
            </w:r>
          </w:p>
          <w:p w14:paraId="21944CD2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 xml:space="preserve">plot(n(:,2), n(:,1), 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'r*'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5153E5F6" w14:textId="77777777" w:rsidR="007C2F27" w:rsidRDefault="007C2F27" w:rsidP="007C2F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title(</w:t>
            </w:r>
            <w:r>
              <w:rPr>
                <w:rFonts w:ascii="Courier New" w:hAnsi="Courier New" w:cs="Courier New"/>
                <w:color w:val="AA04F9"/>
                <w:sz w:val="30"/>
                <w:szCs w:val="30"/>
                <w:lang w:val="tr-TR"/>
              </w:rPr>
              <w:t>'Harris Corner Detection'</w:t>
            </w:r>
            <w:r>
              <w:rPr>
                <w:rFonts w:ascii="Courier New" w:hAnsi="Courier New" w:cs="Courier New"/>
                <w:color w:val="000000"/>
                <w:sz w:val="30"/>
                <w:szCs w:val="30"/>
                <w:lang w:val="tr-TR"/>
              </w:rPr>
              <w:t>)</w:t>
            </w:r>
          </w:p>
          <w:p w14:paraId="7D61E337" w14:textId="2A18D775" w:rsidR="00C82F7B" w:rsidRDefault="00C82F7B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60E5CFA" w14:textId="4011A282" w:rsidR="00CF2D71" w:rsidRDefault="00CF2D71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F943E33" w14:textId="77777777" w:rsidR="00CF2D71" w:rsidRDefault="00CF2D71" w:rsidP="00903578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6E3EA57" w14:textId="62C8F357" w:rsidR="00F35830" w:rsidRDefault="00E4430F" w:rsidP="00E4430F">
            <w:pPr>
              <w:pStyle w:val="Heading3"/>
              <w:jc w:val="center"/>
              <w:rPr>
                <w:rFonts w:ascii="Cambria Math" w:hAnsi="Cambria Math"/>
                <w:szCs w:val="36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Results </w:t>
            </w:r>
          </w:p>
          <w:p w14:paraId="3BA6D37E" w14:textId="4852FA01" w:rsidR="0066665D" w:rsidRDefault="0066665D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result is as follows:</w:t>
            </w:r>
          </w:p>
          <w:p w14:paraId="324DCE02" w14:textId="5348E0C5" w:rsidR="0066665D" w:rsidRDefault="00084B01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4930BDE2" wp14:editId="19C26FD4">
                  <wp:extent cx="6782435" cy="32200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2435" cy="322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560D0" w14:textId="61500671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14190E" w14:textId="31CC188A" w:rsidR="00915BA3" w:rsidRDefault="00C96CC5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4F505A1" wp14:editId="1EC62026">
                  <wp:extent cx="6782435" cy="32200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2435" cy="322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505808" w14:textId="2B4E0A84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BF63B19" w14:textId="6046236B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DC9AB17" w14:textId="3CB58EC9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412E8B" w:rsidRPr="003A798E" w14:paraId="2B248659" w14:textId="77777777" w:rsidTr="003F0184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313D94E" w14:textId="77777777" w:rsidR="00412E8B" w:rsidRPr="003A798E" w:rsidRDefault="00412E8B" w:rsidP="00412E8B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5280" behindDoc="1" locked="0" layoutInCell="1" allowOverlap="1" wp14:anchorId="628E6B28" wp14:editId="0CB1CE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3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7D33C" id="Shape" o:spid="_x0000_s1026" alt="&quot;&quot;" style="position:absolute;margin-left:-80.5pt;margin-top:-36pt;width:647.9pt;height:727.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2m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DYNO2m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B846966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51CC7154" w14:textId="77777777" w:rsidR="00412E8B" w:rsidRPr="003A798E" w:rsidRDefault="00412E8B" w:rsidP="00412E8B"/>
              </w:tc>
            </w:tr>
            <w:tr w:rsidR="00412E8B" w:rsidRPr="003A798E" w14:paraId="03D33746" w14:textId="77777777" w:rsidTr="003F0184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3342CE3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24EDCB34" w14:textId="77777777" w:rsidR="00412E8B" w:rsidRPr="003A798E" w:rsidRDefault="00412E8B" w:rsidP="00412E8B">
                  <w:pPr>
                    <w:pStyle w:val="Quote"/>
                  </w:pPr>
                  <w:r>
                    <w:t>DISCUSSION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1995EB5" w14:textId="77777777" w:rsidR="00412E8B" w:rsidRPr="003A798E" w:rsidRDefault="00412E8B" w:rsidP="00412E8B"/>
              </w:tc>
            </w:tr>
            <w:tr w:rsidR="00412E8B" w:rsidRPr="003A798E" w14:paraId="5EF11A65" w14:textId="77777777" w:rsidTr="003F0184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8FC330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E3E48AA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167699A5" w14:textId="77777777" w:rsidR="00412E8B" w:rsidRPr="003A798E" w:rsidRDefault="00412E8B" w:rsidP="00412E8B"/>
              </w:tc>
            </w:tr>
          </w:tbl>
          <w:p w14:paraId="2AEC3D15" w14:textId="38F93497" w:rsidR="004D5AF7" w:rsidRDefault="004D5AF7" w:rsidP="00C11F3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General Comments on Corner Detection</w:t>
            </w:r>
          </w:p>
          <w:p w14:paraId="5080F908" w14:textId="77777777" w:rsidR="00324A76" w:rsidRDefault="00324A76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image must be smoothed before applying the algorithm to avoid obtaining </w:t>
            </w:r>
            <w:r w:rsidRPr="004F3FB0">
              <w:rPr>
                <w:rFonts w:ascii="Cambria Math" w:hAnsi="Cambria Math"/>
                <w:b/>
                <w:bCs/>
                <w:sz w:val="36"/>
                <w:szCs w:val="36"/>
              </w:rPr>
              <w:t>spurious corners.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7EDE8497" w14:textId="77777777" w:rsidR="00324A76" w:rsidRDefault="00324A76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corner matrix is a positive semi-definite matrix. </w:t>
            </w:r>
          </w:p>
          <w:p w14:paraId="6B22E53E" w14:textId="77777777" w:rsidR="004D5AF7" w:rsidRDefault="004D5AF7" w:rsidP="00C11F3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</w:p>
          <w:p w14:paraId="2AD25981" w14:textId="43F00CAB" w:rsidR="00C11F30" w:rsidRPr="00220E06" w:rsidRDefault="00CE76BA" w:rsidP="00C11F3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proofErr w:type="spellStart"/>
            <w:r>
              <w:rPr>
                <w:rFonts w:ascii="Cambria Math" w:hAnsi="Cambria Math"/>
                <w:color w:val="002060"/>
                <w:sz w:val="40"/>
                <w:szCs w:val="40"/>
              </w:rPr>
              <w:t>Kanade-Tomasi</w:t>
            </w:r>
            <w:proofErr w:type="spellEnd"/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 Algorithm</w:t>
            </w:r>
          </w:p>
          <w:p w14:paraId="28C87BE7" w14:textId="21192361" w:rsidR="0069224F" w:rsidRDefault="0069224F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Since the H-matrix is 2x2 matrix, we end up with two eigenvalues. </w:t>
            </w:r>
          </w:p>
          <w:p w14:paraId="5C6EF1B1" w14:textId="1BA72BD6" w:rsidR="0069224F" w:rsidRDefault="006050CF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H-matrix is a symmetric matrix; hence, the eigenvalues are always real and non-negative.</w:t>
            </w:r>
          </w:p>
          <w:p w14:paraId="77496770" w14:textId="27CE36BF" w:rsidR="006050CF" w:rsidRPr="002F78AC" w:rsidRDefault="002F78AC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b/>
                <w:bCs/>
                <w:sz w:val="36"/>
                <w:szCs w:val="36"/>
              </w:rPr>
            </w:pPr>
            <w:r w:rsidRPr="002F78AC">
              <w:rPr>
                <w:rFonts w:ascii="Cambria Math" w:hAnsi="Cambria Math"/>
                <w:b/>
                <w:bCs/>
                <w:sz w:val="36"/>
                <w:szCs w:val="36"/>
              </w:rPr>
              <w:t>Why do we choose the minimum eigenvalue as opposed to choosing the maximum one?</w:t>
            </w:r>
          </w:p>
          <w:p w14:paraId="6021F7DC" w14:textId="6EE6275F" w:rsidR="002B0E55" w:rsidRPr="003C6721" w:rsidRDefault="007D6958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error function </w:t>
            </w:r>
            <w:r w:rsidR="00203003">
              <w:rPr>
                <w:rFonts w:ascii="Cambria Math" w:hAnsi="Cambria Math"/>
                <w:sz w:val="36"/>
                <w:szCs w:val="36"/>
              </w:rPr>
              <w:t>of the gradients of an image in a region with a corn</w:t>
            </w:r>
            <w:r w:rsidR="002B0E55">
              <w:rPr>
                <w:rFonts w:ascii="Cambria Math" w:hAnsi="Cambria Math"/>
                <w:sz w:val="36"/>
                <w:szCs w:val="36"/>
              </w:rPr>
              <w:t xml:space="preserve">er takes the following shape. </w:t>
            </w:r>
          </w:p>
          <w:p w14:paraId="546DCE3E" w14:textId="5D4B64CE" w:rsidR="001E3FE0" w:rsidRPr="003C6721" w:rsidRDefault="006829D1" w:rsidP="003C6721">
            <w:pPr>
              <w:ind w:left="360"/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A2EFD8A" wp14:editId="5B842C08">
                  <wp:extent cx="2234317" cy="156248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8"/>
                          <a:stretch/>
                        </pic:blipFill>
                        <pic:spPr bwMode="auto">
                          <a:xfrm>
                            <a:off x="0" y="0"/>
                            <a:ext cx="2282601" cy="1596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C6721">
              <w:rPr>
                <w:noProof/>
              </w:rPr>
              <w:drawing>
                <wp:inline distT="0" distB="0" distL="0" distR="0" wp14:anchorId="30671CDC" wp14:editId="265BEBD0">
                  <wp:extent cx="4306196" cy="151074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238" cy="155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5CC99" w14:textId="653D1B58" w:rsidR="00CC664F" w:rsidRDefault="00CC664F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As we can observe, </w:t>
            </w:r>
            <w:r w:rsidR="008E4A6B">
              <w:rPr>
                <w:rFonts w:ascii="Cambria Math" w:hAnsi="Cambria Math"/>
                <w:sz w:val="36"/>
                <w:szCs w:val="36"/>
              </w:rPr>
              <w:t xml:space="preserve">it’s in our best interest to </w:t>
            </w:r>
            <w:r w:rsidR="000104D3">
              <w:rPr>
                <w:rFonts w:ascii="Cambria Math" w:hAnsi="Cambria Math"/>
                <w:sz w:val="36"/>
                <w:szCs w:val="36"/>
              </w:rPr>
              <w:t>heighten the response of our algorithm to corner</w:t>
            </w:r>
            <w:r w:rsidR="00E62099">
              <w:rPr>
                <w:rFonts w:ascii="Cambria Math" w:hAnsi="Cambria Math"/>
                <w:sz w:val="36"/>
                <w:szCs w:val="36"/>
              </w:rPr>
              <w:t>s</w:t>
            </w:r>
            <w:r w:rsidR="000104D3">
              <w:rPr>
                <w:rFonts w:ascii="Cambria Math" w:hAnsi="Cambria Math"/>
                <w:sz w:val="36"/>
                <w:szCs w:val="36"/>
              </w:rPr>
              <w:t xml:space="preserve"> by ensuring that </w:t>
            </w:r>
            <w:r w:rsidR="00D462D5">
              <w:rPr>
                <w:rFonts w:ascii="Cambria Math" w:hAnsi="Cambria Math"/>
                <w:sz w:val="36"/>
                <w:szCs w:val="36"/>
              </w:rPr>
              <w:t xml:space="preserve">we pinpoint area where the slightest move away result in massive variation in intensity. </w:t>
            </w:r>
            <w:r w:rsidR="00EE7D49">
              <w:rPr>
                <w:rFonts w:ascii="Cambria Math" w:hAnsi="Cambria Math"/>
                <w:sz w:val="36"/>
                <w:szCs w:val="36"/>
              </w:rPr>
              <w:t>This can be achieved by thresholding the minimum eigen</w:t>
            </w:r>
            <w:r w:rsidR="005B52FC">
              <w:rPr>
                <w:rFonts w:ascii="Cambria Math" w:hAnsi="Cambria Math"/>
                <w:sz w:val="36"/>
                <w:szCs w:val="36"/>
              </w:rPr>
              <w:t>value since it represents the direction of slowest change.</w:t>
            </w:r>
          </w:p>
          <w:p w14:paraId="744EE3D2" w14:textId="0C088B13" w:rsidR="00961EDD" w:rsidRPr="003F5DCA" w:rsidRDefault="00961EDD" w:rsidP="003F5DCA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threshold used is dependent</w:t>
            </w:r>
            <w:r w:rsidR="003F5DCA">
              <w:rPr>
                <w:rFonts w:ascii="Cambria Math" w:hAnsi="Cambria Math"/>
                <w:sz w:val="36"/>
                <w:szCs w:val="36"/>
              </w:rPr>
              <w:t xml:space="preserve"> both on</w:t>
            </w:r>
            <w:r>
              <w:rPr>
                <w:rFonts w:ascii="Cambria Math" w:hAnsi="Cambria Math"/>
                <w:sz w:val="36"/>
                <w:szCs w:val="36"/>
              </w:rPr>
              <w:t xml:space="preserve"> the image</w:t>
            </w:r>
            <w:r w:rsidR="003F5DCA">
              <w:rPr>
                <w:rFonts w:ascii="Cambria Math" w:hAnsi="Cambria Math"/>
                <w:sz w:val="36"/>
                <w:szCs w:val="36"/>
              </w:rPr>
              <w:t xml:space="preserve"> and the corner detector used</w:t>
            </w:r>
            <w:r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2D170E89" w14:textId="1F462202" w:rsidR="002F78AC" w:rsidRDefault="002F78AC" w:rsidP="00E5488E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DA29441" w14:textId="1C307F9B" w:rsidR="00B47F8F" w:rsidRPr="00E14967" w:rsidRDefault="00B47F8F" w:rsidP="00E14967">
            <w:pPr>
              <w:rPr>
                <w:sz w:val="36"/>
                <w:szCs w:val="36"/>
              </w:rPr>
            </w:pPr>
          </w:p>
          <w:p w14:paraId="2C34F232" w14:textId="399C86F2" w:rsidR="00BA18F3" w:rsidRPr="00220E06" w:rsidRDefault="00CE76BA" w:rsidP="00BA18F3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Harris Alg</w:t>
            </w:r>
            <w:r w:rsidR="00CB746E">
              <w:rPr>
                <w:rFonts w:ascii="Cambria Math" w:hAnsi="Cambria Math"/>
                <w:color w:val="002060"/>
                <w:sz w:val="40"/>
                <w:szCs w:val="40"/>
              </w:rPr>
              <w:t>orithm</w:t>
            </w:r>
          </w:p>
          <w:p w14:paraId="5114452B" w14:textId="6EA8BC07" w:rsidR="008F47A9" w:rsidRDefault="001F5524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Harris operator is a variant of the minimum eigenvalue of the corner matrix. </w:t>
            </w:r>
          </w:p>
          <w:p w14:paraId="5A42511A" w14:textId="7FD753E1" w:rsidR="001F5524" w:rsidRDefault="001F5524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 xml:space="preserve">Why </w:t>
            </w:r>
            <w:r w:rsidR="000E38E3">
              <w:rPr>
                <w:rFonts w:ascii="Cambria Math" w:hAnsi="Cambria Math"/>
                <w:sz w:val="36"/>
                <w:szCs w:val="36"/>
              </w:rPr>
              <w:t xml:space="preserve">do we use when we already have the </w:t>
            </w:r>
            <w:proofErr w:type="spellStart"/>
            <w:r w:rsidR="000E38E3"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 w:rsidR="000E38E3">
              <w:rPr>
                <w:rFonts w:ascii="Cambria Math" w:hAnsi="Cambria Math"/>
                <w:sz w:val="36"/>
                <w:szCs w:val="36"/>
              </w:rPr>
              <w:t xml:space="preserve"> Algorithm that fully calculates the eigenvalues of the H-matrix?</w:t>
            </w:r>
          </w:p>
          <w:p w14:paraId="02B9D3DB" w14:textId="74BDD577" w:rsidR="000E38E3" w:rsidRDefault="00EE3873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Harris operator computationally more advantageous than the </w:t>
            </w:r>
            <w:proofErr w:type="spellStart"/>
            <w:r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8E5E84">
              <w:rPr>
                <w:rFonts w:ascii="Cambria Math" w:hAnsi="Cambria Math"/>
                <w:sz w:val="36"/>
                <w:szCs w:val="36"/>
              </w:rPr>
              <w:t xml:space="preserve">method. This is predicated on the fact that in the calculation of f, there’s no need to find the square root of </w:t>
            </w:r>
            <w:r w:rsidR="007A38B9">
              <w:rPr>
                <w:rFonts w:ascii="Cambria Math" w:hAnsi="Cambria Math"/>
                <w:sz w:val="36"/>
                <w:szCs w:val="36"/>
              </w:rPr>
              <w:t xml:space="preserve">any parameter. This greatly reduces the complexity of problems and puts significantly less strain on computational resources. </w:t>
            </w:r>
          </w:p>
          <w:p w14:paraId="31B33BFB" w14:textId="31DCD1DB" w:rsidR="00AC1E16" w:rsidRDefault="00AC1E16" w:rsidP="00AC1E16">
            <w:pPr>
              <w:pStyle w:val="ListParagraph"/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F6B824A" wp14:editId="60B44FDE">
                  <wp:extent cx="3737113" cy="47647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613" cy="50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25CFF" w14:textId="619775F6" w:rsidR="00802B4B" w:rsidRDefault="007A38B9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This was particularly important around the</w:t>
            </w:r>
            <w:r w:rsidR="00764EC1">
              <w:rPr>
                <w:rFonts w:ascii="Cambria Math" w:hAnsi="Cambria Math"/>
                <w:sz w:val="36"/>
                <w:szCs w:val="36"/>
              </w:rPr>
              <w:t xml:space="preserve"> 80’s w</w:t>
            </w:r>
            <w:r w:rsidR="00381A43">
              <w:rPr>
                <w:rFonts w:ascii="Cambria Math" w:hAnsi="Cambria Math"/>
                <w:sz w:val="36"/>
                <w:szCs w:val="36"/>
              </w:rPr>
              <w:t>hen</w:t>
            </w:r>
            <w:r w:rsidR="00764EC1">
              <w:rPr>
                <w:rFonts w:ascii="Cambria Math" w:hAnsi="Cambria Math"/>
                <w:sz w:val="36"/>
                <w:szCs w:val="36"/>
              </w:rPr>
              <w:t xml:space="preserve"> computers with high computational power were particularly hard to come by. </w:t>
            </w:r>
          </w:p>
          <w:p w14:paraId="0A953D61" w14:textId="2F2E509D" w:rsidR="005762D5" w:rsidRDefault="005762D5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threshold used is dependent </w:t>
            </w:r>
            <w:r w:rsidR="003F5DCA">
              <w:rPr>
                <w:rFonts w:ascii="Cambria Math" w:hAnsi="Cambria Math"/>
                <w:sz w:val="36"/>
                <w:szCs w:val="36"/>
              </w:rPr>
              <w:t xml:space="preserve">both on </w:t>
            </w:r>
            <w:r>
              <w:rPr>
                <w:rFonts w:ascii="Cambria Math" w:hAnsi="Cambria Math"/>
                <w:sz w:val="36"/>
                <w:szCs w:val="36"/>
              </w:rPr>
              <w:t>the image</w:t>
            </w:r>
            <w:r w:rsidR="00961EDD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3F5DCA">
              <w:rPr>
                <w:rFonts w:ascii="Cambria Math" w:hAnsi="Cambria Math"/>
                <w:sz w:val="36"/>
                <w:szCs w:val="36"/>
              </w:rPr>
              <w:t>and the corner detector used</w:t>
            </w:r>
            <w:r w:rsidR="00961EDD"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2D4B0A56" w14:textId="77777777" w:rsidR="00381A43" w:rsidRPr="00381A43" w:rsidRDefault="00381A43" w:rsidP="00381A4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7A51829" w14:textId="16ECAC13" w:rsidR="009D7970" w:rsidRDefault="009D7970" w:rsidP="009D797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Comparison</w:t>
            </w:r>
            <w:r w:rsidR="007F43E1">
              <w:rPr>
                <w:rFonts w:ascii="Cambria Math" w:hAnsi="Cambria Math"/>
                <w:color w:val="002060"/>
                <w:sz w:val="40"/>
                <w:szCs w:val="40"/>
              </w:rPr>
              <w:t xml:space="preserve"> – </w:t>
            </w:r>
            <w:proofErr w:type="spellStart"/>
            <w:r w:rsidR="00817156">
              <w:rPr>
                <w:rFonts w:ascii="Cambria Math" w:hAnsi="Cambria Math"/>
                <w:color w:val="002060"/>
                <w:sz w:val="40"/>
                <w:szCs w:val="40"/>
              </w:rPr>
              <w:t>Kanade-Tomasi</w:t>
            </w:r>
            <w:proofErr w:type="spellEnd"/>
            <w:r w:rsidR="00817156">
              <w:rPr>
                <w:rFonts w:ascii="Cambria Math" w:hAnsi="Cambria Math"/>
                <w:color w:val="002060"/>
                <w:sz w:val="40"/>
                <w:szCs w:val="40"/>
              </w:rPr>
              <w:t xml:space="preserve"> and Harris</w:t>
            </w:r>
          </w:p>
          <w:p w14:paraId="66C3B505" w14:textId="3E3544A3" w:rsidR="008705BE" w:rsidRDefault="00CF0431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</w:t>
            </w:r>
            <w:proofErr w:type="spellStart"/>
            <w:r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 algorithm is computationally more demanding than the Harris algorithm. This is because of the need to </w:t>
            </w:r>
            <w:r w:rsidR="0050285C">
              <w:rPr>
                <w:rFonts w:ascii="Cambria Math" w:hAnsi="Cambria Math"/>
                <w:sz w:val="36"/>
                <w:szCs w:val="36"/>
              </w:rPr>
              <w:t xml:space="preserve">find square roots, as opposed simple matrix </w:t>
            </w:r>
            <w:r w:rsidR="004063E1">
              <w:rPr>
                <w:rFonts w:ascii="Cambria Math" w:hAnsi="Cambria Math"/>
                <w:sz w:val="36"/>
                <w:szCs w:val="36"/>
              </w:rPr>
              <w:t xml:space="preserve">parameter calculation in the Harris algorithm. </w:t>
            </w:r>
          </w:p>
          <w:p w14:paraId="1C96EBC5" w14:textId="0EDCA014" w:rsidR="00DE7E9A" w:rsidRDefault="00DE7E9A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Based on the above, </w:t>
            </w:r>
            <w:r w:rsidRPr="00F02956">
              <w:rPr>
                <w:rFonts w:ascii="Cambria Math" w:hAnsi="Cambria Math"/>
                <w:i/>
                <w:iCs/>
                <w:sz w:val="36"/>
                <w:szCs w:val="36"/>
              </w:rPr>
              <w:t>it might not be crass to assume th</w:t>
            </w:r>
            <w:r w:rsidR="00F02956" w:rsidRPr="00F02956">
              <w:rPr>
                <w:rFonts w:ascii="Cambria Math" w:hAnsi="Cambria Math"/>
                <w:i/>
                <w:iCs/>
                <w:sz w:val="36"/>
                <w:szCs w:val="36"/>
              </w:rPr>
              <w:t>at the Harris operator is better for real-time applications.</w:t>
            </w:r>
            <w:r w:rsidR="00F02956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02A8F003" w14:textId="024B8640" w:rsidR="00961EDD" w:rsidRDefault="00961EDD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both cases, </w:t>
            </w:r>
            <w:r w:rsidR="00F02956">
              <w:rPr>
                <w:rFonts w:ascii="Cambria Math" w:hAnsi="Cambria Math"/>
                <w:sz w:val="36"/>
                <w:szCs w:val="36"/>
              </w:rPr>
              <w:t xml:space="preserve">the threshold used is </w:t>
            </w:r>
            <w:r w:rsidR="00B82880">
              <w:rPr>
                <w:rFonts w:ascii="Cambria Math" w:hAnsi="Cambria Math"/>
                <w:sz w:val="36"/>
                <w:szCs w:val="36"/>
              </w:rPr>
              <w:t>image specific</w:t>
            </w:r>
            <w:r w:rsidR="001D41F1">
              <w:rPr>
                <w:rFonts w:ascii="Cambria Math" w:hAnsi="Cambria Math"/>
                <w:sz w:val="36"/>
                <w:szCs w:val="36"/>
              </w:rPr>
              <w:t xml:space="preserve"> and method specific</w:t>
            </w:r>
            <w:r w:rsidR="00F02956"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2669E851" w14:textId="4501BC3C" w:rsidR="001D41F1" w:rsidRDefault="00DD5645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the following image, </w:t>
            </w:r>
            <w:r w:rsidR="00224FF7">
              <w:rPr>
                <w:rFonts w:ascii="Cambria Math" w:hAnsi="Cambria Math"/>
                <w:sz w:val="36"/>
                <w:szCs w:val="36"/>
              </w:rPr>
              <w:t xml:space="preserve">we see that the same threshold was used both the outcome was </w:t>
            </w:r>
            <w:r w:rsidR="00AF6B27">
              <w:rPr>
                <w:rFonts w:ascii="Cambria Math" w:hAnsi="Cambria Math"/>
                <w:sz w:val="36"/>
                <w:szCs w:val="36"/>
              </w:rPr>
              <w:t xml:space="preserve">slightly </w:t>
            </w:r>
            <w:r w:rsidR="00224FF7">
              <w:rPr>
                <w:rFonts w:ascii="Cambria Math" w:hAnsi="Cambria Math"/>
                <w:sz w:val="36"/>
                <w:szCs w:val="36"/>
              </w:rPr>
              <w:t xml:space="preserve">different </w:t>
            </w:r>
            <w:r w:rsidR="0081415B">
              <w:rPr>
                <w:rFonts w:ascii="Cambria Math" w:hAnsi="Cambria Math"/>
                <w:sz w:val="36"/>
                <w:szCs w:val="36"/>
              </w:rPr>
              <w:t>with the two algorithms:</w:t>
            </w:r>
          </w:p>
          <w:p w14:paraId="4956A247" w14:textId="42191C52" w:rsidR="0081415B" w:rsidRPr="0081415B" w:rsidRDefault="007232EA" w:rsidP="00EE7D0B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31483E8D" wp14:editId="3C6C5008">
                  <wp:extent cx="4993419" cy="187324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03" b="13081"/>
                          <a:stretch/>
                        </pic:blipFill>
                        <pic:spPr bwMode="auto">
                          <a:xfrm>
                            <a:off x="0" y="0"/>
                            <a:ext cx="5057120" cy="189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E7D502" w14:textId="4153CB2A" w:rsidR="00B31B00" w:rsidRDefault="00B31B00" w:rsidP="006B5220">
            <w:pPr>
              <w:pStyle w:val="ListParagraph"/>
              <w:numPr>
                <w:ilvl w:val="0"/>
                <w:numId w:val="10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lastRenderedPageBreak/>
              <w:t xml:space="preserve">Notice that the </w:t>
            </w:r>
            <w:proofErr w:type="spellStart"/>
            <w:r>
              <w:rPr>
                <w:rFonts w:ascii="Cambria Math" w:hAnsi="Cambria Math"/>
                <w:sz w:val="36"/>
                <w:szCs w:val="36"/>
              </w:rPr>
              <w:t>Kanade-Tomasi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 detects more corners compared to the Harris operator.</w:t>
            </w:r>
          </w:p>
          <w:p w14:paraId="37A65DB3" w14:textId="07194E91" w:rsidR="00FE6A6D" w:rsidRDefault="006B5220" w:rsidP="006B5220">
            <w:pPr>
              <w:pStyle w:val="ListParagraph"/>
              <w:numPr>
                <w:ilvl w:val="0"/>
                <w:numId w:val="10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What’s the reason behind this? The Harris operator computes an approximate minimum eigenvalue</w:t>
            </w:r>
            <w:r w:rsidR="00D072C3"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3275AB4A" w14:textId="52B5BC46" w:rsidR="006E3466" w:rsidRDefault="0070072E" w:rsidP="006B5220">
            <w:pPr>
              <w:pStyle w:val="ListParagraph"/>
              <w:numPr>
                <w:ilvl w:val="0"/>
                <w:numId w:val="10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Also, </w:t>
            </w:r>
            <w:r w:rsidR="00794F10">
              <w:rPr>
                <w:rFonts w:ascii="Cambria Math" w:hAnsi="Cambria Math"/>
                <w:sz w:val="36"/>
                <w:szCs w:val="36"/>
              </w:rPr>
              <w:t xml:space="preserve">I </w:t>
            </w:r>
            <w:r w:rsidR="00FD0656">
              <w:rPr>
                <w:rFonts w:ascii="Cambria Math" w:hAnsi="Cambria Math"/>
                <w:sz w:val="36"/>
                <w:szCs w:val="36"/>
              </w:rPr>
              <w:t xml:space="preserve">don’t think we can conclusively say that one method is better than the other. I believe that our results are heavily dependent on the threshold applied. </w:t>
            </w:r>
            <w:r w:rsidR="00180C80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67057E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25A75A68" w14:textId="0D200D42" w:rsidR="00CA6D88" w:rsidRDefault="00CA6D88" w:rsidP="006B5220">
            <w:pPr>
              <w:pStyle w:val="ListParagraph"/>
              <w:numPr>
                <w:ilvl w:val="0"/>
                <w:numId w:val="10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Check out the </w:t>
            </w:r>
            <w:r w:rsidR="007C0EB5">
              <w:rPr>
                <w:rFonts w:ascii="Cambria Math" w:hAnsi="Cambria Math"/>
                <w:sz w:val="36"/>
                <w:szCs w:val="36"/>
              </w:rPr>
              <w:t xml:space="preserve">following results. Different thresholds were used to try to obtain approximately similar results. </w:t>
            </w:r>
          </w:p>
          <w:p w14:paraId="21A94943" w14:textId="3C4254FB" w:rsidR="007C0EB5" w:rsidRDefault="00B65775" w:rsidP="007C0EB5">
            <w:p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566CADBF" wp14:editId="44695F9F">
                  <wp:extent cx="6781264" cy="1709530"/>
                  <wp:effectExtent l="0" t="0" r="635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95" b="26406"/>
                          <a:stretch/>
                        </pic:blipFill>
                        <pic:spPr bwMode="auto">
                          <a:xfrm>
                            <a:off x="0" y="0"/>
                            <a:ext cx="6782435" cy="17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A41112" w14:textId="28037628" w:rsidR="00556B0D" w:rsidRPr="00556B0D" w:rsidRDefault="00B65775" w:rsidP="00556B0D">
            <w:pPr>
              <w:pStyle w:val="ListParagraph"/>
              <w:numPr>
                <w:ilvl w:val="0"/>
                <w:numId w:val="8"/>
              </w:numPr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Here, the Harris operator </w:t>
            </w:r>
            <w:r w:rsidR="00572602">
              <w:rPr>
                <w:rFonts w:ascii="Cambria Math" w:hAnsi="Cambria Math"/>
                <w:sz w:val="36"/>
                <w:szCs w:val="36"/>
              </w:rPr>
              <w:t xml:space="preserve">picks up some points close to the bottom right corner which ordinarily don’t qualify as corners. </w:t>
            </w:r>
          </w:p>
          <w:p w14:paraId="7797D39B" w14:textId="77777777" w:rsidR="006E3466" w:rsidRPr="006E3466" w:rsidRDefault="006E3466" w:rsidP="006E3466">
            <w:pPr>
              <w:rPr>
                <w:rFonts w:ascii="Cambria Math" w:hAnsi="Cambria Math"/>
                <w:sz w:val="36"/>
                <w:szCs w:val="36"/>
              </w:rPr>
            </w:pPr>
          </w:p>
          <w:p w14:paraId="449DC079" w14:textId="77777777" w:rsidR="00CA53B6" w:rsidRDefault="00CA53B6" w:rsidP="00CA53B6">
            <w:pPr>
              <w:rPr>
                <w:rFonts w:ascii="Cambria Math" w:hAnsi="Cambria Math"/>
                <w:sz w:val="36"/>
                <w:szCs w:val="36"/>
              </w:rPr>
            </w:pPr>
          </w:p>
          <w:p w14:paraId="590079A6" w14:textId="77777777" w:rsidR="00725079" w:rsidRDefault="00725079" w:rsidP="00F37330"/>
          <w:p w14:paraId="12A1156B" w14:textId="77777777" w:rsidR="00725079" w:rsidRDefault="00725079" w:rsidP="00F37330"/>
          <w:p w14:paraId="72AECE02" w14:textId="77777777" w:rsidR="00725079" w:rsidRDefault="00725079" w:rsidP="00F37330"/>
          <w:p w14:paraId="348E8B9B" w14:textId="77777777" w:rsidR="00725079" w:rsidRDefault="00725079" w:rsidP="00F37330"/>
          <w:p w14:paraId="0403F4C5" w14:textId="77777777" w:rsidR="00725079" w:rsidRDefault="00725079" w:rsidP="00F37330"/>
          <w:p w14:paraId="5CC35909" w14:textId="77777777" w:rsidR="00725079" w:rsidRDefault="00725079" w:rsidP="00F37330"/>
          <w:p w14:paraId="039EA0C8" w14:textId="77777777" w:rsidR="00725079" w:rsidRDefault="00725079" w:rsidP="00F37330"/>
          <w:p w14:paraId="240517AC" w14:textId="77777777" w:rsidR="00725079" w:rsidRDefault="00725079" w:rsidP="00F37330"/>
          <w:p w14:paraId="617D6EA4" w14:textId="77777777" w:rsidR="00725079" w:rsidRDefault="00725079" w:rsidP="00F37330"/>
          <w:p w14:paraId="3F833B4D" w14:textId="77777777" w:rsidR="00725079" w:rsidRDefault="00725079" w:rsidP="00F37330"/>
          <w:p w14:paraId="5483A791" w14:textId="77777777" w:rsidR="00725079" w:rsidRDefault="00725079" w:rsidP="00F37330"/>
          <w:p w14:paraId="3E6B86F9" w14:textId="77777777" w:rsidR="00725079" w:rsidRDefault="00725079" w:rsidP="00F37330"/>
          <w:p w14:paraId="4A8088F5" w14:textId="77777777" w:rsidR="00725079" w:rsidRDefault="00725079" w:rsidP="00F37330"/>
          <w:p w14:paraId="32BEC9B2" w14:textId="77777777" w:rsidR="00725079" w:rsidRDefault="00725079" w:rsidP="00F37330"/>
          <w:p w14:paraId="7B691562" w14:textId="77777777" w:rsidR="00725079" w:rsidRDefault="00725079" w:rsidP="00F37330"/>
          <w:p w14:paraId="33AFD22C" w14:textId="77777777" w:rsidR="00725079" w:rsidRDefault="00725079" w:rsidP="00F37330"/>
          <w:p w14:paraId="63D38DF0" w14:textId="77777777" w:rsidR="00725079" w:rsidRDefault="00725079" w:rsidP="00F37330"/>
          <w:p w14:paraId="7EC037AD" w14:textId="77777777" w:rsidR="00725079" w:rsidRDefault="00725079" w:rsidP="00F37330"/>
          <w:p w14:paraId="35519332" w14:textId="77777777" w:rsidR="00725079" w:rsidRDefault="00725079" w:rsidP="00F37330"/>
          <w:p w14:paraId="38AD0B34" w14:textId="77777777" w:rsidR="00725079" w:rsidRDefault="00725079" w:rsidP="00F37330"/>
          <w:p w14:paraId="74A19545" w14:textId="77777777" w:rsidR="00725079" w:rsidRDefault="00725079" w:rsidP="00F37330"/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9E5540" w:rsidRPr="003A798E" w14:paraId="68DC2397" w14:textId="77777777" w:rsidTr="00BB2CA3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7751E483" w14:textId="42710BB5" w:rsidR="009E5540" w:rsidRPr="003A798E" w:rsidRDefault="000B07CE" w:rsidP="009E5540">
                  <w:pPr>
                    <w:pStyle w:val="GraphicAnchor"/>
                  </w:pPr>
                  <w:r>
                    <w:lastRenderedPageBreak/>
                    <w:t xml:space="preserve"> </w:t>
                  </w:r>
                  <w:r w:rsidR="009E5540" w:rsidRPr="003A798E"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232" behindDoc="1" locked="0" layoutInCell="1" allowOverlap="1" wp14:anchorId="1476DB0C" wp14:editId="555D29CC">
                            <wp:simplePos x="0" y="0"/>
                            <wp:positionH relativeFrom="margin">
                              <wp:posOffset>-980146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7B792F" id="Shape" o:spid="_x0000_s1026" alt="&quot;&quot;" style="position:absolute;margin-left:-77.2pt;margin-top:-36pt;width:647.9pt;height:727.5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a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1BB87A5E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0F3B1688" w14:textId="77777777" w:rsidR="009E5540" w:rsidRPr="003A798E" w:rsidRDefault="009E5540" w:rsidP="009E5540"/>
              </w:tc>
            </w:tr>
            <w:tr w:rsidR="009E5540" w:rsidRPr="003A798E" w14:paraId="0AF4427F" w14:textId="77777777" w:rsidTr="00BB2CA3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4E3CEF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48477F0" w14:textId="77777777" w:rsidR="009E5540" w:rsidRPr="003A798E" w:rsidRDefault="009E5540" w:rsidP="009E5540">
                  <w:pPr>
                    <w:pStyle w:val="Quote"/>
                  </w:pPr>
                  <w:r>
                    <w:t>REFERENCES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8FA073B" w14:textId="77777777" w:rsidR="009E5540" w:rsidRPr="003A798E" w:rsidRDefault="009E5540" w:rsidP="009E5540"/>
              </w:tc>
            </w:tr>
            <w:tr w:rsidR="009E5540" w:rsidRPr="003A798E" w14:paraId="37DF8179" w14:textId="77777777" w:rsidTr="00BB2CA3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7A7B05E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725E2C2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637919CC" w14:textId="77777777" w:rsidR="009E5540" w:rsidRPr="003A798E" w:rsidRDefault="009E5540" w:rsidP="009E5540"/>
              </w:tc>
            </w:tr>
          </w:tbl>
          <w:p w14:paraId="3EA42193" w14:textId="61149041" w:rsidR="009E5540" w:rsidRPr="00031CE7" w:rsidRDefault="009E5540" w:rsidP="00723677">
            <w:pPr>
              <w:rPr>
                <w:sz w:val="60"/>
                <w:szCs w:val="60"/>
              </w:rPr>
            </w:pPr>
          </w:p>
        </w:tc>
      </w:tr>
    </w:tbl>
    <w:p w14:paraId="05A3E1FD" w14:textId="6E94BB7E" w:rsidR="008857C6" w:rsidRDefault="008857C6" w:rsidP="009E5540">
      <w:pPr>
        <w:rPr>
          <w:sz w:val="30"/>
          <w:szCs w:val="30"/>
        </w:rPr>
      </w:pPr>
      <w:r w:rsidRPr="008857C6">
        <w:rPr>
          <w:sz w:val="30"/>
          <w:szCs w:val="30"/>
        </w:rPr>
        <w:lastRenderedPageBreak/>
        <w:t xml:space="preserve">Reinhard </w:t>
      </w:r>
      <w:proofErr w:type="spellStart"/>
      <w:r w:rsidRPr="008857C6">
        <w:rPr>
          <w:sz w:val="30"/>
          <w:szCs w:val="30"/>
        </w:rPr>
        <w:t>Klette</w:t>
      </w:r>
      <w:proofErr w:type="spellEnd"/>
      <w:r w:rsidRPr="008857C6">
        <w:rPr>
          <w:sz w:val="30"/>
          <w:szCs w:val="30"/>
        </w:rPr>
        <w:t>. 2014. Concise Computer Vision: An Introduction into Theory and Algorithms. Springer Publishing Company, Incorporated.</w:t>
      </w:r>
    </w:p>
    <w:p w14:paraId="72F0A1C4" w14:textId="28B9FB61" w:rsidR="00256A92" w:rsidRDefault="00256A92" w:rsidP="009E5540">
      <w:pPr>
        <w:rPr>
          <w:rStyle w:val="Hyperlink"/>
          <w:sz w:val="30"/>
          <w:szCs w:val="30"/>
        </w:rPr>
      </w:pPr>
    </w:p>
    <w:p w14:paraId="5EAE2738" w14:textId="79537BE3" w:rsidR="00E96777" w:rsidRDefault="00863EDF" w:rsidP="009E5540">
      <w:pPr>
        <w:rPr>
          <w:sz w:val="30"/>
          <w:szCs w:val="30"/>
        </w:rPr>
      </w:pPr>
      <w:hyperlink r:id="rId34" w:history="1">
        <w:r w:rsidR="00124656" w:rsidRPr="00D533BE">
          <w:rPr>
            <w:rStyle w:val="Hyperlink"/>
            <w:sz w:val="30"/>
            <w:szCs w:val="30"/>
          </w:rPr>
          <w:t>https://commons.wikimedia.org/wiki/File:Error_surface_of_a_linear_neuron_with_two_input_weights.png</w:t>
        </w:r>
      </w:hyperlink>
    </w:p>
    <w:p w14:paraId="1C9A9FDF" w14:textId="12C4A882" w:rsidR="00124656" w:rsidRDefault="00124656" w:rsidP="009E5540">
      <w:pPr>
        <w:rPr>
          <w:sz w:val="30"/>
          <w:szCs w:val="30"/>
        </w:rPr>
      </w:pPr>
    </w:p>
    <w:p w14:paraId="1D812C37" w14:textId="2833CA02" w:rsidR="00124656" w:rsidRDefault="00863EDF" w:rsidP="009E5540">
      <w:pPr>
        <w:rPr>
          <w:sz w:val="30"/>
          <w:szCs w:val="30"/>
        </w:rPr>
      </w:pPr>
      <w:hyperlink r:id="rId35" w:history="1">
        <w:r w:rsidR="00124656" w:rsidRPr="00D533BE">
          <w:rPr>
            <w:rStyle w:val="Hyperlink"/>
            <w:sz w:val="30"/>
            <w:szCs w:val="30"/>
          </w:rPr>
          <w:t>https://en.wikipedia.org/wiki/Harris_corner_detector</w:t>
        </w:r>
      </w:hyperlink>
    </w:p>
    <w:p w14:paraId="5E7C88C2" w14:textId="65D97ED3" w:rsidR="00124656" w:rsidRDefault="00124656" w:rsidP="009E5540">
      <w:pPr>
        <w:rPr>
          <w:sz w:val="30"/>
          <w:szCs w:val="30"/>
        </w:rPr>
      </w:pPr>
    </w:p>
    <w:p w14:paraId="63E34528" w14:textId="011BB1FF" w:rsidR="00124656" w:rsidRDefault="00863EDF" w:rsidP="009E5540">
      <w:pPr>
        <w:rPr>
          <w:sz w:val="30"/>
          <w:szCs w:val="30"/>
        </w:rPr>
      </w:pPr>
      <w:hyperlink r:id="rId36" w:history="1">
        <w:r w:rsidR="00ED3DBB" w:rsidRPr="00D533BE">
          <w:rPr>
            <w:rStyle w:val="Hyperlink"/>
            <w:sz w:val="30"/>
            <w:szCs w:val="30"/>
          </w:rPr>
          <w:t>https://www.shutterstock.com/video/clip-4710293-colorful-cubes-rotation-seamless-loop</w:t>
        </w:r>
      </w:hyperlink>
    </w:p>
    <w:p w14:paraId="358D8FCA" w14:textId="1E8845BA" w:rsidR="00ED3DBB" w:rsidRDefault="00ED3DBB" w:rsidP="009E5540">
      <w:pPr>
        <w:rPr>
          <w:sz w:val="30"/>
          <w:szCs w:val="30"/>
        </w:rPr>
      </w:pPr>
    </w:p>
    <w:p w14:paraId="6CE7ABFD" w14:textId="136ED19B" w:rsidR="00ED3DBB" w:rsidRDefault="00863EDF" w:rsidP="009E5540">
      <w:pPr>
        <w:rPr>
          <w:sz w:val="30"/>
          <w:szCs w:val="30"/>
        </w:rPr>
      </w:pPr>
      <w:hyperlink r:id="rId37" w:history="1">
        <w:r w:rsidR="00252B4F" w:rsidRPr="00D533BE">
          <w:rPr>
            <w:rStyle w:val="Hyperlink"/>
            <w:sz w:val="30"/>
            <w:szCs w:val="30"/>
          </w:rPr>
          <w:t>https://www.drupal.org/project/colours</w:t>
        </w:r>
      </w:hyperlink>
    </w:p>
    <w:p w14:paraId="1D6BF3F6" w14:textId="517AF73D" w:rsidR="00252B4F" w:rsidRDefault="00252B4F" w:rsidP="009E5540">
      <w:pPr>
        <w:rPr>
          <w:sz w:val="30"/>
          <w:szCs w:val="30"/>
        </w:rPr>
      </w:pPr>
    </w:p>
    <w:p w14:paraId="756BB4F3" w14:textId="404AAF42" w:rsidR="00252B4F" w:rsidRDefault="00863EDF" w:rsidP="009E5540">
      <w:pPr>
        <w:rPr>
          <w:sz w:val="30"/>
          <w:szCs w:val="30"/>
        </w:rPr>
      </w:pPr>
      <w:hyperlink r:id="rId38" w:history="1">
        <w:r w:rsidR="00121F75" w:rsidRPr="00D533BE">
          <w:rPr>
            <w:rStyle w:val="Hyperlink"/>
            <w:sz w:val="30"/>
            <w:szCs w:val="30"/>
          </w:rPr>
          <w:t>https://unsplash.com/s/photos/building</w:t>
        </w:r>
      </w:hyperlink>
    </w:p>
    <w:p w14:paraId="1C6890BE" w14:textId="0C324AD3" w:rsidR="00121F75" w:rsidRDefault="00121F75" w:rsidP="009E5540">
      <w:pPr>
        <w:rPr>
          <w:sz w:val="30"/>
          <w:szCs w:val="30"/>
        </w:rPr>
      </w:pPr>
    </w:p>
    <w:p w14:paraId="006D3DF3" w14:textId="794499B7" w:rsidR="00121F75" w:rsidRDefault="00863EDF" w:rsidP="009E5540">
      <w:pPr>
        <w:rPr>
          <w:sz w:val="30"/>
          <w:szCs w:val="30"/>
        </w:rPr>
      </w:pPr>
      <w:hyperlink r:id="rId39" w:history="1">
        <w:r w:rsidR="00121F75" w:rsidRPr="00D533BE">
          <w:rPr>
            <w:rStyle w:val="Hyperlink"/>
            <w:sz w:val="30"/>
            <w:szCs w:val="30"/>
          </w:rPr>
          <w:t>https://www.ubm-development.com/magazin/en/without-a-trace/</w:t>
        </w:r>
      </w:hyperlink>
    </w:p>
    <w:p w14:paraId="5FA227D7" w14:textId="57C9FA57" w:rsidR="00121F75" w:rsidRDefault="00121F75" w:rsidP="009E5540">
      <w:pPr>
        <w:rPr>
          <w:sz w:val="30"/>
          <w:szCs w:val="30"/>
        </w:rPr>
      </w:pPr>
    </w:p>
    <w:p w14:paraId="7A95B4FE" w14:textId="7F0033FE" w:rsidR="00121F75" w:rsidRDefault="00863EDF" w:rsidP="009E5540">
      <w:pPr>
        <w:rPr>
          <w:sz w:val="30"/>
          <w:szCs w:val="30"/>
        </w:rPr>
      </w:pPr>
      <w:hyperlink r:id="rId40" w:history="1">
        <w:r w:rsidR="005651F2" w:rsidRPr="00D533BE">
          <w:rPr>
            <w:rStyle w:val="Hyperlink"/>
            <w:sz w:val="30"/>
            <w:szCs w:val="30"/>
          </w:rPr>
          <w:t>https://www.wallpaperbetter.com/en/search?q=Summer+Scenery</w:t>
        </w:r>
      </w:hyperlink>
    </w:p>
    <w:p w14:paraId="6778944C" w14:textId="45D79467" w:rsidR="005651F2" w:rsidRDefault="005651F2" w:rsidP="009E5540">
      <w:pPr>
        <w:rPr>
          <w:sz w:val="30"/>
          <w:szCs w:val="30"/>
        </w:rPr>
      </w:pPr>
    </w:p>
    <w:p w14:paraId="7A651A71" w14:textId="7F0ABE9D" w:rsidR="005651F2" w:rsidRDefault="00863EDF" w:rsidP="009E5540">
      <w:pPr>
        <w:rPr>
          <w:sz w:val="30"/>
          <w:szCs w:val="30"/>
        </w:rPr>
      </w:pPr>
      <w:hyperlink r:id="rId41" w:history="1">
        <w:r w:rsidR="0091764E" w:rsidRPr="00D533BE">
          <w:rPr>
            <w:rStyle w:val="Hyperlink"/>
            <w:sz w:val="30"/>
            <w:szCs w:val="30"/>
          </w:rPr>
          <w:t>https://www.londonremembers.com/memorials/king-lud-entrance</w:t>
        </w:r>
      </w:hyperlink>
    </w:p>
    <w:p w14:paraId="6C3C6987" w14:textId="5A3F8BAA" w:rsidR="0091764E" w:rsidRDefault="0091764E" w:rsidP="009E5540">
      <w:pPr>
        <w:rPr>
          <w:sz w:val="30"/>
          <w:szCs w:val="30"/>
        </w:rPr>
      </w:pPr>
    </w:p>
    <w:p w14:paraId="52DDD1B2" w14:textId="77777777" w:rsidR="0091764E" w:rsidRDefault="0091764E" w:rsidP="009E5540">
      <w:pPr>
        <w:rPr>
          <w:sz w:val="30"/>
          <w:szCs w:val="30"/>
        </w:rPr>
      </w:pPr>
    </w:p>
    <w:sectPr w:rsidR="0091764E" w:rsidSect="0014712C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C0ACB" w14:textId="77777777" w:rsidR="00823A14" w:rsidRDefault="00823A14" w:rsidP="001205A1">
      <w:r>
        <w:separator/>
      </w:r>
    </w:p>
  </w:endnote>
  <w:endnote w:type="continuationSeparator" w:id="0">
    <w:p w14:paraId="2FD821A5" w14:textId="77777777" w:rsidR="00823A14" w:rsidRDefault="00823A1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E5316F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9A679CB" w14:textId="77777777" w:rsidR="00D253A5" w:rsidRDefault="00D253A5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073E4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D253A5" w14:paraId="49D4272B" w14:textId="77777777" w:rsidTr="005F4F46">
      <w:tc>
        <w:tcPr>
          <w:tcW w:w="5395" w:type="dxa"/>
        </w:tcPr>
        <w:p w14:paraId="01AACD05" w14:textId="4F516AFB" w:rsidR="00D253A5" w:rsidRPr="00BF37FC" w:rsidRDefault="00FF39C1" w:rsidP="00C66528">
          <w:pPr>
            <w:pStyle w:val="Footer"/>
            <w:rPr>
              <w:sz w:val="12"/>
              <w:szCs w:val="12"/>
            </w:rPr>
          </w:pPr>
          <w:r>
            <w:rPr>
              <w:sz w:val="12"/>
              <w:szCs w:val="12"/>
            </w:rPr>
            <w:t>CORNER DETECTION</w:t>
          </w:r>
        </w:p>
      </w:tc>
      <w:tc>
        <w:tcPr>
          <w:tcW w:w="5395" w:type="dxa"/>
        </w:tcPr>
        <w:p w14:paraId="1087EE78" w14:textId="77777777" w:rsidR="00D253A5" w:rsidRPr="001205A1" w:rsidRDefault="00D253A5" w:rsidP="001205A1">
          <w:pPr>
            <w:pStyle w:val="Footer"/>
          </w:pPr>
          <w:r w:rsidRPr="001205A1">
            <w:t xml:space="preserve">   </w:t>
          </w:r>
        </w:p>
      </w:tc>
    </w:tr>
  </w:tbl>
  <w:p w14:paraId="6AEF8897" w14:textId="77777777" w:rsidR="00D253A5" w:rsidRDefault="00D25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67BBD" w14:textId="77777777" w:rsidR="00823A14" w:rsidRDefault="00823A14" w:rsidP="001205A1">
      <w:r>
        <w:separator/>
      </w:r>
    </w:p>
  </w:footnote>
  <w:footnote w:type="continuationSeparator" w:id="0">
    <w:p w14:paraId="6F162155" w14:textId="77777777" w:rsidR="00823A14" w:rsidRDefault="00823A1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367"/>
    <w:multiLevelType w:val="hybridMultilevel"/>
    <w:tmpl w:val="B5F4D576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6772"/>
    <w:multiLevelType w:val="hybridMultilevel"/>
    <w:tmpl w:val="0BECA4E0"/>
    <w:lvl w:ilvl="0" w:tplc="2C029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97E79"/>
    <w:multiLevelType w:val="hybridMultilevel"/>
    <w:tmpl w:val="0D04B848"/>
    <w:lvl w:ilvl="0" w:tplc="39142CB2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35A52"/>
    <w:multiLevelType w:val="hybridMultilevel"/>
    <w:tmpl w:val="9D04351A"/>
    <w:lvl w:ilvl="0" w:tplc="0616F18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8260D"/>
    <w:multiLevelType w:val="hybridMultilevel"/>
    <w:tmpl w:val="7A823C72"/>
    <w:lvl w:ilvl="0" w:tplc="8A42A2C8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62645"/>
    <w:multiLevelType w:val="hybridMultilevel"/>
    <w:tmpl w:val="0E483C8C"/>
    <w:lvl w:ilvl="0" w:tplc="0DC23134">
      <w:start w:val="1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C77F6"/>
    <w:multiLevelType w:val="hybridMultilevel"/>
    <w:tmpl w:val="2BF004BA"/>
    <w:lvl w:ilvl="0" w:tplc="4DDC48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17144E"/>
    <w:multiLevelType w:val="hybridMultilevel"/>
    <w:tmpl w:val="6A4A3A1A"/>
    <w:lvl w:ilvl="0" w:tplc="099E42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64DD7"/>
    <w:multiLevelType w:val="hybridMultilevel"/>
    <w:tmpl w:val="83C21012"/>
    <w:lvl w:ilvl="0" w:tplc="F0C8B05E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AC4821"/>
    <w:multiLevelType w:val="hybridMultilevel"/>
    <w:tmpl w:val="901AAB12"/>
    <w:lvl w:ilvl="0" w:tplc="7960CA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3"/>
  </w:num>
  <w:num w:numId="9">
    <w:abstractNumId w:val="0"/>
  </w:num>
  <w:num w:numId="10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displayBackgroundShap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4CE"/>
    <w:rsid w:val="00001CE5"/>
    <w:rsid w:val="00003E34"/>
    <w:rsid w:val="000043F1"/>
    <w:rsid w:val="0000533B"/>
    <w:rsid w:val="00005AEB"/>
    <w:rsid w:val="00007A77"/>
    <w:rsid w:val="00007A9D"/>
    <w:rsid w:val="000104D3"/>
    <w:rsid w:val="00013405"/>
    <w:rsid w:val="0001465F"/>
    <w:rsid w:val="00021CCD"/>
    <w:rsid w:val="000233AF"/>
    <w:rsid w:val="00023705"/>
    <w:rsid w:val="00023EF8"/>
    <w:rsid w:val="00025463"/>
    <w:rsid w:val="0002675E"/>
    <w:rsid w:val="00027755"/>
    <w:rsid w:val="00030432"/>
    <w:rsid w:val="00030DA9"/>
    <w:rsid w:val="00031A99"/>
    <w:rsid w:val="00031CE7"/>
    <w:rsid w:val="00031D33"/>
    <w:rsid w:val="00033F58"/>
    <w:rsid w:val="000363F2"/>
    <w:rsid w:val="00036568"/>
    <w:rsid w:val="000409D8"/>
    <w:rsid w:val="00040AA3"/>
    <w:rsid w:val="00041027"/>
    <w:rsid w:val="00041115"/>
    <w:rsid w:val="00043DAE"/>
    <w:rsid w:val="00044574"/>
    <w:rsid w:val="00044977"/>
    <w:rsid w:val="00046430"/>
    <w:rsid w:val="000472D9"/>
    <w:rsid w:val="00047A58"/>
    <w:rsid w:val="0005123E"/>
    <w:rsid w:val="00051868"/>
    <w:rsid w:val="00051E83"/>
    <w:rsid w:val="000522EE"/>
    <w:rsid w:val="000529D1"/>
    <w:rsid w:val="00053287"/>
    <w:rsid w:val="00053AA2"/>
    <w:rsid w:val="00053BAC"/>
    <w:rsid w:val="00053E7A"/>
    <w:rsid w:val="00055E94"/>
    <w:rsid w:val="000565C7"/>
    <w:rsid w:val="0005672A"/>
    <w:rsid w:val="00056951"/>
    <w:rsid w:val="00060748"/>
    <w:rsid w:val="00060ABA"/>
    <w:rsid w:val="00071897"/>
    <w:rsid w:val="00072800"/>
    <w:rsid w:val="000736AA"/>
    <w:rsid w:val="00073D41"/>
    <w:rsid w:val="000769AC"/>
    <w:rsid w:val="00076CDE"/>
    <w:rsid w:val="00081012"/>
    <w:rsid w:val="000822DD"/>
    <w:rsid w:val="00083990"/>
    <w:rsid w:val="00083CBA"/>
    <w:rsid w:val="00084108"/>
    <w:rsid w:val="00084283"/>
    <w:rsid w:val="00084B01"/>
    <w:rsid w:val="000875CC"/>
    <w:rsid w:val="000911A8"/>
    <w:rsid w:val="00091568"/>
    <w:rsid w:val="00091AC4"/>
    <w:rsid w:val="00094678"/>
    <w:rsid w:val="00095C8C"/>
    <w:rsid w:val="00096FCC"/>
    <w:rsid w:val="00097A7E"/>
    <w:rsid w:val="000A089B"/>
    <w:rsid w:val="000A3029"/>
    <w:rsid w:val="000A762E"/>
    <w:rsid w:val="000A7ACA"/>
    <w:rsid w:val="000B07CE"/>
    <w:rsid w:val="000B129F"/>
    <w:rsid w:val="000B1310"/>
    <w:rsid w:val="000B1712"/>
    <w:rsid w:val="000B1956"/>
    <w:rsid w:val="000B217E"/>
    <w:rsid w:val="000B6D75"/>
    <w:rsid w:val="000B7A95"/>
    <w:rsid w:val="000C15A6"/>
    <w:rsid w:val="000C2711"/>
    <w:rsid w:val="000C4ED1"/>
    <w:rsid w:val="000C5DB4"/>
    <w:rsid w:val="000C63FE"/>
    <w:rsid w:val="000C6BB1"/>
    <w:rsid w:val="000C7922"/>
    <w:rsid w:val="000C7B44"/>
    <w:rsid w:val="000D01B0"/>
    <w:rsid w:val="000D0FFC"/>
    <w:rsid w:val="000D3254"/>
    <w:rsid w:val="000D4CF3"/>
    <w:rsid w:val="000D58EB"/>
    <w:rsid w:val="000E0005"/>
    <w:rsid w:val="000E187E"/>
    <w:rsid w:val="000E38E3"/>
    <w:rsid w:val="000E75A5"/>
    <w:rsid w:val="000F042E"/>
    <w:rsid w:val="000F1F4C"/>
    <w:rsid w:val="000F1FB1"/>
    <w:rsid w:val="000F3255"/>
    <w:rsid w:val="000F400D"/>
    <w:rsid w:val="000F41E0"/>
    <w:rsid w:val="000F4F1E"/>
    <w:rsid w:val="000F700C"/>
    <w:rsid w:val="000F72CF"/>
    <w:rsid w:val="001006BC"/>
    <w:rsid w:val="0010129D"/>
    <w:rsid w:val="00102718"/>
    <w:rsid w:val="00102F36"/>
    <w:rsid w:val="00103B4D"/>
    <w:rsid w:val="00104FA7"/>
    <w:rsid w:val="00105D32"/>
    <w:rsid w:val="00106400"/>
    <w:rsid w:val="00107233"/>
    <w:rsid w:val="00110E42"/>
    <w:rsid w:val="001132BA"/>
    <w:rsid w:val="00113AEF"/>
    <w:rsid w:val="00116BAD"/>
    <w:rsid w:val="0011786D"/>
    <w:rsid w:val="00117CB8"/>
    <w:rsid w:val="001205A1"/>
    <w:rsid w:val="0012092A"/>
    <w:rsid w:val="00120D90"/>
    <w:rsid w:val="00121F75"/>
    <w:rsid w:val="00124429"/>
    <w:rsid w:val="00124656"/>
    <w:rsid w:val="00124882"/>
    <w:rsid w:val="0012521D"/>
    <w:rsid w:val="00125F71"/>
    <w:rsid w:val="001301E6"/>
    <w:rsid w:val="0013046B"/>
    <w:rsid w:val="001317D2"/>
    <w:rsid w:val="00133A97"/>
    <w:rsid w:val="00136BFB"/>
    <w:rsid w:val="00136FFB"/>
    <w:rsid w:val="001374C1"/>
    <w:rsid w:val="00137BEE"/>
    <w:rsid w:val="001406D7"/>
    <w:rsid w:val="0014092C"/>
    <w:rsid w:val="00141EAC"/>
    <w:rsid w:val="00141FBF"/>
    <w:rsid w:val="00143F28"/>
    <w:rsid w:val="00144D1C"/>
    <w:rsid w:val="00144DA7"/>
    <w:rsid w:val="00144EF2"/>
    <w:rsid w:val="00146359"/>
    <w:rsid w:val="001469AE"/>
    <w:rsid w:val="0014712C"/>
    <w:rsid w:val="001504EE"/>
    <w:rsid w:val="001517E8"/>
    <w:rsid w:val="0015363A"/>
    <w:rsid w:val="00155FC2"/>
    <w:rsid w:val="00156066"/>
    <w:rsid w:val="001564E9"/>
    <w:rsid w:val="001574A8"/>
    <w:rsid w:val="00160384"/>
    <w:rsid w:val="00161285"/>
    <w:rsid w:val="00162579"/>
    <w:rsid w:val="0016426D"/>
    <w:rsid w:val="001652E3"/>
    <w:rsid w:val="00165CFD"/>
    <w:rsid w:val="001674F7"/>
    <w:rsid w:val="00167702"/>
    <w:rsid w:val="001678EF"/>
    <w:rsid w:val="00167A99"/>
    <w:rsid w:val="00170A42"/>
    <w:rsid w:val="00173316"/>
    <w:rsid w:val="00174231"/>
    <w:rsid w:val="0017599A"/>
    <w:rsid w:val="00176682"/>
    <w:rsid w:val="00177BF6"/>
    <w:rsid w:val="00177DB8"/>
    <w:rsid w:val="00180C80"/>
    <w:rsid w:val="001846C4"/>
    <w:rsid w:val="00186F4A"/>
    <w:rsid w:val="00187F42"/>
    <w:rsid w:val="001908E0"/>
    <w:rsid w:val="00190C8A"/>
    <w:rsid w:val="00191FC2"/>
    <w:rsid w:val="001941F0"/>
    <w:rsid w:val="0019468D"/>
    <w:rsid w:val="00195D29"/>
    <w:rsid w:val="001A01CB"/>
    <w:rsid w:val="001A0FF2"/>
    <w:rsid w:val="001A2339"/>
    <w:rsid w:val="001A2FC2"/>
    <w:rsid w:val="001A33B0"/>
    <w:rsid w:val="001A364D"/>
    <w:rsid w:val="001A4627"/>
    <w:rsid w:val="001B2FDD"/>
    <w:rsid w:val="001B785D"/>
    <w:rsid w:val="001C145A"/>
    <w:rsid w:val="001C1A13"/>
    <w:rsid w:val="001C2439"/>
    <w:rsid w:val="001C604E"/>
    <w:rsid w:val="001C6788"/>
    <w:rsid w:val="001D11BF"/>
    <w:rsid w:val="001D1D74"/>
    <w:rsid w:val="001D2A51"/>
    <w:rsid w:val="001D341F"/>
    <w:rsid w:val="001D41F1"/>
    <w:rsid w:val="001D4D00"/>
    <w:rsid w:val="001D4EC1"/>
    <w:rsid w:val="001D7A2E"/>
    <w:rsid w:val="001E3A3E"/>
    <w:rsid w:val="001E3FE0"/>
    <w:rsid w:val="001E40B2"/>
    <w:rsid w:val="001E6820"/>
    <w:rsid w:val="001E6B9E"/>
    <w:rsid w:val="001F312F"/>
    <w:rsid w:val="001F4057"/>
    <w:rsid w:val="001F5524"/>
    <w:rsid w:val="001F6C3D"/>
    <w:rsid w:val="001F7F48"/>
    <w:rsid w:val="002005CE"/>
    <w:rsid w:val="002019B9"/>
    <w:rsid w:val="00202F6D"/>
    <w:rsid w:val="00203003"/>
    <w:rsid w:val="002034E6"/>
    <w:rsid w:val="002036FE"/>
    <w:rsid w:val="00205F5C"/>
    <w:rsid w:val="002060FB"/>
    <w:rsid w:val="002067A2"/>
    <w:rsid w:val="00210E98"/>
    <w:rsid w:val="002110C0"/>
    <w:rsid w:val="00214824"/>
    <w:rsid w:val="0021519E"/>
    <w:rsid w:val="00215EF4"/>
    <w:rsid w:val="002163B2"/>
    <w:rsid w:val="00216D95"/>
    <w:rsid w:val="00216EB7"/>
    <w:rsid w:val="00217482"/>
    <w:rsid w:val="00217C55"/>
    <w:rsid w:val="0022042C"/>
    <w:rsid w:val="00220E06"/>
    <w:rsid w:val="0022195A"/>
    <w:rsid w:val="00224BE8"/>
    <w:rsid w:val="00224FF7"/>
    <w:rsid w:val="0022553C"/>
    <w:rsid w:val="00226F39"/>
    <w:rsid w:val="00227D22"/>
    <w:rsid w:val="00231B19"/>
    <w:rsid w:val="00232EBA"/>
    <w:rsid w:val="00233ADF"/>
    <w:rsid w:val="00233B57"/>
    <w:rsid w:val="002340E8"/>
    <w:rsid w:val="002355F0"/>
    <w:rsid w:val="00237EB7"/>
    <w:rsid w:val="00240B45"/>
    <w:rsid w:val="00241717"/>
    <w:rsid w:val="00241CF2"/>
    <w:rsid w:val="00245C05"/>
    <w:rsid w:val="002468E3"/>
    <w:rsid w:val="00246B6B"/>
    <w:rsid w:val="00247460"/>
    <w:rsid w:val="00247D2B"/>
    <w:rsid w:val="00250903"/>
    <w:rsid w:val="002510E5"/>
    <w:rsid w:val="002512F3"/>
    <w:rsid w:val="0025149B"/>
    <w:rsid w:val="002523FB"/>
    <w:rsid w:val="00252B4F"/>
    <w:rsid w:val="00256A92"/>
    <w:rsid w:val="00256F64"/>
    <w:rsid w:val="00260E3F"/>
    <w:rsid w:val="00261EAA"/>
    <w:rsid w:val="002624B2"/>
    <w:rsid w:val="0026769C"/>
    <w:rsid w:val="0027068F"/>
    <w:rsid w:val="00272747"/>
    <w:rsid w:val="00272A9A"/>
    <w:rsid w:val="002730E8"/>
    <w:rsid w:val="002763E3"/>
    <w:rsid w:val="00276873"/>
    <w:rsid w:val="002769FF"/>
    <w:rsid w:val="00282827"/>
    <w:rsid w:val="00283BF4"/>
    <w:rsid w:val="00286390"/>
    <w:rsid w:val="002877E8"/>
    <w:rsid w:val="0029104F"/>
    <w:rsid w:val="002955FB"/>
    <w:rsid w:val="0029700C"/>
    <w:rsid w:val="002A189A"/>
    <w:rsid w:val="002A24E2"/>
    <w:rsid w:val="002A33B2"/>
    <w:rsid w:val="002A3F35"/>
    <w:rsid w:val="002A44EC"/>
    <w:rsid w:val="002A46C0"/>
    <w:rsid w:val="002A7010"/>
    <w:rsid w:val="002B0E55"/>
    <w:rsid w:val="002B1772"/>
    <w:rsid w:val="002B26CF"/>
    <w:rsid w:val="002B2D42"/>
    <w:rsid w:val="002B3F30"/>
    <w:rsid w:val="002B47A0"/>
    <w:rsid w:val="002B5405"/>
    <w:rsid w:val="002B5A20"/>
    <w:rsid w:val="002B63C3"/>
    <w:rsid w:val="002B7D62"/>
    <w:rsid w:val="002B7F21"/>
    <w:rsid w:val="002C0396"/>
    <w:rsid w:val="002C06E5"/>
    <w:rsid w:val="002C1302"/>
    <w:rsid w:val="002C1DB2"/>
    <w:rsid w:val="002C2BCB"/>
    <w:rsid w:val="002C46BE"/>
    <w:rsid w:val="002C4957"/>
    <w:rsid w:val="002C4C83"/>
    <w:rsid w:val="002C5C00"/>
    <w:rsid w:val="002C6400"/>
    <w:rsid w:val="002D1A85"/>
    <w:rsid w:val="002D22D6"/>
    <w:rsid w:val="002E0ACE"/>
    <w:rsid w:val="002E12A5"/>
    <w:rsid w:val="002E1B35"/>
    <w:rsid w:val="002E2E36"/>
    <w:rsid w:val="002E2EDE"/>
    <w:rsid w:val="002E6258"/>
    <w:rsid w:val="002E6E52"/>
    <w:rsid w:val="002E7C4E"/>
    <w:rsid w:val="002F0105"/>
    <w:rsid w:val="002F1164"/>
    <w:rsid w:val="002F37AB"/>
    <w:rsid w:val="002F3AB3"/>
    <w:rsid w:val="002F684E"/>
    <w:rsid w:val="002F7761"/>
    <w:rsid w:val="002F78AC"/>
    <w:rsid w:val="00302727"/>
    <w:rsid w:val="00304DCD"/>
    <w:rsid w:val="0031055C"/>
    <w:rsid w:val="0031092C"/>
    <w:rsid w:val="0031103A"/>
    <w:rsid w:val="00311991"/>
    <w:rsid w:val="003128C8"/>
    <w:rsid w:val="00312F24"/>
    <w:rsid w:val="00315921"/>
    <w:rsid w:val="00316794"/>
    <w:rsid w:val="00316991"/>
    <w:rsid w:val="00316F59"/>
    <w:rsid w:val="003200D6"/>
    <w:rsid w:val="003208A9"/>
    <w:rsid w:val="003234C6"/>
    <w:rsid w:val="00324A76"/>
    <w:rsid w:val="003261AB"/>
    <w:rsid w:val="00326505"/>
    <w:rsid w:val="00327979"/>
    <w:rsid w:val="00327A5F"/>
    <w:rsid w:val="00332079"/>
    <w:rsid w:val="00332CC8"/>
    <w:rsid w:val="00333449"/>
    <w:rsid w:val="00334F1E"/>
    <w:rsid w:val="00335D01"/>
    <w:rsid w:val="00342682"/>
    <w:rsid w:val="00342B52"/>
    <w:rsid w:val="0034489D"/>
    <w:rsid w:val="003459AA"/>
    <w:rsid w:val="00345E5B"/>
    <w:rsid w:val="00346157"/>
    <w:rsid w:val="00350EA2"/>
    <w:rsid w:val="00351447"/>
    <w:rsid w:val="00352118"/>
    <w:rsid w:val="003543E3"/>
    <w:rsid w:val="00355145"/>
    <w:rsid w:val="00356967"/>
    <w:rsid w:val="0035781B"/>
    <w:rsid w:val="003604E9"/>
    <w:rsid w:val="0036156C"/>
    <w:rsid w:val="00362A24"/>
    <w:rsid w:val="00362EEF"/>
    <w:rsid w:val="00365029"/>
    <w:rsid w:val="00365954"/>
    <w:rsid w:val="00366211"/>
    <w:rsid w:val="003676BC"/>
    <w:rsid w:val="00367F98"/>
    <w:rsid w:val="00371109"/>
    <w:rsid w:val="00371EE1"/>
    <w:rsid w:val="003731E6"/>
    <w:rsid w:val="0037457B"/>
    <w:rsid w:val="00376616"/>
    <w:rsid w:val="003766FF"/>
    <w:rsid w:val="00376A63"/>
    <w:rsid w:val="00377830"/>
    <w:rsid w:val="00381A43"/>
    <w:rsid w:val="00381DEC"/>
    <w:rsid w:val="00381F19"/>
    <w:rsid w:val="003824FA"/>
    <w:rsid w:val="0038267D"/>
    <w:rsid w:val="00382D3C"/>
    <w:rsid w:val="0038327C"/>
    <w:rsid w:val="00383967"/>
    <w:rsid w:val="00383FB3"/>
    <w:rsid w:val="00385C37"/>
    <w:rsid w:val="00385EF8"/>
    <w:rsid w:val="0038764E"/>
    <w:rsid w:val="00391092"/>
    <w:rsid w:val="00392195"/>
    <w:rsid w:val="003923DF"/>
    <w:rsid w:val="003926A8"/>
    <w:rsid w:val="00393C3F"/>
    <w:rsid w:val="00396A25"/>
    <w:rsid w:val="0039791B"/>
    <w:rsid w:val="0039799C"/>
    <w:rsid w:val="003A1008"/>
    <w:rsid w:val="003A1521"/>
    <w:rsid w:val="003A37AE"/>
    <w:rsid w:val="003A3C8C"/>
    <w:rsid w:val="003A48D8"/>
    <w:rsid w:val="003A5B48"/>
    <w:rsid w:val="003A642F"/>
    <w:rsid w:val="003A798E"/>
    <w:rsid w:val="003B087C"/>
    <w:rsid w:val="003B1F0D"/>
    <w:rsid w:val="003B2246"/>
    <w:rsid w:val="003B27C5"/>
    <w:rsid w:val="003B3BA9"/>
    <w:rsid w:val="003B4F1B"/>
    <w:rsid w:val="003B53B0"/>
    <w:rsid w:val="003B70DA"/>
    <w:rsid w:val="003C0589"/>
    <w:rsid w:val="003C2A6A"/>
    <w:rsid w:val="003C3394"/>
    <w:rsid w:val="003C62AB"/>
    <w:rsid w:val="003C6721"/>
    <w:rsid w:val="003C6AE0"/>
    <w:rsid w:val="003D338A"/>
    <w:rsid w:val="003D35F2"/>
    <w:rsid w:val="003D47E6"/>
    <w:rsid w:val="003D7012"/>
    <w:rsid w:val="003D734E"/>
    <w:rsid w:val="003E118F"/>
    <w:rsid w:val="003E1471"/>
    <w:rsid w:val="003E2CBC"/>
    <w:rsid w:val="003E4284"/>
    <w:rsid w:val="003E6C2A"/>
    <w:rsid w:val="003F0553"/>
    <w:rsid w:val="003F0FCF"/>
    <w:rsid w:val="003F5D6C"/>
    <w:rsid w:val="003F5DCA"/>
    <w:rsid w:val="003F7863"/>
    <w:rsid w:val="0040011C"/>
    <w:rsid w:val="004011E8"/>
    <w:rsid w:val="0040481E"/>
    <w:rsid w:val="00405C5A"/>
    <w:rsid w:val="004063E1"/>
    <w:rsid w:val="00406450"/>
    <w:rsid w:val="004073BA"/>
    <w:rsid w:val="0040755B"/>
    <w:rsid w:val="00412E8B"/>
    <w:rsid w:val="00413957"/>
    <w:rsid w:val="00414C8F"/>
    <w:rsid w:val="0041534C"/>
    <w:rsid w:val="00416A52"/>
    <w:rsid w:val="00416E22"/>
    <w:rsid w:val="00416EAC"/>
    <w:rsid w:val="004175F1"/>
    <w:rsid w:val="00420938"/>
    <w:rsid w:val="0042103B"/>
    <w:rsid w:val="004214F1"/>
    <w:rsid w:val="00421952"/>
    <w:rsid w:val="00422BBE"/>
    <w:rsid w:val="00423595"/>
    <w:rsid w:val="0042416E"/>
    <w:rsid w:val="00425A99"/>
    <w:rsid w:val="004305A5"/>
    <w:rsid w:val="00430623"/>
    <w:rsid w:val="00431175"/>
    <w:rsid w:val="00432803"/>
    <w:rsid w:val="004337AC"/>
    <w:rsid w:val="00433A20"/>
    <w:rsid w:val="00433A56"/>
    <w:rsid w:val="00435485"/>
    <w:rsid w:val="004357DF"/>
    <w:rsid w:val="00435CDF"/>
    <w:rsid w:val="0043775C"/>
    <w:rsid w:val="00442DA5"/>
    <w:rsid w:val="004437B5"/>
    <w:rsid w:val="004453A3"/>
    <w:rsid w:val="004455C7"/>
    <w:rsid w:val="00445C23"/>
    <w:rsid w:val="00446F14"/>
    <w:rsid w:val="0044761C"/>
    <w:rsid w:val="00447814"/>
    <w:rsid w:val="0045037E"/>
    <w:rsid w:val="00450EDD"/>
    <w:rsid w:val="00453332"/>
    <w:rsid w:val="00454ACC"/>
    <w:rsid w:val="0045620F"/>
    <w:rsid w:val="004603DD"/>
    <w:rsid w:val="00461346"/>
    <w:rsid w:val="00461555"/>
    <w:rsid w:val="0046194A"/>
    <w:rsid w:val="004624C7"/>
    <w:rsid w:val="00464650"/>
    <w:rsid w:val="00465034"/>
    <w:rsid w:val="00467E01"/>
    <w:rsid w:val="00471598"/>
    <w:rsid w:val="00472DF5"/>
    <w:rsid w:val="0047310D"/>
    <w:rsid w:val="004736DC"/>
    <w:rsid w:val="00475082"/>
    <w:rsid w:val="004756DD"/>
    <w:rsid w:val="004836EF"/>
    <w:rsid w:val="004839B2"/>
    <w:rsid w:val="004874B2"/>
    <w:rsid w:val="00487572"/>
    <w:rsid w:val="00487B00"/>
    <w:rsid w:val="004901F5"/>
    <w:rsid w:val="0049190D"/>
    <w:rsid w:val="004933B9"/>
    <w:rsid w:val="0049665B"/>
    <w:rsid w:val="004971A5"/>
    <w:rsid w:val="004A08DD"/>
    <w:rsid w:val="004A298D"/>
    <w:rsid w:val="004A2CD7"/>
    <w:rsid w:val="004A534B"/>
    <w:rsid w:val="004A53DC"/>
    <w:rsid w:val="004A73DF"/>
    <w:rsid w:val="004B0216"/>
    <w:rsid w:val="004B04B8"/>
    <w:rsid w:val="004B0C15"/>
    <w:rsid w:val="004B123B"/>
    <w:rsid w:val="004B2FA5"/>
    <w:rsid w:val="004B5771"/>
    <w:rsid w:val="004B64B7"/>
    <w:rsid w:val="004B67E4"/>
    <w:rsid w:val="004B6DFE"/>
    <w:rsid w:val="004C0036"/>
    <w:rsid w:val="004C190D"/>
    <w:rsid w:val="004C2B33"/>
    <w:rsid w:val="004C3216"/>
    <w:rsid w:val="004C3E7D"/>
    <w:rsid w:val="004C7452"/>
    <w:rsid w:val="004D0942"/>
    <w:rsid w:val="004D26E3"/>
    <w:rsid w:val="004D3152"/>
    <w:rsid w:val="004D568C"/>
    <w:rsid w:val="004D5772"/>
    <w:rsid w:val="004D5AF7"/>
    <w:rsid w:val="004D6B58"/>
    <w:rsid w:val="004D73E7"/>
    <w:rsid w:val="004D75CC"/>
    <w:rsid w:val="004D7CEF"/>
    <w:rsid w:val="004E0084"/>
    <w:rsid w:val="004E0333"/>
    <w:rsid w:val="004E1297"/>
    <w:rsid w:val="004E1D3B"/>
    <w:rsid w:val="004E38BB"/>
    <w:rsid w:val="004E434E"/>
    <w:rsid w:val="004E46E3"/>
    <w:rsid w:val="004F05FA"/>
    <w:rsid w:val="004F1EAC"/>
    <w:rsid w:val="004F3FB0"/>
    <w:rsid w:val="004F44E1"/>
    <w:rsid w:val="004F4DF4"/>
    <w:rsid w:val="004F6F07"/>
    <w:rsid w:val="004F78CB"/>
    <w:rsid w:val="005000FD"/>
    <w:rsid w:val="0050108C"/>
    <w:rsid w:val="00501646"/>
    <w:rsid w:val="005016E4"/>
    <w:rsid w:val="0050285C"/>
    <w:rsid w:val="005032D0"/>
    <w:rsid w:val="0050365D"/>
    <w:rsid w:val="005047C7"/>
    <w:rsid w:val="00506942"/>
    <w:rsid w:val="0051013E"/>
    <w:rsid w:val="0051110E"/>
    <w:rsid w:val="00513BFE"/>
    <w:rsid w:val="00514062"/>
    <w:rsid w:val="00514378"/>
    <w:rsid w:val="005143C8"/>
    <w:rsid w:val="00516FB8"/>
    <w:rsid w:val="00517AF6"/>
    <w:rsid w:val="00522489"/>
    <w:rsid w:val="0052252C"/>
    <w:rsid w:val="00523956"/>
    <w:rsid w:val="005313B2"/>
    <w:rsid w:val="005315ED"/>
    <w:rsid w:val="005316DC"/>
    <w:rsid w:val="005329AC"/>
    <w:rsid w:val="00533A66"/>
    <w:rsid w:val="00533AF3"/>
    <w:rsid w:val="005354C1"/>
    <w:rsid w:val="005355F5"/>
    <w:rsid w:val="005409BC"/>
    <w:rsid w:val="00540DFD"/>
    <w:rsid w:val="00540F47"/>
    <w:rsid w:val="005410B8"/>
    <w:rsid w:val="00541DBF"/>
    <w:rsid w:val="00543862"/>
    <w:rsid w:val="00543BE7"/>
    <w:rsid w:val="00545FE9"/>
    <w:rsid w:val="00547364"/>
    <w:rsid w:val="00547B9B"/>
    <w:rsid w:val="0055093E"/>
    <w:rsid w:val="00551444"/>
    <w:rsid w:val="00551CDE"/>
    <w:rsid w:val="00554751"/>
    <w:rsid w:val="00556B0D"/>
    <w:rsid w:val="0055766F"/>
    <w:rsid w:val="005604FD"/>
    <w:rsid w:val="0056190B"/>
    <w:rsid w:val="005647E0"/>
    <w:rsid w:val="005648AB"/>
    <w:rsid w:val="00564FB0"/>
    <w:rsid w:val="005651F2"/>
    <w:rsid w:val="00565300"/>
    <w:rsid w:val="005668E5"/>
    <w:rsid w:val="0056708C"/>
    <w:rsid w:val="00572602"/>
    <w:rsid w:val="00573EBA"/>
    <w:rsid w:val="0057536D"/>
    <w:rsid w:val="00575ECA"/>
    <w:rsid w:val="005762D5"/>
    <w:rsid w:val="00577DD8"/>
    <w:rsid w:val="00580A50"/>
    <w:rsid w:val="00581209"/>
    <w:rsid w:val="00582378"/>
    <w:rsid w:val="00582BF8"/>
    <w:rsid w:val="0058395D"/>
    <w:rsid w:val="00583DE0"/>
    <w:rsid w:val="0058407D"/>
    <w:rsid w:val="0058413A"/>
    <w:rsid w:val="005859DC"/>
    <w:rsid w:val="00591B6A"/>
    <w:rsid w:val="005924B2"/>
    <w:rsid w:val="005A01A4"/>
    <w:rsid w:val="005A1ECC"/>
    <w:rsid w:val="005A1FEB"/>
    <w:rsid w:val="005A2F17"/>
    <w:rsid w:val="005A4A23"/>
    <w:rsid w:val="005A5F93"/>
    <w:rsid w:val="005B0D60"/>
    <w:rsid w:val="005B2E68"/>
    <w:rsid w:val="005B52FC"/>
    <w:rsid w:val="005B5C36"/>
    <w:rsid w:val="005C082D"/>
    <w:rsid w:val="005C10CE"/>
    <w:rsid w:val="005C3949"/>
    <w:rsid w:val="005C4790"/>
    <w:rsid w:val="005C4FD2"/>
    <w:rsid w:val="005C6C91"/>
    <w:rsid w:val="005D132E"/>
    <w:rsid w:val="005D3EE6"/>
    <w:rsid w:val="005D42FD"/>
    <w:rsid w:val="005D50AA"/>
    <w:rsid w:val="005D5742"/>
    <w:rsid w:val="005D6DB1"/>
    <w:rsid w:val="005D740D"/>
    <w:rsid w:val="005E0FE9"/>
    <w:rsid w:val="005E21E0"/>
    <w:rsid w:val="005E6B25"/>
    <w:rsid w:val="005F3936"/>
    <w:rsid w:val="005F425D"/>
    <w:rsid w:val="005F4EE5"/>
    <w:rsid w:val="005F4F46"/>
    <w:rsid w:val="00600BD5"/>
    <w:rsid w:val="00601EA0"/>
    <w:rsid w:val="006020CB"/>
    <w:rsid w:val="006023F4"/>
    <w:rsid w:val="006050CF"/>
    <w:rsid w:val="00606848"/>
    <w:rsid w:val="00607267"/>
    <w:rsid w:val="00610922"/>
    <w:rsid w:val="0061288E"/>
    <w:rsid w:val="006148B0"/>
    <w:rsid w:val="006170B3"/>
    <w:rsid w:val="006171AB"/>
    <w:rsid w:val="00617929"/>
    <w:rsid w:val="00622214"/>
    <w:rsid w:val="0062236A"/>
    <w:rsid w:val="0062466D"/>
    <w:rsid w:val="00626353"/>
    <w:rsid w:val="00633DEC"/>
    <w:rsid w:val="0063422E"/>
    <w:rsid w:val="00634A6B"/>
    <w:rsid w:val="0063616F"/>
    <w:rsid w:val="00636885"/>
    <w:rsid w:val="00636A7F"/>
    <w:rsid w:val="00642731"/>
    <w:rsid w:val="00642EB1"/>
    <w:rsid w:val="00643E8E"/>
    <w:rsid w:val="00644632"/>
    <w:rsid w:val="0064577C"/>
    <w:rsid w:val="00645F2E"/>
    <w:rsid w:val="0064645B"/>
    <w:rsid w:val="00646E18"/>
    <w:rsid w:val="00646F34"/>
    <w:rsid w:val="0065064B"/>
    <w:rsid w:val="00651DAE"/>
    <w:rsid w:val="006535C4"/>
    <w:rsid w:val="00653BBE"/>
    <w:rsid w:val="00654E4A"/>
    <w:rsid w:val="006562BF"/>
    <w:rsid w:val="00656624"/>
    <w:rsid w:val="00657192"/>
    <w:rsid w:val="006629F1"/>
    <w:rsid w:val="00662AAD"/>
    <w:rsid w:val="00662E07"/>
    <w:rsid w:val="0066588C"/>
    <w:rsid w:val="00665BA6"/>
    <w:rsid w:val="00666504"/>
    <w:rsid w:val="0066665D"/>
    <w:rsid w:val="0067057E"/>
    <w:rsid w:val="00671332"/>
    <w:rsid w:val="006757AD"/>
    <w:rsid w:val="0067739C"/>
    <w:rsid w:val="0068163D"/>
    <w:rsid w:val="006817BE"/>
    <w:rsid w:val="006829D1"/>
    <w:rsid w:val="00685C42"/>
    <w:rsid w:val="006869AA"/>
    <w:rsid w:val="006900C9"/>
    <w:rsid w:val="00690A2E"/>
    <w:rsid w:val="00691266"/>
    <w:rsid w:val="0069224F"/>
    <w:rsid w:val="00692635"/>
    <w:rsid w:val="00693922"/>
    <w:rsid w:val="00697424"/>
    <w:rsid w:val="006978C3"/>
    <w:rsid w:val="006A0256"/>
    <w:rsid w:val="006A2DE6"/>
    <w:rsid w:val="006A3D18"/>
    <w:rsid w:val="006A600B"/>
    <w:rsid w:val="006B13D1"/>
    <w:rsid w:val="006B16E0"/>
    <w:rsid w:val="006B5220"/>
    <w:rsid w:val="006B5D79"/>
    <w:rsid w:val="006B5D98"/>
    <w:rsid w:val="006B6843"/>
    <w:rsid w:val="006C138A"/>
    <w:rsid w:val="006C4496"/>
    <w:rsid w:val="006C4676"/>
    <w:rsid w:val="006C5181"/>
    <w:rsid w:val="006C60E6"/>
    <w:rsid w:val="006C63A3"/>
    <w:rsid w:val="006D0630"/>
    <w:rsid w:val="006D0F0A"/>
    <w:rsid w:val="006D4A03"/>
    <w:rsid w:val="006D4C71"/>
    <w:rsid w:val="006D60AA"/>
    <w:rsid w:val="006D6E45"/>
    <w:rsid w:val="006E0EA4"/>
    <w:rsid w:val="006E104D"/>
    <w:rsid w:val="006E1426"/>
    <w:rsid w:val="006E2922"/>
    <w:rsid w:val="006E3466"/>
    <w:rsid w:val="006E6440"/>
    <w:rsid w:val="006F3FED"/>
    <w:rsid w:val="006F4504"/>
    <w:rsid w:val="006F4BD7"/>
    <w:rsid w:val="006F4EED"/>
    <w:rsid w:val="006F4F20"/>
    <w:rsid w:val="007005BC"/>
    <w:rsid w:val="0070072E"/>
    <w:rsid w:val="007009C3"/>
    <w:rsid w:val="007041A8"/>
    <w:rsid w:val="00710003"/>
    <w:rsid w:val="007100A0"/>
    <w:rsid w:val="00711BBB"/>
    <w:rsid w:val="00712B99"/>
    <w:rsid w:val="00714D2C"/>
    <w:rsid w:val="0071575F"/>
    <w:rsid w:val="00716485"/>
    <w:rsid w:val="00717C0A"/>
    <w:rsid w:val="007204B4"/>
    <w:rsid w:val="00720E11"/>
    <w:rsid w:val="00722102"/>
    <w:rsid w:val="0072219F"/>
    <w:rsid w:val="007232EA"/>
    <w:rsid w:val="00723E3C"/>
    <w:rsid w:val="00725079"/>
    <w:rsid w:val="00726C4B"/>
    <w:rsid w:val="00731A50"/>
    <w:rsid w:val="007332BE"/>
    <w:rsid w:val="007344EB"/>
    <w:rsid w:val="00734EFE"/>
    <w:rsid w:val="007353A2"/>
    <w:rsid w:val="00735F22"/>
    <w:rsid w:val="0074083C"/>
    <w:rsid w:val="00743770"/>
    <w:rsid w:val="00743AA3"/>
    <w:rsid w:val="0075175C"/>
    <w:rsid w:val="007539B7"/>
    <w:rsid w:val="00756193"/>
    <w:rsid w:val="007577AC"/>
    <w:rsid w:val="00760A92"/>
    <w:rsid w:val="00762E7F"/>
    <w:rsid w:val="00763268"/>
    <w:rsid w:val="007634BA"/>
    <w:rsid w:val="00763910"/>
    <w:rsid w:val="00763EFC"/>
    <w:rsid w:val="00764EC1"/>
    <w:rsid w:val="007650B0"/>
    <w:rsid w:val="00767588"/>
    <w:rsid w:val="00770654"/>
    <w:rsid w:val="0077090E"/>
    <w:rsid w:val="00770EB6"/>
    <w:rsid w:val="0077383F"/>
    <w:rsid w:val="00774131"/>
    <w:rsid w:val="0077518A"/>
    <w:rsid w:val="007752B3"/>
    <w:rsid w:val="007804AB"/>
    <w:rsid w:val="00780BBF"/>
    <w:rsid w:val="00781519"/>
    <w:rsid w:val="0078252F"/>
    <w:rsid w:val="00783056"/>
    <w:rsid w:val="0078425C"/>
    <w:rsid w:val="00784EAE"/>
    <w:rsid w:val="00786F2B"/>
    <w:rsid w:val="00791779"/>
    <w:rsid w:val="0079244A"/>
    <w:rsid w:val="0079293F"/>
    <w:rsid w:val="00792BE3"/>
    <w:rsid w:val="00793C9F"/>
    <w:rsid w:val="0079428E"/>
    <w:rsid w:val="00794F10"/>
    <w:rsid w:val="007950AA"/>
    <w:rsid w:val="00796967"/>
    <w:rsid w:val="007972A3"/>
    <w:rsid w:val="007A2664"/>
    <w:rsid w:val="007A2F54"/>
    <w:rsid w:val="007A38B9"/>
    <w:rsid w:val="007A3AC7"/>
    <w:rsid w:val="007A5A05"/>
    <w:rsid w:val="007A666C"/>
    <w:rsid w:val="007B0740"/>
    <w:rsid w:val="007B0B49"/>
    <w:rsid w:val="007B1940"/>
    <w:rsid w:val="007B359C"/>
    <w:rsid w:val="007B40A7"/>
    <w:rsid w:val="007B778D"/>
    <w:rsid w:val="007C0C38"/>
    <w:rsid w:val="007C0EB5"/>
    <w:rsid w:val="007C144E"/>
    <w:rsid w:val="007C1BAB"/>
    <w:rsid w:val="007C1C87"/>
    <w:rsid w:val="007C2F27"/>
    <w:rsid w:val="007D31A8"/>
    <w:rsid w:val="007D360A"/>
    <w:rsid w:val="007D3AC5"/>
    <w:rsid w:val="007D3DD4"/>
    <w:rsid w:val="007D4831"/>
    <w:rsid w:val="007D5635"/>
    <w:rsid w:val="007D63B3"/>
    <w:rsid w:val="007D6958"/>
    <w:rsid w:val="007D7BB2"/>
    <w:rsid w:val="007E0071"/>
    <w:rsid w:val="007E0787"/>
    <w:rsid w:val="007E07EB"/>
    <w:rsid w:val="007E2CAB"/>
    <w:rsid w:val="007E594C"/>
    <w:rsid w:val="007F038A"/>
    <w:rsid w:val="007F10E4"/>
    <w:rsid w:val="007F1375"/>
    <w:rsid w:val="007F1B2B"/>
    <w:rsid w:val="007F227C"/>
    <w:rsid w:val="007F3777"/>
    <w:rsid w:val="007F43E1"/>
    <w:rsid w:val="007F51F7"/>
    <w:rsid w:val="007F62F9"/>
    <w:rsid w:val="007F7974"/>
    <w:rsid w:val="007F7DD2"/>
    <w:rsid w:val="007F7EC4"/>
    <w:rsid w:val="008008DB"/>
    <w:rsid w:val="00802B4B"/>
    <w:rsid w:val="008055E7"/>
    <w:rsid w:val="00805B57"/>
    <w:rsid w:val="00806578"/>
    <w:rsid w:val="00810016"/>
    <w:rsid w:val="0081050B"/>
    <w:rsid w:val="008109D6"/>
    <w:rsid w:val="0081415B"/>
    <w:rsid w:val="008152E4"/>
    <w:rsid w:val="008159DA"/>
    <w:rsid w:val="00815DAD"/>
    <w:rsid w:val="00817156"/>
    <w:rsid w:val="008222DA"/>
    <w:rsid w:val="008223AE"/>
    <w:rsid w:val="00823A14"/>
    <w:rsid w:val="00827394"/>
    <w:rsid w:val="00827641"/>
    <w:rsid w:val="00827B4E"/>
    <w:rsid w:val="00827C95"/>
    <w:rsid w:val="00827DDC"/>
    <w:rsid w:val="0083028F"/>
    <w:rsid w:val="00832E57"/>
    <w:rsid w:val="00833806"/>
    <w:rsid w:val="00833B11"/>
    <w:rsid w:val="00835775"/>
    <w:rsid w:val="00836615"/>
    <w:rsid w:val="00836ED0"/>
    <w:rsid w:val="00837474"/>
    <w:rsid w:val="00837FC9"/>
    <w:rsid w:val="008414CE"/>
    <w:rsid w:val="00841AA0"/>
    <w:rsid w:val="0084252C"/>
    <w:rsid w:val="008428F3"/>
    <w:rsid w:val="00845A54"/>
    <w:rsid w:val="00845B85"/>
    <w:rsid w:val="008465F9"/>
    <w:rsid w:val="00851856"/>
    <w:rsid w:val="00851996"/>
    <w:rsid w:val="0085209C"/>
    <w:rsid w:val="0085228C"/>
    <w:rsid w:val="008604AD"/>
    <w:rsid w:val="00861705"/>
    <w:rsid w:val="00862732"/>
    <w:rsid w:val="00863C61"/>
    <w:rsid w:val="00863EDF"/>
    <w:rsid w:val="00867351"/>
    <w:rsid w:val="008705BE"/>
    <w:rsid w:val="008707ED"/>
    <w:rsid w:val="00871843"/>
    <w:rsid w:val="00874888"/>
    <w:rsid w:val="00875767"/>
    <w:rsid w:val="0088000B"/>
    <w:rsid w:val="00881A0B"/>
    <w:rsid w:val="008830AE"/>
    <w:rsid w:val="0088504B"/>
    <w:rsid w:val="00885137"/>
    <w:rsid w:val="008857C6"/>
    <w:rsid w:val="0089014D"/>
    <w:rsid w:val="008918C4"/>
    <w:rsid w:val="0089351B"/>
    <w:rsid w:val="00893C81"/>
    <w:rsid w:val="00894F8B"/>
    <w:rsid w:val="00896742"/>
    <w:rsid w:val="008A04A6"/>
    <w:rsid w:val="008A4515"/>
    <w:rsid w:val="008A54E3"/>
    <w:rsid w:val="008A649A"/>
    <w:rsid w:val="008A65E1"/>
    <w:rsid w:val="008A66A9"/>
    <w:rsid w:val="008A6997"/>
    <w:rsid w:val="008A7EBE"/>
    <w:rsid w:val="008B0423"/>
    <w:rsid w:val="008B0A89"/>
    <w:rsid w:val="008B14EC"/>
    <w:rsid w:val="008B30B8"/>
    <w:rsid w:val="008B3562"/>
    <w:rsid w:val="008B3752"/>
    <w:rsid w:val="008B3A20"/>
    <w:rsid w:val="008B443D"/>
    <w:rsid w:val="008B4A18"/>
    <w:rsid w:val="008B5AD0"/>
    <w:rsid w:val="008B6041"/>
    <w:rsid w:val="008C1165"/>
    <w:rsid w:val="008C157D"/>
    <w:rsid w:val="008C4AC2"/>
    <w:rsid w:val="008C4C64"/>
    <w:rsid w:val="008C5422"/>
    <w:rsid w:val="008C5A1A"/>
    <w:rsid w:val="008C6DF5"/>
    <w:rsid w:val="008C7BB8"/>
    <w:rsid w:val="008D00AF"/>
    <w:rsid w:val="008D1D19"/>
    <w:rsid w:val="008D25A4"/>
    <w:rsid w:val="008D4752"/>
    <w:rsid w:val="008D54C1"/>
    <w:rsid w:val="008D5E6B"/>
    <w:rsid w:val="008D709A"/>
    <w:rsid w:val="008E00ED"/>
    <w:rsid w:val="008E0519"/>
    <w:rsid w:val="008E2377"/>
    <w:rsid w:val="008E2490"/>
    <w:rsid w:val="008E2E78"/>
    <w:rsid w:val="008E301F"/>
    <w:rsid w:val="008E3A01"/>
    <w:rsid w:val="008E3A2E"/>
    <w:rsid w:val="008E410F"/>
    <w:rsid w:val="008E4759"/>
    <w:rsid w:val="008E4A6B"/>
    <w:rsid w:val="008E4C33"/>
    <w:rsid w:val="008E593D"/>
    <w:rsid w:val="008E5E84"/>
    <w:rsid w:val="008E7565"/>
    <w:rsid w:val="008E7A68"/>
    <w:rsid w:val="008F04C8"/>
    <w:rsid w:val="008F14F1"/>
    <w:rsid w:val="008F1EEA"/>
    <w:rsid w:val="008F2958"/>
    <w:rsid w:val="008F47A9"/>
    <w:rsid w:val="008F725A"/>
    <w:rsid w:val="008F74D3"/>
    <w:rsid w:val="008F79E4"/>
    <w:rsid w:val="008F7F38"/>
    <w:rsid w:val="00900687"/>
    <w:rsid w:val="00900822"/>
    <w:rsid w:val="00902E57"/>
    <w:rsid w:val="00902F04"/>
    <w:rsid w:val="00903578"/>
    <w:rsid w:val="00904F56"/>
    <w:rsid w:val="009068BE"/>
    <w:rsid w:val="009102B4"/>
    <w:rsid w:val="00913DA9"/>
    <w:rsid w:val="00914671"/>
    <w:rsid w:val="00915BA3"/>
    <w:rsid w:val="009165B6"/>
    <w:rsid w:val="009165F3"/>
    <w:rsid w:val="0091764E"/>
    <w:rsid w:val="00921135"/>
    <w:rsid w:val="00921BB2"/>
    <w:rsid w:val="00922BEE"/>
    <w:rsid w:val="00924D7B"/>
    <w:rsid w:val="009265A0"/>
    <w:rsid w:val="00926621"/>
    <w:rsid w:val="00926AB7"/>
    <w:rsid w:val="00931840"/>
    <w:rsid w:val="0093297D"/>
    <w:rsid w:val="00934ED3"/>
    <w:rsid w:val="00937183"/>
    <w:rsid w:val="009454D5"/>
    <w:rsid w:val="00955435"/>
    <w:rsid w:val="009570D7"/>
    <w:rsid w:val="00960746"/>
    <w:rsid w:val="00960874"/>
    <w:rsid w:val="00960AE0"/>
    <w:rsid w:val="00961EDD"/>
    <w:rsid w:val="009629A0"/>
    <w:rsid w:val="00964536"/>
    <w:rsid w:val="00964E9E"/>
    <w:rsid w:val="00966862"/>
    <w:rsid w:val="009749CF"/>
    <w:rsid w:val="00975342"/>
    <w:rsid w:val="00975655"/>
    <w:rsid w:val="0097789C"/>
    <w:rsid w:val="00980EFC"/>
    <w:rsid w:val="0098201E"/>
    <w:rsid w:val="00982DD8"/>
    <w:rsid w:val="00983F33"/>
    <w:rsid w:val="00985A42"/>
    <w:rsid w:val="00985B16"/>
    <w:rsid w:val="009906A6"/>
    <w:rsid w:val="00995387"/>
    <w:rsid w:val="0099719F"/>
    <w:rsid w:val="009A0D85"/>
    <w:rsid w:val="009A1174"/>
    <w:rsid w:val="009A15FE"/>
    <w:rsid w:val="009A22BF"/>
    <w:rsid w:val="009A47A4"/>
    <w:rsid w:val="009A4DED"/>
    <w:rsid w:val="009A5CE8"/>
    <w:rsid w:val="009A71E1"/>
    <w:rsid w:val="009B032A"/>
    <w:rsid w:val="009B1E8D"/>
    <w:rsid w:val="009B4FE7"/>
    <w:rsid w:val="009B5BFE"/>
    <w:rsid w:val="009C0256"/>
    <w:rsid w:val="009C251D"/>
    <w:rsid w:val="009C416F"/>
    <w:rsid w:val="009C4CA4"/>
    <w:rsid w:val="009C6652"/>
    <w:rsid w:val="009C6A6E"/>
    <w:rsid w:val="009C7C8B"/>
    <w:rsid w:val="009D040E"/>
    <w:rsid w:val="009D618D"/>
    <w:rsid w:val="009D6854"/>
    <w:rsid w:val="009D7970"/>
    <w:rsid w:val="009E1829"/>
    <w:rsid w:val="009E333E"/>
    <w:rsid w:val="009E364B"/>
    <w:rsid w:val="009E43EE"/>
    <w:rsid w:val="009E5540"/>
    <w:rsid w:val="009E5B77"/>
    <w:rsid w:val="009E5FB8"/>
    <w:rsid w:val="009E7471"/>
    <w:rsid w:val="009E7817"/>
    <w:rsid w:val="009F273A"/>
    <w:rsid w:val="009F27C2"/>
    <w:rsid w:val="009F2CFC"/>
    <w:rsid w:val="009F316C"/>
    <w:rsid w:val="009F3B8C"/>
    <w:rsid w:val="009F3E53"/>
    <w:rsid w:val="009F543E"/>
    <w:rsid w:val="009F549B"/>
    <w:rsid w:val="009F5528"/>
    <w:rsid w:val="009F5FCA"/>
    <w:rsid w:val="009F6125"/>
    <w:rsid w:val="009F627C"/>
    <w:rsid w:val="009F6660"/>
    <w:rsid w:val="00A067A8"/>
    <w:rsid w:val="00A06996"/>
    <w:rsid w:val="00A07C47"/>
    <w:rsid w:val="00A13106"/>
    <w:rsid w:val="00A15CF7"/>
    <w:rsid w:val="00A20585"/>
    <w:rsid w:val="00A214AF"/>
    <w:rsid w:val="00A223D9"/>
    <w:rsid w:val="00A2285B"/>
    <w:rsid w:val="00A24793"/>
    <w:rsid w:val="00A24FD0"/>
    <w:rsid w:val="00A25FD1"/>
    <w:rsid w:val="00A30E11"/>
    <w:rsid w:val="00A31637"/>
    <w:rsid w:val="00A34190"/>
    <w:rsid w:val="00A35D35"/>
    <w:rsid w:val="00A40BAA"/>
    <w:rsid w:val="00A40E70"/>
    <w:rsid w:val="00A42C9B"/>
    <w:rsid w:val="00A4463A"/>
    <w:rsid w:val="00A44F7F"/>
    <w:rsid w:val="00A46657"/>
    <w:rsid w:val="00A46DEE"/>
    <w:rsid w:val="00A46E29"/>
    <w:rsid w:val="00A47353"/>
    <w:rsid w:val="00A50216"/>
    <w:rsid w:val="00A5460D"/>
    <w:rsid w:val="00A559EC"/>
    <w:rsid w:val="00A55C56"/>
    <w:rsid w:val="00A561CA"/>
    <w:rsid w:val="00A60727"/>
    <w:rsid w:val="00A635C1"/>
    <w:rsid w:val="00A63A23"/>
    <w:rsid w:val="00A65D7D"/>
    <w:rsid w:val="00A667EC"/>
    <w:rsid w:val="00A70490"/>
    <w:rsid w:val="00A70C6C"/>
    <w:rsid w:val="00A70C9C"/>
    <w:rsid w:val="00A71B18"/>
    <w:rsid w:val="00A721B6"/>
    <w:rsid w:val="00A72A73"/>
    <w:rsid w:val="00A72B5C"/>
    <w:rsid w:val="00A72D85"/>
    <w:rsid w:val="00A80E23"/>
    <w:rsid w:val="00A81248"/>
    <w:rsid w:val="00A816E4"/>
    <w:rsid w:val="00A828BF"/>
    <w:rsid w:val="00A83B67"/>
    <w:rsid w:val="00A83FB3"/>
    <w:rsid w:val="00A84545"/>
    <w:rsid w:val="00A861E0"/>
    <w:rsid w:val="00A86B48"/>
    <w:rsid w:val="00A92C62"/>
    <w:rsid w:val="00A93D1B"/>
    <w:rsid w:val="00A94AB7"/>
    <w:rsid w:val="00A94B15"/>
    <w:rsid w:val="00A96B91"/>
    <w:rsid w:val="00A973F7"/>
    <w:rsid w:val="00A97514"/>
    <w:rsid w:val="00A97C63"/>
    <w:rsid w:val="00AA190E"/>
    <w:rsid w:val="00AA2A04"/>
    <w:rsid w:val="00AA3CF0"/>
    <w:rsid w:val="00AA44A7"/>
    <w:rsid w:val="00AA53CD"/>
    <w:rsid w:val="00AB08A4"/>
    <w:rsid w:val="00AB0995"/>
    <w:rsid w:val="00AB0A90"/>
    <w:rsid w:val="00AB1E75"/>
    <w:rsid w:val="00AB2C77"/>
    <w:rsid w:val="00AB32CC"/>
    <w:rsid w:val="00AB3CCD"/>
    <w:rsid w:val="00AB4418"/>
    <w:rsid w:val="00AC1E16"/>
    <w:rsid w:val="00AC47F8"/>
    <w:rsid w:val="00AC505B"/>
    <w:rsid w:val="00AC5B1F"/>
    <w:rsid w:val="00AC5D67"/>
    <w:rsid w:val="00AD0014"/>
    <w:rsid w:val="00AD0D12"/>
    <w:rsid w:val="00AD1168"/>
    <w:rsid w:val="00AD1BB7"/>
    <w:rsid w:val="00AD281C"/>
    <w:rsid w:val="00AD31D2"/>
    <w:rsid w:val="00AD625E"/>
    <w:rsid w:val="00AE1462"/>
    <w:rsid w:val="00AE353B"/>
    <w:rsid w:val="00AE5E58"/>
    <w:rsid w:val="00AF24E0"/>
    <w:rsid w:val="00AF2E8B"/>
    <w:rsid w:val="00AF45E7"/>
    <w:rsid w:val="00AF466F"/>
    <w:rsid w:val="00AF53F4"/>
    <w:rsid w:val="00AF61FD"/>
    <w:rsid w:val="00AF687A"/>
    <w:rsid w:val="00AF6B27"/>
    <w:rsid w:val="00B00528"/>
    <w:rsid w:val="00B00A6A"/>
    <w:rsid w:val="00B0498C"/>
    <w:rsid w:val="00B05831"/>
    <w:rsid w:val="00B07706"/>
    <w:rsid w:val="00B12EAC"/>
    <w:rsid w:val="00B155C4"/>
    <w:rsid w:val="00B15B1F"/>
    <w:rsid w:val="00B174A6"/>
    <w:rsid w:val="00B178AD"/>
    <w:rsid w:val="00B20942"/>
    <w:rsid w:val="00B21580"/>
    <w:rsid w:val="00B2327F"/>
    <w:rsid w:val="00B24207"/>
    <w:rsid w:val="00B246CE"/>
    <w:rsid w:val="00B25721"/>
    <w:rsid w:val="00B26F7F"/>
    <w:rsid w:val="00B317E7"/>
    <w:rsid w:val="00B31B00"/>
    <w:rsid w:val="00B321D3"/>
    <w:rsid w:val="00B32978"/>
    <w:rsid w:val="00B40F5B"/>
    <w:rsid w:val="00B41558"/>
    <w:rsid w:val="00B418A4"/>
    <w:rsid w:val="00B42E72"/>
    <w:rsid w:val="00B46B7F"/>
    <w:rsid w:val="00B47F8F"/>
    <w:rsid w:val="00B47FDD"/>
    <w:rsid w:val="00B500FE"/>
    <w:rsid w:val="00B563AF"/>
    <w:rsid w:val="00B601BE"/>
    <w:rsid w:val="00B62B49"/>
    <w:rsid w:val="00B64E19"/>
    <w:rsid w:val="00B65775"/>
    <w:rsid w:val="00B661DC"/>
    <w:rsid w:val="00B702B3"/>
    <w:rsid w:val="00B70DA4"/>
    <w:rsid w:val="00B71C8A"/>
    <w:rsid w:val="00B72861"/>
    <w:rsid w:val="00B768E9"/>
    <w:rsid w:val="00B7709D"/>
    <w:rsid w:val="00B77A56"/>
    <w:rsid w:val="00B82253"/>
    <w:rsid w:val="00B82880"/>
    <w:rsid w:val="00B82AE0"/>
    <w:rsid w:val="00B90C66"/>
    <w:rsid w:val="00B91A01"/>
    <w:rsid w:val="00B936D3"/>
    <w:rsid w:val="00B954D3"/>
    <w:rsid w:val="00B95ABB"/>
    <w:rsid w:val="00BA044E"/>
    <w:rsid w:val="00BA07BA"/>
    <w:rsid w:val="00BA18F3"/>
    <w:rsid w:val="00BA56EC"/>
    <w:rsid w:val="00BA7094"/>
    <w:rsid w:val="00BA71EB"/>
    <w:rsid w:val="00BA730E"/>
    <w:rsid w:val="00BB01A4"/>
    <w:rsid w:val="00BB2D88"/>
    <w:rsid w:val="00BB3217"/>
    <w:rsid w:val="00BB3F9B"/>
    <w:rsid w:val="00BB427B"/>
    <w:rsid w:val="00BB4CDF"/>
    <w:rsid w:val="00BB528A"/>
    <w:rsid w:val="00BB6015"/>
    <w:rsid w:val="00BC2E1D"/>
    <w:rsid w:val="00BC5696"/>
    <w:rsid w:val="00BC7D2D"/>
    <w:rsid w:val="00BD0E6F"/>
    <w:rsid w:val="00BD1EE8"/>
    <w:rsid w:val="00BD342E"/>
    <w:rsid w:val="00BD40D0"/>
    <w:rsid w:val="00BD53D2"/>
    <w:rsid w:val="00BD7CAC"/>
    <w:rsid w:val="00BE17C5"/>
    <w:rsid w:val="00BE4ACA"/>
    <w:rsid w:val="00BE4B30"/>
    <w:rsid w:val="00BE6093"/>
    <w:rsid w:val="00BE6BC2"/>
    <w:rsid w:val="00BF1F1A"/>
    <w:rsid w:val="00BF37FC"/>
    <w:rsid w:val="00BF4212"/>
    <w:rsid w:val="00BF44FB"/>
    <w:rsid w:val="00BF5555"/>
    <w:rsid w:val="00BF5647"/>
    <w:rsid w:val="00BF6765"/>
    <w:rsid w:val="00BF6CDB"/>
    <w:rsid w:val="00BF6F47"/>
    <w:rsid w:val="00BF7F67"/>
    <w:rsid w:val="00C00916"/>
    <w:rsid w:val="00C02496"/>
    <w:rsid w:val="00C0431B"/>
    <w:rsid w:val="00C04E1D"/>
    <w:rsid w:val="00C0681A"/>
    <w:rsid w:val="00C07845"/>
    <w:rsid w:val="00C11F30"/>
    <w:rsid w:val="00C12974"/>
    <w:rsid w:val="00C12F03"/>
    <w:rsid w:val="00C14D0A"/>
    <w:rsid w:val="00C14DF8"/>
    <w:rsid w:val="00C16F91"/>
    <w:rsid w:val="00C204CB"/>
    <w:rsid w:val="00C21B4F"/>
    <w:rsid w:val="00C260E8"/>
    <w:rsid w:val="00C32BA4"/>
    <w:rsid w:val="00C3323D"/>
    <w:rsid w:val="00C333DC"/>
    <w:rsid w:val="00C336BE"/>
    <w:rsid w:val="00C336FE"/>
    <w:rsid w:val="00C40336"/>
    <w:rsid w:val="00C40BC2"/>
    <w:rsid w:val="00C4211E"/>
    <w:rsid w:val="00C43CCB"/>
    <w:rsid w:val="00C448A3"/>
    <w:rsid w:val="00C45775"/>
    <w:rsid w:val="00C45AE9"/>
    <w:rsid w:val="00C47499"/>
    <w:rsid w:val="00C47645"/>
    <w:rsid w:val="00C500C2"/>
    <w:rsid w:val="00C5233F"/>
    <w:rsid w:val="00C54285"/>
    <w:rsid w:val="00C55662"/>
    <w:rsid w:val="00C604D6"/>
    <w:rsid w:val="00C6378C"/>
    <w:rsid w:val="00C6501B"/>
    <w:rsid w:val="00C65433"/>
    <w:rsid w:val="00C66528"/>
    <w:rsid w:val="00C71446"/>
    <w:rsid w:val="00C72F00"/>
    <w:rsid w:val="00C73BCA"/>
    <w:rsid w:val="00C75636"/>
    <w:rsid w:val="00C75B59"/>
    <w:rsid w:val="00C77A4A"/>
    <w:rsid w:val="00C77E9C"/>
    <w:rsid w:val="00C81D59"/>
    <w:rsid w:val="00C82F7B"/>
    <w:rsid w:val="00C8313C"/>
    <w:rsid w:val="00C83225"/>
    <w:rsid w:val="00C83A88"/>
    <w:rsid w:val="00C83C43"/>
    <w:rsid w:val="00C83FC7"/>
    <w:rsid w:val="00C84336"/>
    <w:rsid w:val="00C8707D"/>
    <w:rsid w:val="00C90554"/>
    <w:rsid w:val="00C915F0"/>
    <w:rsid w:val="00C91F4B"/>
    <w:rsid w:val="00C945D4"/>
    <w:rsid w:val="00C956AB"/>
    <w:rsid w:val="00C9659F"/>
    <w:rsid w:val="00C96CC5"/>
    <w:rsid w:val="00CA1879"/>
    <w:rsid w:val="00CA1EC4"/>
    <w:rsid w:val="00CA3127"/>
    <w:rsid w:val="00CA4B00"/>
    <w:rsid w:val="00CA53B6"/>
    <w:rsid w:val="00CA5B8B"/>
    <w:rsid w:val="00CA6D88"/>
    <w:rsid w:val="00CA749C"/>
    <w:rsid w:val="00CA775F"/>
    <w:rsid w:val="00CA7EE2"/>
    <w:rsid w:val="00CB17EC"/>
    <w:rsid w:val="00CB3CB2"/>
    <w:rsid w:val="00CB447F"/>
    <w:rsid w:val="00CB60A4"/>
    <w:rsid w:val="00CB746E"/>
    <w:rsid w:val="00CC16F7"/>
    <w:rsid w:val="00CC25BA"/>
    <w:rsid w:val="00CC664F"/>
    <w:rsid w:val="00CD04F1"/>
    <w:rsid w:val="00CD1765"/>
    <w:rsid w:val="00CD1C95"/>
    <w:rsid w:val="00CD23FA"/>
    <w:rsid w:val="00CD2A04"/>
    <w:rsid w:val="00CD3823"/>
    <w:rsid w:val="00CD5F6C"/>
    <w:rsid w:val="00CD62C9"/>
    <w:rsid w:val="00CD6F9F"/>
    <w:rsid w:val="00CE1D2B"/>
    <w:rsid w:val="00CE2B86"/>
    <w:rsid w:val="00CE3823"/>
    <w:rsid w:val="00CE390B"/>
    <w:rsid w:val="00CE3C06"/>
    <w:rsid w:val="00CE3CEF"/>
    <w:rsid w:val="00CE422E"/>
    <w:rsid w:val="00CE539B"/>
    <w:rsid w:val="00CE5886"/>
    <w:rsid w:val="00CE6D45"/>
    <w:rsid w:val="00CE6DDC"/>
    <w:rsid w:val="00CE6FFD"/>
    <w:rsid w:val="00CE74D2"/>
    <w:rsid w:val="00CE76BA"/>
    <w:rsid w:val="00CF0431"/>
    <w:rsid w:val="00CF1EE3"/>
    <w:rsid w:val="00CF2D71"/>
    <w:rsid w:val="00CF3D47"/>
    <w:rsid w:val="00CF420E"/>
    <w:rsid w:val="00CF6FE3"/>
    <w:rsid w:val="00CF7AB2"/>
    <w:rsid w:val="00D00C4F"/>
    <w:rsid w:val="00D03098"/>
    <w:rsid w:val="00D04448"/>
    <w:rsid w:val="00D04682"/>
    <w:rsid w:val="00D072C3"/>
    <w:rsid w:val="00D07DA5"/>
    <w:rsid w:val="00D10ECA"/>
    <w:rsid w:val="00D12E66"/>
    <w:rsid w:val="00D144D5"/>
    <w:rsid w:val="00D15981"/>
    <w:rsid w:val="00D171C4"/>
    <w:rsid w:val="00D2158C"/>
    <w:rsid w:val="00D2299C"/>
    <w:rsid w:val="00D23627"/>
    <w:rsid w:val="00D241B7"/>
    <w:rsid w:val="00D24F7E"/>
    <w:rsid w:val="00D2515F"/>
    <w:rsid w:val="00D253A5"/>
    <w:rsid w:val="00D310FD"/>
    <w:rsid w:val="00D32966"/>
    <w:rsid w:val="00D33C24"/>
    <w:rsid w:val="00D33CD7"/>
    <w:rsid w:val="00D36D3B"/>
    <w:rsid w:val="00D377FA"/>
    <w:rsid w:val="00D3795F"/>
    <w:rsid w:val="00D42DB2"/>
    <w:rsid w:val="00D44A76"/>
    <w:rsid w:val="00D45ACF"/>
    <w:rsid w:val="00D462D5"/>
    <w:rsid w:val="00D464C9"/>
    <w:rsid w:val="00D47912"/>
    <w:rsid w:val="00D539E6"/>
    <w:rsid w:val="00D54343"/>
    <w:rsid w:val="00D546D0"/>
    <w:rsid w:val="00D57EBB"/>
    <w:rsid w:val="00D619DA"/>
    <w:rsid w:val="00D63D9C"/>
    <w:rsid w:val="00D6415F"/>
    <w:rsid w:val="00D64331"/>
    <w:rsid w:val="00D6496B"/>
    <w:rsid w:val="00D67148"/>
    <w:rsid w:val="00D67E77"/>
    <w:rsid w:val="00D7469E"/>
    <w:rsid w:val="00D77B24"/>
    <w:rsid w:val="00D77D76"/>
    <w:rsid w:val="00D80E21"/>
    <w:rsid w:val="00D8266C"/>
    <w:rsid w:val="00D830F1"/>
    <w:rsid w:val="00D83638"/>
    <w:rsid w:val="00D83929"/>
    <w:rsid w:val="00D86D06"/>
    <w:rsid w:val="00D90A84"/>
    <w:rsid w:val="00D97644"/>
    <w:rsid w:val="00D97F10"/>
    <w:rsid w:val="00DA00C1"/>
    <w:rsid w:val="00DA0387"/>
    <w:rsid w:val="00DA0665"/>
    <w:rsid w:val="00DA15E4"/>
    <w:rsid w:val="00DA1B87"/>
    <w:rsid w:val="00DA2391"/>
    <w:rsid w:val="00DA25F6"/>
    <w:rsid w:val="00DA3FAD"/>
    <w:rsid w:val="00DA53BA"/>
    <w:rsid w:val="00DA6523"/>
    <w:rsid w:val="00DB0AE8"/>
    <w:rsid w:val="00DB1180"/>
    <w:rsid w:val="00DB1797"/>
    <w:rsid w:val="00DB19B1"/>
    <w:rsid w:val="00DB2C86"/>
    <w:rsid w:val="00DB3E3F"/>
    <w:rsid w:val="00DB53F0"/>
    <w:rsid w:val="00DB5D60"/>
    <w:rsid w:val="00DC1B5F"/>
    <w:rsid w:val="00DC22D4"/>
    <w:rsid w:val="00DC7851"/>
    <w:rsid w:val="00DD0016"/>
    <w:rsid w:val="00DD1F72"/>
    <w:rsid w:val="00DD3EAB"/>
    <w:rsid w:val="00DD5645"/>
    <w:rsid w:val="00DD746B"/>
    <w:rsid w:val="00DD7BD8"/>
    <w:rsid w:val="00DE203D"/>
    <w:rsid w:val="00DE2ACE"/>
    <w:rsid w:val="00DE336F"/>
    <w:rsid w:val="00DE6C0D"/>
    <w:rsid w:val="00DE7931"/>
    <w:rsid w:val="00DE7E9A"/>
    <w:rsid w:val="00DF01AD"/>
    <w:rsid w:val="00DF08C4"/>
    <w:rsid w:val="00DF0E78"/>
    <w:rsid w:val="00DF1799"/>
    <w:rsid w:val="00DF2156"/>
    <w:rsid w:val="00DF24E0"/>
    <w:rsid w:val="00E00521"/>
    <w:rsid w:val="00E01078"/>
    <w:rsid w:val="00E02A4B"/>
    <w:rsid w:val="00E04AAF"/>
    <w:rsid w:val="00E069F6"/>
    <w:rsid w:val="00E06DD4"/>
    <w:rsid w:val="00E14967"/>
    <w:rsid w:val="00E14B63"/>
    <w:rsid w:val="00E169D1"/>
    <w:rsid w:val="00E16E57"/>
    <w:rsid w:val="00E176F1"/>
    <w:rsid w:val="00E2003D"/>
    <w:rsid w:val="00E21ABF"/>
    <w:rsid w:val="00E24539"/>
    <w:rsid w:val="00E25D7F"/>
    <w:rsid w:val="00E2681E"/>
    <w:rsid w:val="00E326AF"/>
    <w:rsid w:val="00E3283A"/>
    <w:rsid w:val="00E3399E"/>
    <w:rsid w:val="00E40782"/>
    <w:rsid w:val="00E4129E"/>
    <w:rsid w:val="00E4178A"/>
    <w:rsid w:val="00E42774"/>
    <w:rsid w:val="00E43041"/>
    <w:rsid w:val="00E4430F"/>
    <w:rsid w:val="00E444CF"/>
    <w:rsid w:val="00E44D6C"/>
    <w:rsid w:val="00E44E45"/>
    <w:rsid w:val="00E46A81"/>
    <w:rsid w:val="00E476C0"/>
    <w:rsid w:val="00E47DBD"/>
    <w:rsid w:val="00E5009F"/>
    <w:rsid w:val="00E51137"/>
    <w:rsid w:val="00E5165C"/>
    <w:rsid w:val="00E51986"/>
    <w:rsid w:val="00E52157"/>
    <w:rsid w:val="00E53C2A"/>
    <w:rsid w:val="00E542BC"/>
    <w:rsid w:val="00E54762"/>
    <w:rsid w:val="00E5488E"/>
    <w:rsid w:val="00E55A2F"/>
    <w:rsid w:val="00E5772C"/>
    <w:rsid w:val="00E579B0"/>
    <w:rsid w:val="00E62099"/>
    <w:rsid w:val="00E62738"/>
    <w:rsid w:val="00E63223"/>
    <w:rsid w:val="00E64F2E"/>
    <w:rsid w:val="00E65660"/>
    <w:rsid w:val="00E65D2F"/>
    <w:rsid w:val="00E6635E"/>
    <w:rsid w:val="00E67981"/>
    <w:rsid w:val="00E67FBF"/>
    <w:rsid w:val="00E703D8"/>
    <w:rsid w:val="00E71EE6"/>
    <w:rsid w:val="00E72EFD"/>
    <w:rsid w:val="00E83A07"/>
    <w:rsid w:val="00E83D01"/>
    <w:rsid w:val="00E85700"/>
    <w:rsid w:val="00E86AC7"/>
    <w:rsid w:val="00E87097"/>
    <w:rsid w:val="00E878FE"/>
    <w:rsid w:val="00E87A37"/>
    <w:rsid w:val="00E908A1"/>
    <w:rsid w:val="00E90B94"/>
    <w:rsid w:val="00E949C3"/>
    <w:rsid w:val="00E951EF"/>
    <w:rsid w:val="00E9596E"/>
    <w:rsid w:val="00E96777"/>
    <w:rsid w:val="00EA03A8"/>
    <w:rsid w:val="00EA055F"/>
    <w:rsid w:val="00EA0D8F"/>
    <w:rsid w:val="00EA267B"/>
    <w:rsid w:val="00EA4397"/>
    <w:rsid w:val="00EA5352"/>
    <w:rsid w:val="00EA53E4"/>
    <w:rsid w:val="00EA66E8"/>
    <w:rsid w:val="00EA7D88"/>
    <w:rsid w:val="00EB2C6C"/>
    <w:rsid w:val="00EB41C9"/>
    <w:rsid w:val="00EC0AAF"/>
    <w:rsid w:val="00EC2D74"/>
    <w:rsid w:val="00EC373C"/>
    <w:rsid w:val="00EC48B6"/>
    <w:rsid w:val="00ED2529"/>
    <w:rsid w:val="00ED25C8"/>
    <w:rsid w:val="00ED2D27"/>
    <w:rsid w:val="00ED3109"/>
    <w:rsid w:val="00ED39AA"/>
    <w:rsid w:val="00ED3DBB"/>
    <w:rsid w:val="00ED4A1F"/>
    <w:rsid w:val="00ED6067"/>
    <w:rsid w:val="00ED77B8"/>
    <w:rsid w:val="00EE0ADC"/>
    <w:rsid w:val="00EE1349"/>
    <w:rsid w:val="00EE2F5B"/>
    <w:rsid w:val="00EE3873"/>
    <w:rsid w:val="00EE42C9"/>
    <w:rsid w:val="00EE5139"/>
    <w:rsid w:val="00EE52E7"/>
    <w:rsid w:val="00EE6E0B"/>
    <w:rsid w:val="00EE7D0B"/>
    <w:rsid w:val="00EE7D49"/>
    <w:rsid w:val="00EF3BB9"/>
    <w:rsid w:val="00EF3F65"/>
    <w:rsid w:val="00EF3FBF"/>
    <w:rsid w:val="00EF496F"/>
    <w:rsid w:val="00EF4C0D"/>
    <w:rsid w:val="00EF6B61"/>
    <w:rsid w:val="00EF7C0E"/>
    <w:rsid w:val="00F006AC"/>
    <w:rsid w:val="00F017F7"/>
    <w:rsid w:val="00F0217A"/>
    <w:rsid w:val="00F021AF"/>
    <w:rsid w:val="00F02956"/>
    <w:rsid w:val="00F02DC4"/>
    <w:rsid w:val="00F03E1E"/>
    <w:rsid w:val="00F052ED"/>
    <w:rsid w:val="00F06005"/>
    <w:rsid w:val="00F06F9B"/>
    <w:rsid w:val="00F103C8"/>
    <w:rsid w:val="00F1515B"/>
    <w:rsid w:val="00F17247"/>
    <w:rsid w:val="00F17AEF"/>
    <w:rsid w:val="00F20ED6"/>
    <w:rsid w:val="00F2135C"/>
    <w:rsid w:val="00F21B30"/>
    <w:rsid w:val="00F21CE0"/>
    <w:rsid w:val="00F234CD"/>
    <w:rsid w:val="00F24F75"/>
    <w:rsid w:val="00F27313"/>
    <w:rsid w:val="00F27792"/>
    <w:rsid w:val="00F30598"/>
    <w:rsid w:val="00F31C91"/>
    <w:rsid w:val="00F337E4"/>
    <w:rsid w:val="00F3443C"/>
    <w:rsid w:val="00F34514"/>
    <w:rsid w:val="00F35629"/>
    <w:rsid w:val="00F356EB"/>
    <w:rsid w:val="00F35830"/>
    <w:rsid w:val="00F3647D"/>
    <w:rsid w:val="00F369E6"/>
    <w:rsid w:val="00F3732B"/>
    <w:rsid w:val="00F37330"/>
    <w:rsid w:val="00F42D8C"/>
    <w:rsid w:val="00F43CE3"/>
    <w:rsid w:val="00F43E41"/>
    <w:rsid w:val="00F44840"/>
    <w:rsid w:val="00F45916"/>
    <w:rsid w:val="00F5056C"/>
    <w:rsid w:val="00F509B3"/>
    <w:rsid w:val="00F53214"/>
    <w:rsid w:val="00F53A58"/>
    <w:rsid w:val="00F55631"/>
    <w:rsid w:val="00F569D2"/>
    <w:rsid w:val="00F56E52"/>
    <w:rsid w:val="00F5760B"/>
    <w:rsid w:val="00F60023"/>
    <w:rsid w:val="00F62F86"/>
    <w:rsid w:val="00F65F71"/>
    <w:rsid w:val="00F66AA1"/>
    <w:rsid w:val="00F67297"/>
    <w:rsid w:val="00F7044B"/>
    <w:rsid w:val="00F70E86"/>
    <w:rsid w:val="00F720FB"/>
    <w:rsid w:val="00F74CC9"/>
    <w:rsid w:val="00F77532"/>
    <w:rsid w:val="00F802A7"/>
    <w:rsid w:val="00F807BC"/>
    <w:rsid w:val="00F80B35"/>
    <w:rsid w:val="00F81528"/>
    <w:rsid w:val="00F82FC9"/>
    <w:rsid w:val="00F86822"/>
    <w:rsid w:val="00F87560"/>
    <w:rsid w:val="00F93931"/>
    <w:rsid w:val="00F978D5"/>
    <w:rsid w:val="00FA0FB4"/>
    <w:rsid w:val="00FA1067"/>
    <w:rsid w:val="00FA231F"/>
    <w:rsid w:val="00FA2746"/>
    <w:rsid w:val="00FA3991"/>
    <w:rsid w:val="00FA49C7"/>
    <w:rsid w:val="00FA6771"/>
    <w:rsid w:val="00FA7C43"/>
    <w:rsid w:val="00FB216C"/>
    <w:rsid w:val="00FB254A"/>
    <w:rsid w:val="00FB26FC"/>
    <w:rsid w:val="00FB49D1"/>
    <w:rsid w:val="00FB4F7A"/>
    <w:rsid w:val="00FB5508"/>
    <w:rsid w:val="00FB5A56"/>
    <w:rsid w:val="00FB65B8"/>
    <w:rsid w:val="00FC23D9"/>
    <w:rsid w:val="00FC404F"/>
    <w:rsid w:val="00FC419E"/>
    <w:rsid w:val="00FC49AE"/>
    <w:rsid w:val="00FC4BA7"/>
    <w:rsid w:val="00FC5A1C"/>
    <w:rsid w:val="00FC6638"/>
    <w:rsid w:val="00FC6CF4"/>
    <w:rsid w:val="00FC771C"/>
    <w:rsid w:val="00FC78BD"/>
    <w:rsid w:val="00FC7C22"/>
    <w:rsid w:val="00FD0262"/>
    <w:rsid w:val="00FD0656"/>
    <w:rsid w:val="00FD0ADF"/>
    <w:rsid w:val="00FD0BCD"/>
    <w:rsid w:val="00FD1EA1"/>
    <w:rsid w:val="00FD20CF"/>
    <w:rsid w:val="00FD2FC3"/>
    <w:rsid w:val="00FD367D"/>
    <w:rsid w:val="00FD4031"/>
    <w:rsid w:val="00FD6AB1"/>
    <w:rsid w:val="00FE02EF"/>
    <w:rsid w:val="00FE2327"/>
    <w:rsid w:val="00FE28DE"/>
    <w:rsid w:val="00FE3C15"/>
    <w:rsid w:val="00FE5540"/>
    <w:rsid w:val="00FE5AC8"/>
    <w:rsid w:val="00FE6A6D"/>
    <w:rsid w:val="00FF0B08"/>
    <w:rsid w:val="00FF204D"/>
    <w:rsid w:val="00FF34D7"/>
    <w:rsid w:val="00FF39C1"/>
    <w:rsid w:val="00FF5981"/>
    <w:rsid w:val="00FF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92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9E333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45037E"/>
    <w:pPr>
      <w:ind w:left="720"/>
      <w:contextualSpacing/>
    </w:pPr>
  </w:style>
  <w:style w:type="table" w:customStyle="1" w:styleId="TableGrid0">
    <w:name w:val="TableGrid"/>
    <w:rsid w:val="007F1B2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rsid w:val="000522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E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522E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table" w:styleId="TableWeb3">
    <w:name w:val="Table Web 3"/>
    <w:basedOn w:val="TableNormal"/>
    <w:uiPriority w:val="99"/>
    <w:rsid w:val="007E0071"/>
    <w:pPr>
      <w:spacing w:after="160" w:line="259" w:lineRule="auto"/>
    </w:pPr>
    <w:rPr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4624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624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624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624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624C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4624C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4624C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406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rsid w:val="00902F04"/>
    <w:rPr>
      <w:rFonts w:ascii="Times New Roman" w:hAnsi="Times New Roman" w:cs="Times New Roman"/>
    </w:rPr>
  </w:style>
  <w:style w:type="table" w:styleId="GridTable6Colorful">
    <w:name w:val="Grid Table 6 Colorful"/>
    <w:basedOn w:val="TableNormal"/>
    <w:uiPriority w:val="51"/>
    <w:rsid w:val="00845A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827DD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21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883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1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0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224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776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0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2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969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471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13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1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07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807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59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48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6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04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462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63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hyperlink" Target="https://www.ubm-development.com/magazin/en/without-a-trace/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s://commons.wikimedia.org/wiki/File:Error_surface_of_a_linear_neuron_with_two_input_weights.png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hyperlink" Target="https://www.londonremembers.com/memorials/king-lud-entranc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https://www.drupal.org/project/colours" TargetMode="External"/><Relationship Id="rId40" Type="http://schemas.openxmlformats.org/officeDocument/2006/relationships/hyperlink" Target="https://www.wallpaperbetter.com/en/search?q=Summer+Scenery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yperlink" Target="https://www.shutterstock.com/video/clip-4710293-colorful-cubes-rotation-seamless-loop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hyperlink" Target="https://en.wikipedia.org/wiki/Harris_corner_detector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hyperlink" Target="https://unsplash.com/s/photos/buildi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es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71af3243-3dd4-4a8d-8c0d-dd76da1f02a5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EF50D68-4BBB-4FE8-B4ED-433529A17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27</Pages>
  <Words>2357</Words>
  <Characters>13436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2021-10-26T19:16:00Z</dcterms:created>
  <dcterms:modified xsi:type="dcterms:W3CDTF">2021-11-09T16:56:00Z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