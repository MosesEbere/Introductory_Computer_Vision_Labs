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1"/>
        <w:gridCol w:w="572"/>
        <w:gridCol w:w="4497"/>
        <w:gridCol w:w="4291"/>
        <w:gridCol w:w="464"/>
        <w:gridCol w:w="421"/>
        <w:gridCol w:w="107"/>
        <w:gridCol w:w="17"/>
      </w:tblGrid>
      <w:tr w:rsidR="00A81248" w:rsidRPr="003A798E" w14:paraId="312EF5F5" w14:textId="77777777" w:rsidTr="00AA3CF0">
        <w:tc>
          <w:tcPr>
            <w:tcW w:w="5490" w:type="dxa"/>
            <w:gridSpan w:val="3"/>
          </w:tcPr>
          <w:p w14:paraId="42A09B3B" w14:textId="694BE19E" w:rsidR="00A81248" w:rsidRPr="003A798E" w:rsidRDefault="00A81248" w:rsidP="00A81248">
            <w:pPr>
              <w:pStyle w:val="GraphicAnchor"/>
            </w:pPr>
          </w:p>
        </w:tc>
        <w:tc>
          <w:tcPr>
            <w:tcW w:w="5300" w:type="dxa"/>
            <w:gridSpan w:val="5"/>
          </w:tcPr>
          <w:p w14:paraId="266FFC4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6E541B5D" w14:textId="77777777" w:rsidTr="00AA3CF0">
        <w:trPr>
          <w:trHeight w:val="2719"/>
        </w:trPr>
        <w:tc>
          <w:tcPr>
            <w:tcW w:w="5490" w:type="dxa"/>
            <w:gridSpan w:val="3"/>
          </w:tcPr>
          <w:p w14:paraId="719E85A0" w14:textId="2D9FC05D" w:rsidR="00D80E21" w:rsidRPr="007E640C" w:rsidRDefault="007E640C" w:rsidP="00D80E21">
            <w:pPr>
              <w:pStyle w:val="Heading1"/>
              <w:rPr>
                <w:sz w:val="40"/>
                <w:szCs w:val="40"/>
              </w:rPr>
            </w:pPr>
            <w:r w:rsidRPr="007E640C">
              <w:rPr>
                <w:sz w:val="40"/>
                <w:szCs w:val="40"/>
              </w:rPr>
              <w:t>POSE RECOVERY OF A CALIBRATED CAMERA THROUGH ESSENTIAL MATRIX USING 8-POINT ALGORITHM</w:t>
            </w:r>
          </w:p>
        </w:tc>
        <w:tc>
          <w:tcPr>
            <w:tcW w:w="5300" w:type="dxa"/>
            <w:gridSpan w:val="5"/>
          </w:tcPr>
          <w:p w14:paraId="69795238" w14:textId="71C00929" w:rsidR="00A81248" w:rsidRPr="003A798E" w:rsidRDefault="00DF0E7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99C7148" wp14:editId="4610E9F6">
                      <wp:simplePos x="0" y="0"/>
                      <wp:positionH relativeFrom="margin">
                        <wp:posOffset>-4007485</wp:posOffset>
                      </wp:positionH>
                      <wp:positionV relativeFrom="page">
                        <wp:posOffset>-525780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6AA710" id="Group 1" o:spid="_x0000_s1026" alt="&quot;&quot;" style="position:absolute;margin-left:-315.55pt;margin-top:-41.4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LowsNeEAAAAN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6349102A" w14:textId="77777777" w:rsidTr="00AA3CF0">
        <w:trPr>
          <w:trHeight w:val="8059"/>
        </w:trPr>
        <w:tc>
          <w:tcPr>
            <w:tcW w:w="5490" w:type="dxa"/>
            <w:gridSpan w:val="3"/>
          </w:tcPr>
          <w:p w14:paraId="2BAAA3A4" w14:textId="08A9B637" w:rsidR="00A81248" w:rsidRPr="003A798E" w:rsidRDefault="00A81248"/>
        </w:tc>
        <w:tc>
          <w:tcPr>
            <w:tcW w:w="5300" w:type="dxa"/>
            <w:gridSpan w:val="5"/>
          </w:tcPr>
          <w:p w14:paraId="4C5490EF" w14:textId="19898D6E" w:rsidR="00A81248" w:rsidRPr="003A798E" w:rsidRDefault="008008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D532BC" wp14:editId="3F1311DB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5052060</wp:posOffset>
                      </wp:positionV>
                      <wp:extent cx="1828800" cy="274566"/>
                      <wp:effectExtent l="0" t="0" r="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27456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831B2D" w14:textId="0489B430" w:rsidR="00D253A5" w:rsidRDefault="001274A4" w:rsidP="008008DB">
                                  <w:r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DEC</w:t>
                                  </w:r>
                                  <w:r w:rsidR="00081012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EM</w:t>
                                  </w:r>
                                  <w:r w:rsidR="00047A58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BER</w:t>
                                  </w:r>
                                  <w:r w:rsidR="00F45916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 xml:space="preserve"> </w:t>
                                  </w:r>
                                  <w:r w:rsidR="008932CA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21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, 2021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D532BC" id="Rectangle 44" o:spid="_x0000_s1026" style="position:absolute;margin-left:-6.15pt;margin-top:397.8pt;width:2in;height:2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" filled="f" stroked="f">
                      <v:textbox inset="0,0,0,0">
                        <w:txbxContent>
                          <w:p w14:paraId="75831B2D" w14:textId="0489B430" w:rsidR="00D253A5" w:rsidRDefault="001274A4" w:rsidP="008008DB">
                            <w:r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DEC</w:t>
                            </w:r>
                            <w:r w:rsidR="00081012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EM</w:t>
                            </w:r>
                            <w:r w:rsidR="00047A58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BER</w:t>
                            </w:r>
                            <w:r w:rsidR="00F45916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 xml:space="preserve"> </w:t>
                            </w:r>
                            <w:r w:rsidR="008932CA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21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, 2021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A81248" w:rsidRPr="003A798E" w14:paraId="1454CC64" w14:textId="77777777" w:rsidTr="00AA3CF0">
        <w:trPr>
          <w:trHeight w:val="1299"/>
        </w:trPr>
        <w:tc>
          <w:tcPr>
            <w:tcW w:w="5490" w:type="dxa"/>
            <w:gridSpan w:val="3"/>
          </w:tcPr>
          <w:p w14:paraId="04FE1851" w14:textId="5F184A96" w:rsidR="00A81248" w:rsidRPr="003A798E" w:rsidRDefault="00A24F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89073A" wp14:editId="7D24A0BA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219710</wp:posOffset>
                      </wp:positionV>
                      <wp:extent cx="1579245" cy="45085"/>
                      <wp:effectExtent l="0" t="19050" r="20955" b="0"/>
                      <wp:wrapNone/>
                      <wp:docPr id="68" name="Shap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9245" cy="450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93520">
                                    <a:moveTo>
                                      <a:pt x="0" y="0"/>
                                    </a:moveTo>
                                    <a:lnTo>
                                      <a:pt x="1493520" y="0"/>
                                    </a:lnTo>
                                  </a:path>
                                </a:pathLst>
                              </a:custGeom>
                              <a:ln w="38100" cap="flat">
                                <a:round/>
                              </a:ln>
                            </wps:spPr>
                            <wps:style>
                              <a:lnRef idx="1">
                                <a:srgbClr val="082A7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0739D6" id="Shape 68" o:spid="_x0000_s1026" style="position:absolute;margin-left:268.35pt;margin-top:17.3pt;width:124.3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935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" path="m,l1493520,e" filled="f" strokecolor="#052875" strokeweight="3pt">
                      <v:path arrowok="t" textboxrect="0,0,1493520,45085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5D1FA7" wp14:editId="0E944EDA">
                      <wp:simplePos x="0" y="0"/>
                      <wp:positionH relativeFrom="column">
                        <wp:posOffset>3398520</wp:posOffset>
                      </wp:positionH>
                      <wp:positionV relativeFrom="paragraph">
                        <wp:posOffset>389255</wp:posOffset>
                      </wp:positionV>
                      <wp:extent cx="3619500" cy="1381125"/>
                      <wp:effectExtent l="0" t="0" r="0" b="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0" cy="1381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0054E" w14:textId="4C5B1DFD" w:rsidR="00D253A5" w:rsidRPr="00D80E21" w:rsidRDefault="004B6DFE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TA’s</w:t>
                                  </w:r>
                                  <w:r w:rsidR="00726C4B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Muhammed Zemzemo</w:t>
                                  </w:r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ğlu and Mehmet Emin Mumcuoğlu</w:t>
                                  </w:r>
                                  <w:r w:rsidR="00D80E21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</w:p>
                                <w:p w14:paraId="1F0DB1E0" w14:textId="6B6D9A77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</w:pPr>
                                </w:p>
                                <w:p w14:paraId="66CBBAFE" w14:textId="44A8FD7C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Name</w:t>
                                  </w:r>
                                  <w:r w:rsidR="002E6E52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of Student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 Moses Chuka E</w:t>
                                  </w:r>
                                  <w:r w:rsidR="0078425C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bere</w:t>
                                  </w:r>
                                </w:p>
                                <w:p w14:paraId="6ADB8578" w14:textId="42C1659D" w:rsidR="00D80E21" w:rsidRDefault="00D80E21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S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tudent Number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  <w:t>31491</w:t>
                                  </w:r>
                                </w:p>
                                <w:p w14:paraId="37B3F73C" w14:textId="7BC9D9D8" w:rsidR="00D253A5" w:rsidRDefault="00256F64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Course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Computer Vision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(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E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417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)</w:t>
                                  </w:r>
                                  <w:r w:rsidR="00E44993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Lab</w:t>
                                  </w:r>
                                </w:p>
                                <w:p w14:paraId="5AC6DA53" w14:textId="77777777" w:rsidR="00D253A5" w:rsidRPr="008008DB" w:rsidRDefault="00D253A5" w:rsidP="008008DB"/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D1FA7" id="Rectangle 47" o:spid="_x0000_s1027" style="position:absolute;margin-left:267.6pt;margin-top:30.65pt;width:285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" filled="f" stroked="f">
                      <v:textbox inset="0,0,0,0">
                        <w:txbxContent>
                          <w:p w14:paraId="43D0054E" w14:textId="4C5B1DFD" w:rsidR="00D253A5" w:rsidRPr="00D80E21" w:rsidRDefault="004B6DFE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TA’s</w:t>
                            </w:r>
                            <w:r w:rsidR="00726C4B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Muhammed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Zemzemo</w:t>
                            </w:r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ğlu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and Mehmet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Emin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Mumcuoğlu</w:t>
                            </w:r>
                            <w:proofErr w:type="spellEnd"/>
                            <w:r w:rsidR="00D80E21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</w:p>
                          <w:p w14:paraId="1F0DB1E0" w14:textId="6B6D9A77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</w:pPr>
                          </w:p>
                          <w:p w14:paraId="66CBBAFE" w14:textId="44A8FD7C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Name</w:t>
                            </w:r>
                            <w:r w:rsidR="002E6E52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of Student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 Moses Chuka E</w:t>
                            </w:r>
                            <w:r w:rsidR="0078425C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bere</w:t>
                            </w:r>
                          </w:p>
                          <w:p w14:paraId="6ADB8578" w14:textId="42C1659D" w:rsidR="00D80E21" w:rsidRDefault="00D80E21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S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tudent Number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  <w:t>31491</w:t>
                            </w:r>
                          </w:p>
                          <w:p w14:paraId="37B3F73C" w14:textId="7BC9D9D8" w:rsidR="00D253A5" w:rsidRDefault="00256F64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Course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Computer Vision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(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E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417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)</w:t>
                            </w:r>
                            <w:r w:rsidR="00E44993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Lab</w:t>
                            </w:r>
                          </w:p>
                          <w:p w14:paraId="5AC6DA53" w14:textId="77777777" w:rsidR="00D253A5" w:rsidRPr="008008DB" w:rsidRDefault="00D253A5" w:rsidP="008008DB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300" w:type="dxa"/>
            <w:gridSpan w:val="5"/>
          </w:tcPr>
          <w:p w14:paraId="22F794F9" w14:textId="00E4A847" w:rsidR="00A81248" w:rsidRPr="003A798E" w:rsidRDefault="00A81248" w:rsidP="00A81248">
            <w:pPr>
              <w:pStyle w:val="Heading2"/>
            </w:pPr>
          </w:p>
          <w:p w14:paraId="0F1ADB1E" w14:textId="44873300" w:rsidR="00A81248" w:rsidRPr="008414CE" w:rsidRDefault="00A81248" w:rsidP="00C66528">
            <w:pPr>
              <w:pStyle w:val="Heading2"/>
              <w:rPr>
                <w:sz w:val="28"/>
                <w:szCs w:val="28"/>
              </w:rPr>
            </w:pPr>
          </w:p>
        </w:tc>
      </w:tr>
      <w:tr w:rsidR="00A81248" w:rsidRPr="003A798E" w14:paraId="7DAF7950" w14:textId="77777777" w:rsidTr="00AA3CF0">
        <w:trPr>
          <w:trHeight w:val="1402"/>
        </w:trPr>
        <w:tc>
          <w:tcPr>
            <w:tcW w:w="5490" w:type="dxa"/>
            <w:gridSpan w:val="3"/>
          </w:tcPr>
          <w:p w14:paraId="1431DE8A" w14:textId="77777777" w:rsidR="00A81248" w:rsidRPr="003A798E" w:rsidRDefault="00A81248"/>
        </w:tc>
        <w:tc>
          <w:tcPr>
            <w:tcW w:w="5300" w:type="dxa"/>
            <w:gridSpan w:val="5"/>
          </w:tcPr>
          <w:p w14:paraId="39DA1048" w14:textId="13229D5E" w:rsidR="00A81248" w:rsidRPr="003A798E" w:rsidRDefault="00A81248" w:rsidP="00A81248">
            <w:pPr>
              <w:pStyle w:val="Heading2"/>
            </w:pPr>
          </w:p>
        </w:tc>
      </w:tr>
      <w:tr w:rsidR="001205A1" w:rsidRPr="003A798E" w14:paraId="15E5C104" w14:textId="77777777" w:rsidTr="00AA3CF0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gridAfter w:val="2"/>
          <w:wAfter w:w="124" w:type="dxa"/>
          <w:trHeight w:val="4599"/>
        </w:trPr>
        <w:tc>
          <w:tcPr>
            <w:tcW w:w="421" w:type="dxa"/>
            <w:shd w:val="clear" w:color="auto" w:fill="EDF0F4" w:themeFill="accent3"/>
          </w:tcPr>
          <w:p w14:paraId="3E5FA63C" w14:textId="77777777" w:rsidR="001205A1" w:rsidRPr="003A798E" w:rsidRDefault="001205A1"/>
        </w:tc>
        <w:tc>
          <w:tcPr>
            <w:tcW w:w="9824" w:type="dxa"/>
            <w:gridSpan w:val="4"/>
            <w:shd w:val="clear" w:color="auto" w:fill="EDF0F4" w:themeFill="accent3"/>
          </w:tcPr>
          <w:p w14:paraId="5C27C195" w14:textId="03AE737C" w:rsidR="000565C7" w:rsidRPr="00763268" w:rsidRDefault="00A861E0" w:rsidP="00763268">
            <w:pPr>
              <w:pStyle w:val="Heading3"/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>TABLE OF CONTENTS</w:t>
            </w:r>
          </w:p>
          <w:p w14:paraId="166BB01A" w14:textId="68E5D2CE" w:rsidR="00F93931" w:rsidRDefault="00F93931" w:rsidP="00F93931"/>
          <w:p w14:paraId="706960C2" w14:textId="0E24D66A" w:rsidR="00F93931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Introduction</w:t>
            </w:r>
          </w:p>
          <w:p w14:paraId="61FAC588" w14:textId="77777777" w:rsidR="00A861E0" w:rsidRDefault="00A861E0" w:rsidP="00A861E0">
            <w:pPr>
              <w:pStyle w:val="ListParagraph"/>
              <w:ind w:left="1080"/>
              <w:rPr>
                <w:rFonts w:ascii="Cambria Math" w:hAnsi="Cambria Math"/>
                <w:sz w:val="60"/>
                <w:szCs w:val="60"/>
              </w:rPr>
            </w:pPr>
          </w:p>
          <w:p w14:paraId="170C23E0" w14:textId="67552A1C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Explanation of Methods</w:t>
            </w:r>
          </w:p>
          <w:p w14:paraId="47C910D5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176D0C00" w14:textId="67864260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Results</w:t>
            </w:r>
          </w:p>
          <w:p w14:paraId="4D721E0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A6A5D1B" w14:textId="30327430" w:rsidR="004357DF" w:rsidRPr="00FD0573" w:rsidRDefault="00832E57" w:rsidP="005D29C0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FD0573">
              <w:rPr>
                <w:rFonts w:ascii="Cambria Math" w:hAnsi="Cambria Math"/>
                <w:sz w:val="60"/>
                <w:szCs w:val="60"/>
              </w:rPr>
              <w:t>Multiple Results</w:t>
            </w:r>
            <w:r w:rsidR="00FD0573">
              <w:rPr>
                <w:rFonts w:ascii="Cambria Math" w:hAnsi="Cambria Math"/>
                <w:sz w:val="60"/>
                <w:szCs w:val="60"/>
              </w:rPr>
              <w:t xml:space="preserve"> and </w:t>
            </w:r>
            <w:r w:rsidR="00053CFB" w:rsidRPr="00FD0573">
              <w:rPr>
                <w:rFonts w:ascii="Cambria Math" w:hAnsi="Cambria Math"/>
                <w:sz w:val="60"/>
                <w:szCs w:val="60"/>
              </w:rPr>
              <w:t xml:space="preserve">Post-lab </w:t>
            </w:r>
            <w:r w:rsidR="004357DF" w:rsidRPr="00FD0573">
              <w:rPr>
                <w:rFonts w:ascii="Cambria Math" w:hAnsi="Cambria Math"/>
                <w:sz w:val="60"/>
                <w:szCs w:val="60"/>
              </w:rPr>
              <w:t>Questions</w:t>
            </w:r>
          </w:p>
          <w:p w14:paraId="1C30622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4EDA13F" w14:textId="00EF8F18" w:rsidR="00A861E0" w:rsidRDefault="00023705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Discussion</w:t>
            </w:r>
          </w:p>
          <w:p w14:paraId="443D88C4" w14:textId="4B9899C9" w:rsidR="003D734E" w:rsidRPr="00023705" w:rsidRDefault="001678EF" w:rsidP="00023705">
            <w:pPr>
              <w:pStyle w:val="ListParagraph"/>
              <w:tabs>
                <w:tab w:val="left" w:pos="7761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</w:p>
          <w:p w14:paraId="7CF7F517" w14:textId="057E8B27" w:rsidR="002C4C83" w:rsidRDefault="003D734E" w:rsidP="006455C3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3D734E">
              <w:rPr>
                <w:rFonts w:ascii="Cambria Math" w:hAnsi="Cambria Math"/>
                <w:sz w:val="60"/>
                <w:szCs w:val="60"/>
              </w:rPr>
              <w:t>References</w:t>
            </w:r>
          </w:p>
          <w:p w14:paraId="22E8B457" w14:textId="77777777" w:rsidR="00416D2F" w:rsidRPr="00416D2F" w:rsidRDefault="00416D2F" w:rsidP="00416D2F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09AFB9B" w14:textId="2A76D40C" w:rsidR="00023705" w:rsidRPr="00416D2F" w:rsidRDefault="00416D2F" w:rsidP="003A65C5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416D2F">
              <w:rPr>
                <w:rFonts w:ascii="Cambria Math" w:hAnsi="Cambria Math"/>
                <w:sz w:val="60"/>
                <w:szCs w:val="60"/>
              </w:rPr>
              <w:t>Appendix</w:t>
            </w:r>
          </w:p>
          <w:p w14:paraId="0E619E17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EFFAC3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BF6D5E" w14:textId="0A643230" w:rsidR="00023705" w:rsidRPr="002C4C83" w:rsidRDefault="00170A42" w:rsidP="00BF37FC">
            <w:pPr>
              <w:tabs>
                <w:tab w:val="left" w:pos="1250"/>
                <w:tab w:val="left" w:pos="1960"/>
                <w:tab w:val="center" w:pos="4912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  <w:r w:rsidR="005A01A4">
              <w:rPr>
                <w:rFonts w:ascii="Cambria Math" w:hAnsi="Cambria Math"/>
                <w:sz w:val="60"/>
                <w:szCs w:val="60"/>
              </w:rPr>
              <w:tab/>
            </w:r>
            <w:r w:rsidR="00BF37FC">
              <w:rPr>
                <w:rFonts w:ascii="Cambria Math" w:hAnsi="Cambria Math"/>
                <w:sz w:val="60"/>
                <w:szCs w:val="60"/>
              </w:rPr>
              <w:tab/>
            </w:r>
          </w:p>
        </w:tc>
        <w:tc>
          <w:tcPr>
            <w:tcW w:w="421" w:type="dxa"/>
            <w:shd w:val="clear" w:color="auto" w:fill="EDF0F4" w:themeFill="accent3"/>
          </w:tcPr>
          <w:p w14:paraId="31D36566" w14:textId="77777777" w:rsidR="001205A1" w:rsidRPr="003A798E" w:rsidRDefault="001205A1"/>
        </w:tc>
      </w:tr>
      <w:tr w:rsidR="0031055C" w:rsidRPr="003A798E" w14:paraId="0E557A5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3180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75A38DC4" w14:textId="367EC185" w:rsidR="0031055C" w:rsidRPr="003A798E" w:rsidRDefault="0031055C" w:rsidP="0031055C">
            <w:pPr>
              <w:pStyle w:val="GraphicAnchor"/>
            </w:pPr>
            <w:bookmarkStart w:id="0" w:name="_Hlk73394480"/>
          </w:p>
        </w:tc>
        <w:tc>
          <w:tcPr>
            <w:tcW w:w="8788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1E828D78" w14:textId="345056FE" w:rsidR="0031055C" w:rsidRPr="003A798E" w:rsidRDefault="00E476C0" w:rsidP="0031055C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2E3480" wp14:editId="23D4A1F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11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A3B50" id="Shape" o:spid="_x0000_s1026" alt="&quot;&quot;" style="position:absolute;margin-left:-85.65pt;margin-top:-35pt;width:611.9pt;height:718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cq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+30XK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gridSpan w:val="3"/>
            <w:vMerge w:val="restart"/>
            <w:shd w:val="clear" w:color="auto" w:fill="00C1C7" w:themeFill="accent2"/>
          </w:tcPr>
          <w:p w14:paraId="1179F26A" w14:textId="77777777" w:rsidR="0031055C" w:rsidRPr="003A798E" w:rsidRDefault="0031055C" w:rsidP="00975655"/>
        </w:tc>
      </w:tr>
      <w:tr w:rsidR="0031055C" w:rsidRPr="003A798E" w14:paraId="67012524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5966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004421EC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0D60FEF" w14:textId="6CA53070" w:rsidR="0031055C" w:rsidRPr="003A798E" w:rsidRDefault="00985A42" w:rsidP="00A24793">
            <w:pPr>
              <w:pStyle w:val="Quote"/>
            </w:pPr>
            <w:r>
              <w:t>INTRODUCTION</w:t>
            </w:r>
          </w:p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2E1C51" w14:textId="77777777" w:rsidR="0031055C" w:rsidRPr="003A798E" w:rsidRDefault="0031055C" w:rsidP="00975655"/>
        </w:tc>
      </w:tr>
      <w:tr w:rsidR="0031055C" w:rsidRPr="003A798E" w14:paraId="6DD315F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4074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31FACE7D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DD06746" w14:textId="77777777" w:rsidR="0031055C" w:rsidRPr="003A798E" w:rsidRDefault="0031055C" w:rsidP="0031055C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16EEC7" w14:textId="77777777" w:rsidR="0031055C" w:rsidRPr="003A798E" w:rsidRDefault="0031055C" w:rsidP="00975655"/>
        </w:tc>
      </w:tr>
      <w:bookmarkEnd w:id="0"/>
    </w:tbl>
    <w:p w14:paraId="743067CE" w14:textId="197277B8" w:rsidR="002C2BCB" w:rsidRPr="0063422E" w:rsidRDefault="002C2BCB" w:rsidP="0063422E">
      <w:pPr>
        <w:rPr>
          <w:b/>
          <w:bCs/>
          <w:color w:val="002060"/>
          <w:sz w:val="40"/>
          <w:szCs w:val="40"/>
        </w:rPr>
      </w:pPr>
    </w:p>
    <w:tbl>
      <w:tblPr>
        <w:tblW w:w="10666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10600"/>
        <w:gridCol w:w="46"/>
      </w:tblGrid>
      <w:tr w:rsidR="00AD31D2" w:rsidRPr="003A798E" w14:paraId="756849A8" w14:textId="77777777" w:rsidTr="00EC48B6">
        <w:trPr>
          <w:trHeight w:val="4500"/>
        </w:trPr>
        <w:tc>
          <w:tcPr>
            <w:tcW w:w="20" w:type="dxa"/>
            <w:shd w:val="clear" w:color="auto" w:fill="F5F7F9"/>
          </w:tcPr>
          <w:p w14:paraId="40F6292E" w14:textId="1CFEEE09" w:rsidR="00AD31D2" w:rsidRPr="003A798E" w:rsidRDefault="00AD31D2" w:rsidP="00EA66E8"/>
        </w:tc>
        <w:tc>
          <w:tcPr>
            <w:tcW w:w="10600" w:type="dxa"/>
            <w:shd w:val="clear" w:color="auto" w:fill="F5F7F9"/>
          </w:tcPr>
          <w:p w14:paraId="69495686" w14:textId="5B5DFEEF" w:rsidR="00AE59C0" w:rsidRDefault="00C06B6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notion of two-view geometry is guided by the fact that:</w:t>
            </w:r>
          </w:p>
          <w:p w14:paraId="400A04AB" w14:textId="4D268195" w:rsidR="00C06B60" w:rsidRDefault="00C06B6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Given two views of a scene, </w:t>
            </w:r>
            <w:r w:rsidR="00FA0289">
              <w:rPr>
                <w:rFonts w:ascii="Cambria Math" w:hAnsi="Cambria Math"/>
                <w:sz w:val="36"/>
                <w:szCs w:val="36"/>
              </w:rPr>
              <w:t xml:space="preserve">is it possible to recover the unknown camera displacement </w:t>
            </w:r>
            <w:r w:rsidR="002443CD">
              <w:rPr>
                <w:rFonts w:ascii="Cambria Math" w:hAnsi="Cambria Math"/>
                <w:sz w:val="36"/>
                <w:szCs w:val="36"/>
              </w:rPr>
              <w:t>and</w:t>
            </w:r>
            <w:r w:rsidR="00FA0289">
              <w:rPr>
                <w:rFonts w:ascii="Cambria Math" w:hAnsi="Cambria Math"/>
                <w:sz w:val="36"/>
                <w:szCs w:val="36"/>
              </w:rPr>
              <w:t xml:space="preserve"> reconstruct the 3D scene</w:t>
            </w:r>
            <w:r w:rsidR="002443CD">
              <w:rPr>
                <w:rFonts w:ascii="Cambria Math" w:hAnsi="Cambria Math"/>
                <w:sz w:val="36"/>
                <w:szCs w:val="36"/>
              </w:rPr>
              <w:t>?</w:t>
            </w:r>
          </w:p>
          <w:p w14:paraId="69F8D5DD" w14:textId="6D6541E0" w:rsidR="002443CD" w:rsidRDefault="002443CD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two views here could be obtained from a stereo system or a monocular </w:t>
            </w:r>
            <w:r w:rsidR="000C2B97">
              <w:rPr>
                <w:rFonts w:ascii="Cambria Math" w:hAnsi="Cambria Math"/>
                <w:sz w:val="36"/>
                <w:szCs w:val="36"/>
              </w:rPr>
              <w:t xml:space="preserve">moving camera. </w:t>
            </w:r>
          </w:p>
          <w:p w14:paraId="0164D143" w14:textId="13BC9623" w:rsidR="00F516BD" w:rsidRDefault="00F516BD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7FD6471" w14:textId="77777777" w:rsidR="0007683F" w:rsidRDefault="00F516BD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this lab</w:t>
            </w:r>
            <w:r w:rsidR="001A0CE6">
              <w:rPr>
                <w:rFonts w:ascii="Cambria Math" w:hAnsi="Cambria Math"/>
                <w:sz w:val="36"/>
                <w:szCs w:val="36"/>
              </w:rPr>
              <w:t>,</w:t>
            </w:r>
            <w:r>
              <w:rPr>
                <w:rFonts w:ascii="Cambria Math" w:hAnsi="Cambria Math"/>
                <w:sz w:val="36"/>
                <w:szCs w:val="36"/>
              </w:rPr>
              <w:t xml:space="preserve"> the focus is on </w:t>
            </w:r>
            <w:r w:rsidR="0007683F">
              <w:rPr>
                <w:rFonts w:ascii="Cambria Math" w:hAnsi="Cambria Math"/>
                <w:sz w:val="36"/>
                <w:szCs w:val="36"/>
              </w:rPr>
              <w:t xml:space="preserve">applying the 8-point algorithm in tandem with the essential matrix to recover the pose of a calibrated camera. </w:t>
            </w:r>
          </w:p>
          <w:p w14:paraId="4A51F0B5" w14:textId="77777777" w:rsidR="0007683F" w:rsidRDefault="0007683F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76A9FD6" w14:textId="77777777" w:rsidR="001F2F72" w:rsidRDefault="0007683F" w:rsidP="0007683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general concept for this </w:t>
            </w:r>
            <w:r w:rsidR="001F2F72">
              <w:rPr>
                <w:rFonts w:ascii="Cambria Math" w:hAnsi="Cambria Math"/>
                <w:sz w:val="36"/>
                <w:szCs w:val="36"/>
              </w:rPr>
              <w:t>is as follows:</w:t>
            </w:r>
          </w:p>
          <w:p w14:paraId="44D8894B" w14:textId="756F95E1" w:rsidR="00F516BD" w:rsidRPr="001F2F72" w:rsidRDefault="001F2F72" w:rsidP="00F07E8F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 w:rsidRPr="001F2F72">
              <w:rPr>
                <w:rFonts w:ascii="Cambria Math" w:hAnsi="Cambria Math"/>
                <w:sz w:val="36"/>
                <w:szCs w:val="36"/>
              </w:rPr>
              <w:t>I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 xml:space="preserve">mages of corresponding points </w:t>
            </w:r>
            <w:r w:rsidR="00177510">
              <w:rPr>
                <w:rFonts w:ascii="Cambria Math" w:hAnsi="Cambria Math"/>
                <w:sz w:val="36"/>
                <w:szCs w:val="36"/>
              </w:rPr>
              <w:t xml:space="preserve">(in the two views)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>are related by the epipolar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>constraint, which involves the unknown relative pose between the cameras. Therefore, given a</w:t>
            </w:r>
            <w:r w:rsidRPr="001F2F72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>number of corresponding points, we could use the epipolar constraints to try to recover camera</w:t>
            </w:r>
            <w:r w:rsidRPr="001F2F72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 xml:space="preserve">pose. </w:t>
            </w:r>
            <w:r w:rsidR="00177510">
              <w:rPr>
                <w:rFonts w:ascii="Cambria Math" w:hAnsi="Cambria Math"/>
                <w:sz w:val="36"/>
                <w:szCs w:val="36"/>
              </w:rPr>
              <w:t>A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 xml:space="preserve"> simple closed-form solution to this problem consists of two</w:t>
            </w:r>
            <w:r w:rsidRPr="001F2F72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>steps: First a matrix E is recovered from a number of epipolar constraints, then relative translation</w:t>
            </w:r>
            <w:r w:rsidRPr="001F2F72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>and orientation is extracted from E. However, since the matrix E recovered using correspondence</w:t>
            </w:r>
            <w:r w:rsidRPr="001F2F72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>data in the epipolar constraint may not be an essential matrix it needs to be projected into the</w:t>
            </w:r>
            <w:r w:rsidRPr="001F2F72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07683F" w:rsidRPr="001F2F72">
              <w:rPr>
                <w:rFonts w:ascii="Cambria Math" w:hAnsi="Cambria Math"/>
                <w:sz w:val="36"/>
                <w:szCs w:val="36"/>
              </w:rPr>
              <w:t>space of essential matrices prior to applying the formula of equation.</w:t>
            </w:r>
          </w:p>
          <w:p w14:paraId="588DF627" w14:textId="59290F42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73B2FB2" w14:textId="54A17589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126F99C" w14:textId="5F42C4A4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F7EA1CB" w14:textId="5811B6E5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AA25A57" w14:textId="01708BB5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5AC58E6" w14:textId="4FDB4799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A5687EF" w14:textId="54A99D03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9F956FB" w14:textId="3D8A9B53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9758537" w14:textId="7C843C15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01FF2A" w14:textId="7FA6F31A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2C92E99" w14:textId="3B0D6AB1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392195" w:rsidRPr="003A798E" w14:paraId="39B767E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1AC75C29" w14:textId="05E3ADBD" w:rsidR="00392195" w:rsidRPr="003A798E" w:rsidRDefault="00904F56" w:rsidP="00392195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25824" behindDoc="1" locked="0" layoutInCell="1" allowOverlap="1" wp14:anchorId="2776DAB1" wp14:editId="580BA263">
                            <wp:simplePos x="0" y="0"/>
                            <wp:positionH relativeFrom="margin">
                              <wp:posOffset>-992505</wp:posOffset>
                            </wp:positionH>
                            <wp:positionV relativeFrom="paragraph">
                              <wp:posOffset>-454025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2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161F63" id="Shape" o:spid="_x0000_s1026" alt="&quot;&quot;" style="position:absolute;margin-left:-78.15pt;margin-top:-35.75pt;width:647.9pt;height:727.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/G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uMFJE&#10;Qo1Gt4DMYNwKFJ7Nk50kB2xI89hZGSgkgI4RzdcTmuzoEYWfdVnWVQWgU7i7Lavbch7xzs7P6d75&#10;b0xHU+Tww/mxHG3iSJ84elTABpfAIRK6K4+AG+1CBENbYgR+eqBgBHyA3hv1+U0evn97VOT1R14t&#10;oDX/ztcY6JSahXa9blSLETTqdmxUQ3xAJOQVWDRA2Yo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D274378" w14:textId="03DE6904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165443BD" w14:textId="735102C1" w:rsidR="00392195" w:rsidRPr="003A798E" w:rsidRDefault="00392195" w:rsidP="00392195"/>
              </w:tc>
            </w:tr>
            <w:tr w:rsidR="00392195" w:rsidRPr="003A798E" w14:paraId="3DD99268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4C1AC6C3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A48149C" w14:textId="71620A74" w:rsidR="00392195" w:rsidRPr="003A798E" w:rsidRDefault="00985A42" w:rsidP="00392195">
                  <w:pPr>
                    <w:pStyle w:val="Quote"/>
                  </w:pPr>
                  <w:r>
                    <w:t>EXPLANATION OF METHODS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7A4B827B" w14:textId="77777777" w:rsidR="00392195" w:rsidRPr="003A798E" w:rsidRDefault="00392195" w:rsidP="00392195"/>
              </w:tc>
            </w:tr>
            <w:tr w:rsidR="00392195" w:rsidRPr="003A798E" w14:paraId="46AA7287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ED28502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4D4586C7" w14:textId="3BDCCD3E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7F504D17" w14:textId="77777777" w:rsidR="00392195" w:rsidRPr="003A798E" w:rsidRDefault="00392195" w:rsidP="00392195"/>
              </w:tc>
            </w:tr>
          </w:tbl>
          <w:p w14:paraId="3F0F8775" w14:textId="5ADB9D7E" w:rsidR="00136BFB" w:rsidRPr="004A08DD" w:rsidRDefault="00B943FE" w:rsidP="004A08DD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lastRenderedPageBreak/>
              <w:t>8-POINT</w:t>
            </w:r>
            <w:r w:rsidR="0029501C">
              <w:rPr>
                <w:rFonts w:ascii="Cambria Math" w:hAnsi="Cambria Math"/>
                <w:color w:val="002060"/>
                <w:sz w:val="50"/>
                <w:szCs w:val="50"/>
              </w:rPr>
              <w:t xml:space="preserve"> ALGORITHM</w:t>
            </w:r>
          </w:p>
          <w:p w14:paraId="5D6A755D" w14:textId="7D59A193" w:rsidR="00C6542C" w:rsidRDefault="00AF3D77" w:rsidP="00DC1B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Given the two views:</w:t>
            </w:r>
          </w:p>
          <w:p w14:paraId="72986EA6" w14:textId="3AB1A894" w:rsidR="004569E0" w:rsidRDefault="004569E0" w:rsidP="004569E0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C748D95" wp14:editId="5A383E0F">
                  <wp:extent cx="3639493" cy="1979060"/>
                  <wp:effectExtent l="0" t="0" r="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134" cy="198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D1B85" w14:textId="0BFE586B" w:rsidR="004569E0" w:rsidRDefault="004569E0" w:rsidP="004569E0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Corresponding points can be related by the following equation</w:t>
            </w:r>
            <w:r w:rsidR="000C096B">
              <w:rPr>
                <w:rFonts w:ascii="Cambria Math" w:hAnsi="Cambria Math"/>
                <w:sz w:val="36"/>
                <w:szCs w:val="36"/>
              </w:rPr>
              <w:t xml:space="preserve"> such that there’s rigid body transformation between the points:</w:t>
            </w:r>
          </w:p>
          <w:p w14:paraId="3792BA7E" w14:textId="5A66839D" w:rsidR="000C096B" w:rsidRDefault="00EF3889" w:rsidP="002769E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A4155BC" wp14:editId="0F591EA7">
                  <wp:extent cx="2372008" cy="384956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896" cy="38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B16A7" w14:textId="0600B274" w:rsidR="002769ED" w:rsidRDefault="006E1333" w:rsidP="00DC1B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Where </w:t>
            </w:r>
            <w:r w:rsidRPr="006E1333">
              <w:rPr>
                <w:rFonts w:ascii="Cambria Math" w:hAnsi="Cambria Math"/>
                <w:sz w:val="36"/>
                <w:szCs w:val="36"/>
              </w:rPr>
              <w:t>x</w:t>
            </w:r>
            <w:r w:rsidRPr="006E1333">
              <w:rPr>
                <w:rFonts w:ascii="Cambria Math" w:hAnsi="Cambria Math"/>
                <w:sz w:val="36"/>
                <w:szCs w:val="36"/>
                <w:vertAlign w:val="subscript"/>
              </w:rPr>
              <w:t>i</w:t>
            </w:r>
            <w:r w:rsidR="00620B79" w:rsidRPr="006E1333">
              <w:rPr>
                <w:rFonts w:ascii="Cambria Math" w:hAnsi="Cambria Math"/>
                <w:sz w:val="36"/>
                <w:szCs w:val="36"/>
              </w:rPr>
              <w:t xml:space="preserve">’s </w:t>
            </w:r>
            <w:r w:rsidR="00A65B55">
              <w:rPr>
                <w:rFonts w:ascii="Cambria Math" w:hAnsi="Cambria Math"/>
                <w:sz w:val="36"/>
                <w:szCs w:val="36"/>
              </w:rPr>
              <w:t xml:space="preserve">are normalized image coordinates </w:t>
            </w:r>
            <w:r w:rsidR="00620B79" w:rsidRPr="006E1333">
              <w:rPr>
                <w:rFonts w:ascii="Cambria Math" w:hAnsi="Cambria Math"/>
                <w:sz w:val="36"/>
                <w:szCs w:val="36"/>
              </w:rPr>
              <w:t>λ</w:t>
            </w:r>
            <w:r w:rsidR="00620B79" w:rsidRPr="00A65B55">
              <w:rPr>
                <w:rFonts w:ascii="Cambria Math" w:hAnsi="Cambria Math"/>
                <w:sz w:val="36"/>
                <w:szCs w:val="36"/>
                <w:vertAlign w:val="subscript"/>
              </w:rPr>
              <w:t>i</w:t>
            </w:r>
            <w:r w:rsidR="00620B79" w:rsidRPr="006E1333">
              <w:rPr>
                <w:rFonts w:ascii="Cambria Math" w:hAnsi="Cambria Math"/>
                <w:sz w:val="36"/>
                <w:szCs w:val="36"/>
              </w:rPr>
              <w:t>’s a</w:t>
            </w:r>
            <w:r w:rsidR="00A65B55">
              <w:rPr>
                <w:rFonts w:ascii="Cambria Math" w:hAnsi="Cambria Math"/>
                <w:sz w:val="36"/>
                <w:szCs w:val="36"/>
              </w:rPr>
              <w:t>re the depths.</w:t>
            </w:r>
          </w:p>
          <w:p w14:paraId="621B95F5" w14:textId="206D4B4F" w:rsidR="002F2377" w:rsidRDefault="00620B79" w:rsidP="00DC1B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 w:rsidRPr="006E1333">
              <w:rPr>
                <w:rFonts w:ascii="Cambria Math" w:hAnsi="Cambria Math"/>
                <w:sz w:val="36"/>
                <w:szCs w:val="36"/>
              </w:rPr>
              <w:t>s λ2x2 = Rλ1x1 + T. In order to eliminate the depths λ</w:t>
            </w:r>
            <w:r w:rsidRPr="002769ED">
              <w:rPr>
                <w:rFonts w:ascii="Cambria Math" w:hAnsi="Cambria Math"/>
                <w:sz w:val="36"/>
                <w:szCs w:val="36"/>
                <w:vertAlign w:val="subscript"/>
              </w:rPr>
              <w:t>i</w:t>
            </w:r>
            <w:r w:rsidRPr="006E1333">
              <w:rPr>
                <w:rFonts w:ascii="Cambria Math" w:hAnsi="Cambria Math"/>
                <w:sz w:val="36"/>
                <w:szCs w:val="36"/>
              </w:rPr>
              <w:t xml:space="preserve">’s in the preceding equation, </w:t>
            </w:r>
            <w:r w:rsidR="002769ED">
              <w:rPr>
                <w:rFonts w:ascii="Cambria Math" w:hAnsi="Cambria Math"/>
                <w:sz w:val="36"/>
                <w:szCs w:val="36"/>
              </w:rPr>
              <w:t xml:space="preserve">we </w:t>
            </w:r>
            <w:r w:rsidRPr="006E1333">
              <w:rPr>
                <w:rFonts w:ascii="Cambria Math" w:hAnsi="Cambria Math"/>
                <w:sz w:val="36"/>
                <w:szCs w:val="36"/>
              </w:rPr>
              <w:t>multiply both sides by</w:t>
            </w:r>
            <w:r w:rsidR="00BC540F">
              <w:rPr>
                <w:rFonts w:ascii="Cambria Math" w:hAnsi="Cambria Math"/>
                <w:sz w:val="36"/>
                <w:szCs w:val="36"/>
              </w:rPr>
              <w:t xml:space="preserve"> a skew-symmetric matrix obtained from T</w:t>
            </w:r>
            <w:r w:rsidR="00EB592F">
              <w:rPr>
                <w:rFonts w:ascii="Cambria Math" w:hAnsi="Cambria Math"/>
                <w:sz w:val="36"/>
                <w:szCs w:val="36"/>
              </w:rPr>
              <w:t xml:space="preserve">. After further algebraic elimination, we obtain the epipolar constraint. </w:t>
            </w:r>
            <w:r w:rsidRPr="006E1333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1BEECCC6" w14:textId="21F6C045" w:rsidR="00EB592F" w:rsidRDefault="001B518C" w:rsidP="000C2B37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D1DC7BC" wp14:editId="56A14C62">
                  <wp:extent cx="1801639" cy="543288"/>
                  <wp:effectExtent l="0" t="0" r="825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20" cy="5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13077" w14:textId="50383F37" w:rsidR="002F2377" w:rsidRDefault="003437BB" w:rsidP="003437BB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5BF4A5CE" wp14:editId="32B5640D">
                  <wp:simplePos x="0" y="0"/>
                  <wp:positionH relativeFrom="column">
                    <wp:posOffset>3902295</wp:posOffset>
                  </wp:positionH>
                  <wp:positionV relativeFrom="paragraph">
                    <wp:posOffset>46393</wp:posOffset>
                  </wp:positionV>
                  <wp:extent cx="2819400" cy="1266825"/>
                  <wp:effectExtent l="0" t="0" r="0" b="9525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B518C">
              <w:rPr>
                <w:rFonts w:ascii="Cambria Math" w:eastAsiaTheme="minorEastAsia" w:hAnsi="Cambria Math"/>
                <w:sz w:val="36"/>
                <w:szCs w:val="36"/>
              </w:rPr>
              <w:t xml:space="preserve">Where </w:t>
            </w:r>
            <w:r w:rsidR="00CB5629">
              <w:rPr>
                <w:noProof/>
              </w:rPr>
              <w:drawing>
                <wp:inline distT="0" distB="0" distL="0" distR="0" wp14:anchorId="435DF609" wp14:editId="489810BA">
                  <wp:extent cx="1485411" cy="298764"/>
                  <wp:effectExtent l="0" t="0" r="635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77" cy="31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2B37">
              <w:rPr>
                <w:rFonts w:ascii="Cambria Math" w:eastAsiaTheme="minorEastAsia" w:hAnsi="Cambria Math"/>
                <w:sz w:val="36"/>
                <w:szCs w:val="36"/>
              </w:rPr>
              <w:t xml:space="preserve"> is the essential matrix that captures the orientation between the two cameras (or successive camera centers in the case of a monocular camera).</w:t>
            </w:r>
          </w:p>
          <w:p w14:paraId="6FEEBBEF" w14:textId="705C4DC4" w:rsidR="00024B70" w:rsidRDefault="00024B70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To properly estimate this essential matrix, the 8-point algorithm is used. </w:t>
            </w:r>
          </w:p>
          <w:p w14:paraId="2020533D" w14:textId="26A73CB3" w:rsidR="00AF48D9" w:rsidRDefault="00AF48D9" w:rsidP="008A4FF4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 w:rsidRPr="008A4FF4">
              <w:rPr>
                <w:rFonts w:ascii="Cambria Math" w:eastAsiaTheme="minorEastAsia" w:hAnsi="Cambria Math"/>
                <w:sz w:val="36"/>
                <w:szCs w:val="36"/>
              </w:rPr>
              <w:t>First, we come up with normalized coordinates of corresponding po</w:t>
            </w:r>
            <w:r w:rsidR="00965F72" w:rsidRPr="008A4FF4">
              <w:rPr>
                <w:rFonts w:ascii="Cambria Math" w:eastAsiaTheme="minorEastAsia" w:hAnsi="Cambria Math"/>
                <w:sz w:val="36"/>
                <w:szCs w:val="36"/>
              </w:rPr>
              <w:t xml:space="preserve">ints. </w:t>
            </w:r>
          </w:p>
          <w:p w14:paraId="78D06143" w14:textId="47C9671A" w:rsidR="008A4FF4" w:rsidRDefault="008A4FF4" w:rsidP="008A4FF4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We take the Kronecker product </w:t>
            </w:r>
            <w:r w:rsidR="003076A6">
              <w:rPr>
                <w:rFonts w:ascii="Cambria Math" w:eastAsiaTheme="minorEastAsia" w:hAnsi="Cambria Math"/>
                <w:sz w:val="36"/>
                <w:szCs w:val="36"/>
              </w:rPr>
              <w:t>of each pair to obtain a vector of the form:</w:t>
            </w:r>
          </w:p>
          <w:p w14:paraId="14852A23" w14:textId="3B88F31A" w:rsidR="003076A6" w:rsidRDefault="00622C12" w:rsidP="0095080E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5B5E79E" wp14:editId="1E836EA5">
                  <wp:extent cx="6731000" cy="3810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2FE7F" w14:textId="3F03853F" w:rsidR="00622C12" w:rsidRPr="00CD240C" w:rsidRDefault="00622C12" w:rsidP="00622C1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lastRenderedPageBreak/>
              <w:t>This is repe</w:t>
            </w:r>
            <w:r w:rsidR="00047DFF" w:rsidRPr="00CD240C">
              <w:rPr>
                <w:rFonts w:ascii="Cambria Math" w:eastAsiaTheme="minorEastAsia" w:hAnsi="Cambria Math"/>
                <w:sz w:val="34"/>
                <w:szCs w:val="34"/>
              </w:rPr>
              <w:t>ated for all 8 pairs and the results are stacked to obtain an 8x9 matrix</w:t>
            </w:r>
            <w:r w:rsidR="00240EE9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called X. </w:t>
            </w:r>
          </w:p>
          <w:p w14:paraId="051BA95E" w14:textId="3CF02D44" w:rsidR="00240EE9" w:rsidRPr="00CD240C" w:rsidRDefault="00474784" w:rsidP="0095080E">
            <w:pPr>
              <w:jc w:val="center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noProof/>
                <w:sz w:val="34"/>
                <w:szCs w:val="34"/>
              </w:rPr>
              <w:drawing>
                <wp:inline distT="0" distB="0" distL="0" distR="0" wp14:anchorId="4B57D460" wp14:editId="12A8403D">
                  <wp:extent cx="2260858" cy="425513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522" cy="43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620F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         </w:t>
            </w:r>
            <w:r w:rsidR="0089620F" w:rsidRPr="00CD240C">
              <w:rPr>
                <w:noProof/>
                <w:sz w:val="34"/>
                <w:szCs w:val="34"/>
              </w:rPr>
              <w:drawing>
                <wp:inline distT="0" distB="0" distL="0" distR="0" wp14:anchorId="6D881B49" wp14:editId="198BC1F9">
                  <wp:extent cx="1403287" cy="311426"/>
                  <wp:effectExtent l="0" t="0" r="698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591" cy="342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B4D51" w14:textId="24DEB042" w:rsidR="005757DB" w:rsidRPr="00CD240C" w:rsidRDefault="005757DB" w:rsidP="0089620F">
            <w:pPr>
              <w:pStyle w:val="ListParagraph"/>
              <w:numPr>
                <w:ilvl w:val="0"/>
                <w:numId w:val="20"/>
              </w:numPr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This leaves us with a homogenous equation of the form</w:t>
            </w:r>
            <w:r w:rsidR="0089620F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on the right. </w:t>
            </w:r>
          </w:p>
          <w:p w14:paraId="79A1EB3A" w14:textId="6B545914" w:rsidR="001D30EB" w:rsidRPr="00CD240C" w:rsidRDefault="001D30EB" w:rsidP="001D30E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E</w:t>
            </w:r>
            <w:r w:rsidRPr="00CD240C">
              <w:rPr>
                <w:rFonts w:ascii="Cambria Math" w:eastAsiaTheme="minorEastAsia" w:hAnsi="Cambria Math"/>
                <w:sz w:val="34"/>
                <w:szCs w:val="34"/>
                <w:vertAlign w:val="superscript"/>
              </w:rPr>
              <w:t>s</w:t>
            </w: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in the above equation is simply a stacked version of the essential matrix</w:t>
            </w:r>
            <w:r w:rsidR="008D3577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, E. </w:t>
            </w:r>
          </w:p>
          <w:p w14:paraId="1DEA32AE" w14:textId="34FFC3EC" w:rsidR="00EE02BB" w:rsidRPr="00CD240C" w:rsidRDefault="00EE02BB" w:rsidP="001D30E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Now, we find the eigenvector</w:t>
            </w:r>
            <w:r w:rsidR="0095080E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corresponding to the minimum </w:t>
            </w: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eigenvalue of X</w:t>
            </w:r>
            <w:r w:rsidRPr="00CD240C">
              <w:rPr>
                <w:rFonts w:ascii="Cambria Math" w:eastAsiaTheme="minorEastAsia" w:hAnsi="Cambria Math"/>
                <w:sz w:val="34"/>
                <w:szCs w:val="34"/>
                <w:vertAlign w:val="superscript"/>
              </w:rPr>
              <w:t>T</w:t>
            </w: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X</w:t>
            </w:r>
            <w:r w:rsidR="00EF5647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. This obtained by taking the last column of the right orthogonal matrix after </w:t>
            </w:r>
            <w:r w:rsidR="00FE7571" w:rsidRPr="00CD240C">
              <w:rPr>
                <w:rFonts w:ascii="Cambria Math" w:eastAsiaTheme="minorEastAsia" w:hAnsi="Cambria Math"/>
                <w:sz w:val="34"/>
                <w:szCs w:val="34"/>
              </w:rPr>
              <w:t>performing a singular value decomposition on X</w:t>
            </w:r>
            <w:r w:rsidR="00FE7571" w:rsidRPr="00CD240C">
              <w:rPr>
                <w:rFonts w:ascii="Cambria Math" w:eastAsiaTheme="minorEastAsia" w:hAnsi="Cambria Math"/>
                <w:sz w:val="34"/>
                <w:szCs w:val="34"/>
                <w:vertAlign w:val="superscript"/>
              </w:rPr>
              <w:t>T</w:t>
            </w:r>
            <w:r w:rsidR="00FE7571" w:rsidRPr="00CD240C">
              <w:rPr>
                <w:rFonts w:ascii="Cambria Math" w:eastAsiaTheme="minorEastAsia" w:hAnsi="Cambria Math"/>
                <w:sz w:val="34"/>
                <w:szCs w:val="34"/>
              </w:rPr>
              <w:t>X.</w:t>
            </w:r>
            <w:r w:rsidR="0049130D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We obtain a matrix, F here. </w:t>
            </w:r>
          </w:p>
          <w:p w14:paraId="530BFB8A" w14:textId="1B122C39" w:rsidR="0049130D" w:rsidRPr="00CD240C" w:rsidRDefault="0049130D" w:rsidP="00B804A2">
            <w:pPr>
              <w:jc w:val="center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noProof/>
                <w:sz w:val="34"/>
                <w:szCs w:val="34"/>
              </w:rPr>
              <w:drawing>
                <wp:inline distT="0" distB="0" distL="0" distR="0" wp14:anchorId="23374BB8" wp14:editId="3A2893C8">
                  <wp:extent cx="2589291" cy="334960"/>
                  <wp:effectExtent l="0" t="0" r="1905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604" cy="357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F296C" w14:textId="5187C115" w:rsidR="00FF2980" w:rsidRPr="00CD240C" w:rsidRDefault="00DA0E69" w:rsidP="001D30EB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At this point, there is no guarantee that </w:t>
            </w:r>
            <w:r w:rsidR="00264A91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the </w:t>
            </w:r>
            <w:r w:rsidR="00B804A2" w:rsidRPr="00CD240C">
              <w:rPr>
                <w:rFonts w:ascii="Cambria Math" w:eastAsiaTheme="minorEastAsia" w:hAnsi="Cambria Math"/>
                <w:sz w:val="34"/>
                <w:szCs w:val="34"/>
              </w:rPr>
              <w:t>F-matrix</w:t>
            </w:r>
            <w:r w:rsidR="00264A91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is actually the desired essential matrix. So, we </w:t>
            </w:r>
            <w:r w:rsidR="00B804A2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project it onto the </w:t>
            </w:r>
            <w:r w:rsidR="00AA5412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essential manifold and enforce the rank constraint. </w:t>
            </w:r>
            <w:r w:rsidR="00993FB3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In theory, we are trying to minimize the Frobenius norm between F and the essential matrix, E. </w:t>
            </w:r>
          </w:p>
          <w:p w14:paraId="6007205D" w14:textId="61BE7C49" w:rsidR="00B5321D" w:rsidRPr="00CD240C" w:rsidRDefault="00B5321D" w:rsidP="00CB2260">
            <w:pPr>
              <w:ind w:left="360"/>
              <w:jc w:val="center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noProof/>
                <w:sz w:val="34"/>
                <w:szCs w:val="34"/>
              </w:rPr>
              <w:drawing>
                <wp:inline distT="0" distB="0" distL="0" distR="0" wp14:anchorId="63B2F0CE" wp14:editId="2BB0F492">
                  <wp:extent cx="3847722" cy="284644"/>
                  <wp:effectExtent l="0" t="0" r="635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6313"/>
                          <a:stretch/>
                        </pic:blipFill>
                        <pic:spPr bwMode="auto">
                          <a:xfrm>
                            <a:off x="0" y="0"/>
                            <a:ext cx="4057759" cy="300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C9F480" w14:textId="77777777" w:rsidR="009E44C4" w:rsidRPr="00CD240C" w:rsidRDefault="00F7060F" w:rsidP="00F7060F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In our case, we enforce the rank constraint by </w:t>
            </w:r>
            <w:r w:rsidR="00E74BC7" w:rsidRPr="00CD240C">
              <w:rPr>
                <w:rFonts w:ascii="Cambria Math" w:eastAsiaTheme="minorEastAsia" w:hAnsi="Cambria Math"/>
                <w:sz w:val="34"/>
                <w:szCs w:val="34"/>
              </w:rPr>
              <w:t>making the first two singular values equal to 1 and the third one equal to</w:t>
            </w:r>
            <w:r w:rsidR="00750B17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0</w:t>
            </w:r>
            <w:r w:rsidR="00E74BC7" w:rsidRPr="00CD240C">
              <w:rPr>
                <w:rFonts w:ascii="Cambria Math" w:eastAsiaTheme="minorEastAsia" w:hAnsi="Cambria Math"/>
                <w:sz w:val="34"/>
                <w:szCs w:val="34"/>
              </w:rPr>
              <w:t>.</w:t>
            </w:r>
          </w:p>
          <w:p w14:paraId="4C48CA9F" w14:textId="56367FEE" w:rsidR="00C57308" w:rsidRPr="00CD240C" w:rsidRDefault="009E44C4" w:rsidP="00F7060F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We can now confirm that E is </w:t>
            </w:r>
            <w:r w:rsidR="00297E0F" w:rsidRPr="00CD240C">
              <w:rPr>
                <w:rFonts w:ascii="Cambria Math" w:eastAsiaTheme="minorEastAsia" w:hAnsi="Cambria Math"/>
                <w:sz w:val="34"/>
                <w:szCs w:val="34"/>
              </w:rPr>
              <w:t>an</w:t>
            </w: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 essential matrix by checking whether U and V belong to the special orthogonal </w:t>
            </w:r>
            <w:r w:rsidR="009D154A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group of 3x3 matrix (i.e., they must have a determinant of +1). </w:t>
            </w:r>
          </w:p>
          <w:p w14:paraId="2E0428B1" w14:textId="687E3F9A" w:rsidR="002F2377" w:rsidRPr="00CD240C" w:rsidRDefault="00C57308" w:rsidP="00C57308">
            <w:pPr>
              <w:jc w:val="center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noProof/>
                <w:sz w:val="34"/>
                <w:szCs w:val="34"/>
              </w:rPr>
              <w:drawing>
                <wp:inline distT="0" distB="0" distL="0" distR="0" wp14:anchorId="14C10B5B" wp14:editId="215C2EDB">
                  <wp:extent cx="1296847" cy="271604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465" cy="28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FA3DC" w14:textId="31AA1766" w:rsidR="005B612D" w:rsidRPr="00CD240C" w:rsidRDefault="00B37A89" w:rsidP="00C60B15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Using the estimated essential matrix, we can now obtain the epipoles a</w:t>
            </w:r>
            <w:r w:rsidR="005B612D" w:rsidRPr="00CD240C">
              <w:rPr>
                <w:rFonts w:ascii="Cambria Math" w:eastAsiaTheme="minorEastAsia" w:hAnsi="Cambria Math"/>
                <w:sz w:val="34"/>
                <w:szCs w:val="34"/>
              </w:rPr>
              <w:t>nd epipolar lines of any set of corresponding points by the following relations:</w:t>
            </w:r>
          </w:p>
          <w:p w14:paraId="655081F0" w14:textId="4FF485B9" w:rsidR="005B612D" w:rsidRPr="00CD240C" w:rsidRDefault="00297E0F" w:rsidP="00297E0F">
            <w:pPr>
              <w:jc w:val="center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noProof/>
                <w:sz w:val="34"/>
                <w:szCs w:val="34"/>
              </w:rPr>
              <w:drawing>
                <wp:inline distT="0" distB="0" distL="0" distR="0" wp14:anchorId="72BAF221" wp14:editId="35700BE1">
                  <wp:extent cx="2788468" cy="506133"/>
                  <wp:effectExtent l="0" t="0" r="0" b="82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135" cy="51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83007" w14:textId="27226781" w:rsidR="00FE7579" w:rsidRPr="00CD240C" w:rsidRDefault="006C74C7" w:rsidP="00FE7579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Finally, two solutions (</w:t>
            </w:r>
            <w:r w:rsidR="0028465A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two </w:t>
            </w: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for +E</w:t>
            </w:r>
            <w:r w:rsidR="0028465A" w:rsidRPr="00CD240C">
              <w:rPr>
                <w:rFonts w:ascii="Cambria Math" w:eastAsiaTheme="minorEastAsia" w:hAnsi="Cambria Math"/>
                <w:sz w:val="34"/>
                <w:szCs w:val="34"/>
              </w:rPr>
              <w:t>; two for -E) can be obtained for the rotation and translation</w:t>
            </w:r>
            <w:r w:rsidR="00FE7579" w:rsidRPr="00CD240C">
              <w:rPr>
                <w:rFonts w:ascii="Cambria Math" w:eastAsiaTheme="minorEastAsia" w:hAnsi="Cambria Math"/>
                <w:sz w:val="34"/>
                <w:szCs w:val="34"/>
              </w:rPr>
              <w:t>:</w:t>
            </w:r>
          </w:p>
          <w:p w14:paraId="6DE97895" w14:textId="713D8B8F" w:rsidR="00FE7579" w:rsidRPr="00CD240C" w:rsidRDefault="00034B21" w:rsidP="00034B21">
            <w:pPr>
              <w:jc w:val="center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noProof/>
                <w:sz w:val="34"/>
                <w:szCs w:val="34"/>
              </w:rPr>
              <w:drawing>
                <wp:inline distT="0" distB="0" distL="0" distR="0" wp14:anchorId="611FE4C2" wp14:editId="10E540E6">
                  <wp:extent cx="3440317" cy="356040"/>
                  <wp:effectExtent l="0" t="0" r="0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125" cy="36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CC200" w14:textId="77777777" w:rsidR="003C3E43" w:rsidRPr="00CD240C" w:rsidRDefault="00034B21" w:rsidP="00034B21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Cambria Math" w:eastAsiaTheme="minorEastAsia" w:hAnsi="Cambria Math"/>
                <w:sz w:val="34"/>
                <w:szCs w:val="34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From the above, the translation </w:t>
            </w:r>
            <w:r w:rsidR="001C4C09" w:rsidRPr="00CD240C">
              <w:rPr>
                <w:rFonts w:ascii="Cambria Math" w:eastAsiaTheme="minorEastAsia" w:hAnsi="Cambria Math"/>
                <w:sz w:val="34"/>
                <w:szCs w:val="34"/>
              </w:rPr>
              <w:t xml:space="preserve">vector could be obtained from the components of the translation matrix: </w:t>
            </w:r>
          </w:p>
          <w:p w14:paraId="7B9E023E" w14:textId="4F7B15C0" w:rsidR="00E87097" w:rsidRPr="0038241C" w:rsidRDefault="001C4C09" w:rsidP="0038241C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 w:rsidRPr="00CD240C">
              <w:rPr>
                <w:rFonts w:ascii="Cambria Math" w:eastAsiaTheme="minorEastAsia" w:hAnsi="Cambria Math"/>
                <w:sz w:val="34"/>
                <w:szCs w:val="34"/>
              </w:rPr>
              <w:t>T = [</w:t>
            </w:r>
            <w:r w:rsidR="003C3E43" w:rsidRPr="00CD240C">
              <w:rPr>
                <w:rFonts w:ascii="Cambria Math" w:eastAsiaTheme="minorEastAsia" w:hAnsi="Cambria Math"/>
                <w:sz w:val="34"/>
                <w:szCs w:val="34"/>
              </w:rPr>
              <w:t>t(3,2) t(1,3) t(2,1)];</w:t>
            </w:r>
          </w:p>
        </w:tc>
        <w:tc>
          <w:tcPr>
            <w:tcW w:w="46" w:type="dxa"/>
            <w:shd w:val="clear" w:color="auto" w:fill="F5F7F9"/>
          </w:tcPr>
          <w:p w14:paraId="77C90240" w14:textId="77777777" w:rsidR="00AD31D2" w:rsidRPr="003A798E" w:rsidRDefault="00AD31D2" w:rsidP="00EA66E8"/>
        </w:tc>
      </w:tr>
    </w:tbl>
    <w:p w14:paraId="27ACF581" w14:textId="77777777" w:rsidR="0014712C" w:rsidRDefault="0014712C">
      <w:pPr>
        <w:sectPr w:rsidR="0014712C" w:rsidSect="00F569D2">
          <w:footerReference w:type="even" r:id="rId24"/>
          <w:footerReference w:type="default" r:id="rId25"/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031CE7" w:rsidRPr="003A798E" w14:paraId="216C86E6" w14:textId="77777777" w:rsidTr="00031CE7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4C33509D" w14:textId="4A65BFE3" w:rsidR="00031CE7" w:rsidRPr="003A798E" w:rsidRDefault="0014712C" w:rsidP="00723677">
            <w:pPr>
              <w:pStyle w:val="GraphicAnchor"/>
            </w:pPr>
            <w:r>
              <w:lastRenderedPageBreak/>
              <w:br w:type="page"/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7A87BBD" w14:textId="0D9A660B" w:rsidR="00031CE7" w:rsidRPr="003A798E" w:rsidRDefault="00031CE7" w:rsidP="00723677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1" locked="0" layoutInCell="1" allowOverlap="1" wp14:anchorId="07D60F3E" wp14:editId="3A136F47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3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5D082" id="Shape" o:spid="_x0000_s1026" alt="&quot;&quot;" style="position:absolute;margin-left:-85.65pt;margin-top:-35pt;width:611.9pt;height:718.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459FE04B" w14:textId="77777777" w:rsidR="00031CE7" w:rsidRPr="003A798E" w:rsidRDefault="00031CE7" w:rsidP="00723677"/>
        </w:tc>
      </w:tr>
      <w:tr w:rsidR="00031CE7" w:rsidRPr="003A798E" w14:paraId="021CE485" w14:textId="77777777" w:rsidTr="00031CE7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5B7FDD60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35C9214" w14:textId="18B1F4E0" w:rsidR="00031CE7" w:rsidRPr="003A798E" w:rsidRDefault="00B851B3" w:rsidP="00723677">
            <w:pPr>
              <w:pStyle w:val="Quote"/>
            </w:pPr>
            <w:r>
              <w:t xml:space="preserve">IN-LAB </w:t>
            </w:r>
            <w:r w:rsidR="00832E57">
              <w:t>RESULTS</w:t>
            </w:r>
            <w:r w:rsidR="003D734E">
              <w:t xml:space="preserve"> 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215CD9D1" w14:textId="77777777" w:rsidR="00031CE7" w:rsidRPr="003A798E" w:rsidRDefault="00031CE7" w:rsidP="00723677"/>
        </w:tc>
      </w:tr>
      <w:tr w:rsidR="00031CE7" w:rsidRPr="003A798E" w14:paraId="206618E7" w14:textId="77777777" w:rsidTr="00031CE7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297781A2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68B4E9FC" w14:textId="77777777" w:rsidR="00031CE7" w:rsidRPr="003A798E" w:rsidRDefault="00031CE7" w:rsidP="00723677"/>
        </w:tc>
        <w:tc>
          <w:tcPr>
            <w:tcW w:w="992" w:type="dxa"/>
            <w:vMerge/>
            <w:shd w:val="clear" w:color="auto" w:fill="00C1C7" w:themeFill="accent2"/>
          </w:tcPr>
          <w:p w14:paraId="7F8159FC" w14:textId="77777777" w:rsidR="00031CE7" w:rsidRPr="003A798E" w:rsidRDefault="00031CE7" w:rsidP="00723677"/>
        </w:tc>
      </w:tr>
    </w:tbl>
    <w:p w14:paraId="528CFC29" w14:textId="77777777" w:rsidR="001A2FC2" w:rsidRDefault="001A2FC2" w:rsidP="001A2FC2"/>
    <w:tbl>
      <w:tblPr>
        <w:tblW w:w="10773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"/>
        <w:gridCol w:w="972"/>
        <w:gridCol w:w="8788"/>
        <w:gridCol w:w="946"/>
        <w:gridCol w:w="46"/>
      </w:tblGrid>
      <w:tr w:rsidR="001A2FC2" w:rsidRPr="003A798E" w14:paraId="24BE9AD2" w14:textId="77777777" w:rsidTr="00A5460D">
        <w:trPr>
          <w:trHeight w:val="4599"/>
        </w:trPr>
        <w:tc>
          <w:tcPr>
            <w:tcW w:w="21" w:type="dxa"/>
            <w:shd w:val="clear" w:color="auto" w:fill="F5F7F9"/>
          </w:tcPr>
          <w:p w14:paraId="18535A7F" w14:textId="77777777" w:rsidR="001A2FC2" w:rsidRDefault="001A2FC2" w:rsidP="00723677"/>
          <w:p w14:paraId="50C3800B" w14:textId="77777777" w:rsidR="001A2FC2" w:rsidRPr="003A798E" w:rsidRDefault="001A2FC2" w:rsidP="00723677"/>
        </w:tc>
        <w:tc>
          <w:tcPr>
            <w:tcW w:w="10706" w:type="dxa"/>
            <w:gridSpan w:val="3"/>
            <w:shd w:val="clear" w:color="auto" w:fill="F5F7F9"/>
          </w:tcPr>
          <w:p w14:paraId="56683694" w14:textId="4CF7D250" w:rsidR="00855954" w:rsidRDefault="002F56C9" w:rsidP="00A17200">
            <w:pPr>
              <w:pStyle w:val="Heading3"/>
              <w:jc w:val="center"/>
            </w:pPr>
            <w:r>
              <w:rPr>
                <w:noProof/>
              </w:rPr>
              <w:drawing>
                <wp:inline distT="0" distB="0" distL="0" distR="0" wp14:anchorId="56344AF3" wp14:editId="1AE0D798">
                  <wp:extent cx="5965691" cy="1964388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7" t="17977" r="4941" b="21073"/>
                          <a:stretch/>
                        </pic:blipFill>
                        <pic:spPr bwMode="auto">
                          <a:xfrm>
                            <a:off x="0" y="0"/>
                            <a:ext cx="5966193" cy="1964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8BAF7" w14:textId="6A7C0A75" w:rsidR="00901E87" w:rsidRDefault="00901E87" w:rsidP="00D74A20"/>
          <w:p w14:paraId="30802C83" w14:textId="69AA84AB" w:rsidR="00EE73E4" w:rsidRDefault="00D039C0" w:rsidP="00D74A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ED9EFF" wp14:editId="087979E0">
                  <wp:extent cx="3404103" cy="3599638"/>
                  <wp:effectExtent l="0" t="0" r="635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723" cy="360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7DCB">
              <w:rPr>
                <w:noProof/>
              </w:rPr>
              <w:t xml:space="preserve"> </w:t>
            </w:r>
            <w:r w:rsidR="003A4830">
              <w:rPr>
                <w:noProof/>
              </w:rPr>
              <w:drawing>
                <wp:inline distT="0" distB="0" distL="0" distR="0" wp14:anchorId="2528C0DF" wp14:editId="4FFC2935">
                  <wp:extent cx="3150606" cy="3617363"/>
                  <wp:effectExtent l="0" t="0" r="0" b="254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746" cy="3627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BF59" w14:textId="77777777" w:rsidR="00134FF8" w:rsidRDefault="00134FF8" w:rsidP="00DE6F59"/>
          <w:p w14:paraId="00955E7F" w14:textId="77777777" w:rsidR="00103B4D" w:rsidRDefault="00134FF8" w:rsidP="00DE6F59">
            <w:pPr>
              <w:rPr>
                <w:rFonts w:ascii="Cambria Math" w:hAnsi="Cambria Math"/>
                <w:sz w:val="36"/>
                <w:szCs w:val="36"/>
              </w:rPr>
            </w:pPr>
            <w:r w:rsidRPr="00AD29CC">
              <w:rPr>
                <w:rFonts w:ascii="Cambria Math" w:hAnsi="Cambria Math"/>
                <w:noProof/>
                <w:sz w:val="36"/>
                <w:szCs w:val="36"/>
              </w:rPr>
              <w:drawing>
                <wp:anchor distT="0" distB="0" distL="114300" distR="114300" simplePos="0" relativeHeight="251750400" behindDoc="0" locked="0" layoutInCell="1" allowOverlap="1" wp14:anchorId="1E633222" wp14:editId="68239C68">
                  <wp:simplePos x="0" y="0"/>
                  <wp:positionH relativeFrom="column">
                    <wp:posOffset>340</wp:posOffset>
                  </wp:positionH>
                  <wp:positionV relativeFrom="paragraph">
                    <wp:posOffset>-142724</wp:posOffset>
                  </wp:positionV>
                  <wp:extent cx="1519689" cy="2851842"/>
                  <wp:effectExtent l="0" t="0" r="4445" b="5715"/>
                  <wp:wrapSquare wrapText="bothSides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689" cy="285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D29CC">
              <w:rPr>
                <w:rFonts w:ascii="Cambria Math" w:hAnsi="Cambria Math"/>
                <w:sz w:val="36"/>
                <w:szCs w:val="36"/>
              </w:rPr>
              <w:t>T</w:t>
            </w:r>
            <w:r w:rsidR="00AD29CC">
              <w:rPr>
                <w:rFonts w:ascii="Cambria Math" w:hAnsi="Cambria Math"/>
                <w:sz w:val="36"/>
                <w:szCs w:val="36"/>
              </w:rPr>
              <w:t xml:space="preserve">2 and R2 are much closer to the true values; hence we chose them as our solution. </w:t>
            </w:r>
          </w:p>
          <w:p w14:paraId="65122F6F" w14:textId="1C4A5166" w:rsidR="008F1441" w:rsidRDefault="008F1441" w:rsidP="00DE6F59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A42AAAE" wp14:editId="2A9A9833">
                  <wp:extent cx="2657475" cy="99060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6139">
              <w:rPr>
                <w:rFonts w:ascii="Cambria Math" w:hAnsi="Cambria Math"/>
                <w:sz w:val="36"/>
                <w:szCs w:val="36"/>
              </w:rPr>
              <w:t xml:space="preserve">The epipoles and points are confirmed to lie on the epipolar line. </w:t>
            </w:r>
          </w:p>
          <w:p w14:paraId="242CE860" w14:textId="5A6CA43C" w:rsidR="00546139" w:rsidRPr="00AD29CC" w:rsidRDefault="00546139" w:rsidP="00DE6F59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6627607" wp14:editId="0A569D59">
                  <wp:extent cx="2371725" cy="5238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5170">
              <w:rPr>
                <w:rFonts w:ascii="Cambria Math" w:hAnsi="Cambria Math"/>
                <w:sz w:val="34"/>
                <w:szCs w:val="34"/>
              </w:rPr>
              <w:t xml:space="preserve">The </w:t>
            </w:r>
            <w:r w:rsidR="00995170" w:rsidRPr="00995170">
              <w:rPr>
                <w:rFonts w:ascii="Cambria Math" w:hAnsi="Cambria Math"/>
                <w:sz w:val="34"/>
                <w:szCs w:val="34"/>
              </w:rPr>
              <w:t>left and right matrices after performing SVD on E are found to belong to SO3.</w:t>
            </w:r>
          </w:p>
        </w:tc>
        <w:tc>
          <w:tcPr>
            <w:tcW w:w="46" w:type="dxa"/>
            <w:shd w:val="clear" w:color="auto" w:fill="F5F7F9"/>
          </w:tcPr>
          <w:p w14:paraId="69DB7FB1" w14:textId="77777777" w:rsidR="001A2FC2" w:rsidRPr="003A798E" w:rsidRDefault="001A2FC2" w:rsidP="00723677"/>
        </w:tc>
      </w:tr>
      <w:tr w:rsidR="00B500FE" w:rsidRPr="003A798E" w14:paraId="4A653ED0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3180"/>
        </w:trPr>
        <w:tc>
          <w:tcPr>
            <w:tcW w:w="993" w:type="dxa"/>
            <w:gridSpan w:val="2"/>
            <w:shd w:val="clear" w:color="auto" w:fill="00C1C7" w:themeFill="accent2"/>
          </w:tcPr>
          <w:p w14:paraId="758D2EE5" w14:textId="77777777" w:rsidR="00B500FE" w:rsidRPr="003A798E" w:rsidRDefault="00B500FE" w:rsidP="00723677">
            <w:pPr>
              <w:pStyle w:val="GraphicAnchor"/>
            </w:pPr>
            <w:r w:rsidRPr="003A798E"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2B212A18" wp14:editId="196F9F74">
                      <wp:simplePos x="0" y="0"/>
                      <wp:positionH relativeFrom="margin">
                        <wp:posOffset>-1022350</wp:posOffset>
                      </wp:positionH>
                      <wp:positionV relativeFrom="paragraph">
                        <wp:posOffset>-457200</wp:posOffset>
                      </wp:positionV>
                      <wp:extent cx="8228330" cy="9239250"/>
                      <wp:effectExtent l="0" t="0" r="1270" b="0"/>
                      <wp:wrapNone/>
                      <wp:docPr id="6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28330" cy="92392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4F5F2" id="Shape" o:spid="_x0000_s1026" alt="&quot;&quot;" style="position:absolute;margin-left:-80.5pt;margin-top:-36pt;width:647.9pt;height:727.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4ht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m74ht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4114165,4619625;4114165,4619625;4114165,4619625;4114165,4619625" o:connectangles="0,90,180,27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44D0179" w14:textId="77777777" w:rsidR="00B500FE" w:rsidRPr="003A798E" w:rsidRDefault="00B500FE" w:rsidP="00723677"/>
        </w:tc>
        <w:tc>
          <w:tcPr>
            <w:tcW w:w="992" w:type="dxa"/>
            <w:gridSpan w:val="2"/>
            <w:shd w:val="clear" w:color="auto" w:fill="00C1C7" w:themeFill="accent2"/>
          </w:tcPr>
          <w:p w14:paraId="593E6994" w14:textId="77777777" w:rsidR="00B500FE" w:rsidRPr="003A798E" w:rsidRDefault="00B500FE" w:rsidP="00723677"/>
        </w:tc>
      </w:tr>
      <w:tr w:rsidR="00B500FE" w:rsidRPr="003A798E" w14:paraId="456C84FB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5966"/>
        </w:trPr>
        <w:tc>
          <w:tcPr>
            <w:tcW w:w="993" w:type="dxa"/>
            <w:gridSpan w:val="2"/>
            <w:shd w:val="clear" w:color="auto" w:fill="00C1C7" w:themeFill="accent2"/>
          </w:tcPr>
          <w:p w14:paraId="2927888E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CAE8500" w14:textId="79ECA1AE" w:rsidR="00B500FE" w:rsidRPr="003A798E" w:rsidRDefault="009F3E53" w:rsidP="00723677">
            <w:pPr>
              <w:pStyle w:val="Quote"/>
            </w:pPr>
            <w:r>
              <w:t>MULTIPLE RESULTS</w:t>
            </w:r>
            <w:r w:rsidR="00250A14">
              <w:t xml:space="preserve"> AND POST-LAB QUESTIONS</w:t>
            </w:r>
          </w:p>
        </w:tc>
        <w:tc>
          <w:tcPr>
            <w:tcW w:w="992" w:type="dxa"/>
            <w:gridSpan w:val="2"/>
            <w:shd w:val="clear" w:color="auto" w:fill="00C1C7" w:themeFill="accent2"/>
          </w:tcPr>
          <w:p w14:paraId="7E3153E5" w14:textId="77777777" w:rsidR="00B500FE" w:rsidRPr="003A798E" w:rsidRDefault="00B500FE" w:rsidP="00723677"/>
        </w:tc>
      </w:tr>
      <w:tr w:rsidR="00B500FE" w:rsidRPr="003A798E" w14:paraId="0652A218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4074"/>
        </w:trPr>
        <w:tc>
          <w:tcPr>
            <w:tcW w:w="993" w:type="dxa"/>
            <w:gridSpan w:val="2"/>
            <w:shd w:val="clear" w:color="auto" w:fill="00C1C7" w:themeFill="accent2"/>
          </w:tcPr>
          <w:p w14:paraId="6F3676B5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177502AE" w14:textId="77777777" w:rsidR="00B500FE" w:rsidRPr="003A798E" w:rsidRDefault="00B500FE" w:rsidP="00723677"/>
        </w:tc>
        <w:tc>
          <w:tcPr>
            <w:tcW w:w="992" w:type="dxa"/>
            <w:gridSpan w:val="2"/>
            <w:shd w:val="clear" w:color="auto" w:fill="00C1C7" w:themeFill="accent2"/>
          </w:tcPr>
          <w:p w14:paraId="7EF489AD" w14:textId="77777777" w:rsidR="00B500FE" w:rsidRPr="003A798E" w:rsidRDefault="00B500FE" w:rsidP="00723677"/>
        </w:tc>
      </w:tr>
    </w:tbl>
    <w:p w14:paraId="06C8A537" w14:textId="77777777" w:rsidR="0028615E" w:rsidRDefault="0028615E" w:rsidP="00D96258">
      <w:pPr>
        <w:rPr>
          <w:rFonts w:ascii="Cambria Math" w:hAnsi="Cambria Math"/>
          <w:sz w:val="36"/>
          <w:szCs w:val="36"/>
        </w:rPr>
        <w:sectPr w:rsidR="0028615E" w:rsidSect="0014712C"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706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706"/>
      </w:tblGrid>
      <w:tr w:rsidR="00A5460D" w:rsidRPr="007353A2" w14:paraId="39A8DEFE" w14:textId="77777777" w:rsidTr="0028615E">
        <w:trPr>
          <w:trHeight w:val="4599"/>
        </w:trPr>
        <w:tc>
          <w:tcPr>
            <w:tcW w:w="10706" w:type="dxa"/>
            <w:shd w:val="clear" w:color="auto" w:fill="F5F7F9"/>
          </w:tcPr>
          <w:p w14:paraId="4AB1FE49" w14:textId="1D29BEB0" w:rsidR="00556E2B" w:rsidRDefault="00F2771F" w:rsidP="00556E2B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X-Y Plane</w:t>
            </w:r>
          </w:p>
          <w:p w14:paraId="38A50507" w14:textId="3B3E68D8" w:rsidR="007F2334" w:rsidRDefault="003734B0" w:rsidP="003734B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CB0F81" wp14:editId="5DDFBFA8">
                  <wp:extent cx="2723424" cy="2837793"/>
                  <wp:effectExtent l="0" t="0" r="127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256" cy="285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6067">
              <w:rPr>
                <w:noProof/>
              </w:rPr>
              <w:drawing>
                <wp:inline distT="0" distB="0" distL="0" distR="0" wp14:anchorId="6F45DD35" wp14:editId="0656A2AD">
                  <wp:extent cx="2482365" cy="288508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663" cy="290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6067">
              <w:rPr>
                <w:noProof/>
              </w:rPr>
              <w:t xml:space="preserve"> </w:t>
            </w:r>
            <w:r w:rsidR="008C6067">
              <w:rPr>
                <w:noProof/>
              </w:rPr>
              <w:drawing>
                <wp:inline distT="0" distB="0" distL="0" distR="0" wp14:anchorId="6812BD94" wp14:editId="49FE48DF">
                  <wp:extent cx="1497724" cy="2787780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562" cy="279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94510" w14:textId="6232FF5F" w:rsidR="009C320A" w:rsidRDefault="00AD4074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For the images, I tried to </w:t>
            </w:r>
            <w:r w:rsidR="00C87745">
              <w:rPr>
                <w:rFonts w:ascii="Cambria Math" w:hAnsi="Cambria Math"/>
                <w:sz w:val="36"/>
                <w:szCs w:val="36"/>
              </w:rPr>
              <w:t>modify</w:t>
            </w:r>
            <w:r w:rsidR="00FD7594">
              <w:rPr>
                <w:rFonts w:ascii="Cambria Math" w:hAnsi="Cambria Math"/>
                <w:sz w:val="36"/>
                <w:szCs w:val="36"/>
              </w:rPr>
              <w:t xml:space="preserve"> the code used to plot the true position and orientation to obtain the new pose</w:t>
            </w:r>
            <w:r w:rsidR="009B2991">
              <w:rPr>
                <w:rFonts w:ascii="Cambria Math" w:hAnsi="Cambria Math"/>
                <w:sz w:val="36"/>
                <w:szCs w:val="36"/>
              </w:rPr>
              <w:t xml:space="preserve"> by creating the</w:t>
            </w:r>
            <w:r w:rsidR="00615871">
              <w:rPr>
                <w:rFonts w:ascii="Cambria Math" w:hAnsi="Cambria Math"/>
                <w:sz w:val="36"/>
                <w:szCs w:val="36"/>
              </w:rPr>
              <w:t xml:space="preserve"> projection matrix</w:t>
            </w:r>
            <w:r w:rsidR="00560EA7">
              <w:rPr>
                <w:rFonts w:ascii="Cambria Math" w:hAnsi="Cambria Math"/>
                <w:sz w:val="36"/>
                <w:szCs w:val="36"/>
              </w:rPr>
              <w:t xml:space="preserve"> (M) from the </w:t>
            </w:r>
            <w:r w:rsidR="00282D9F">
              <w:rPr>
                <w:rFonts w:ascii="Cambria Math" w:hAnsi="Cambria Math"/>
                <w:sz w:val="36"/>
                <w:szCs w:val="36"/>
              </w:rPr>
              <w:t xml:space="preserve">multiplication of the </w:t>
            </w:r>
            <w:r w:rsidR="00282D9F">
              <w:rPr>
                <w:rFonts w:ascii="Cambria Math" w:hAnsi="Cambria Math"/>
                <w:sz w:val="36"/>
                <w:szCs w:val="36"/>
              </w:rPr>
              <w:t>intrinsic parameter matrix, K</w:t>
            </w:r>
            <w:r w:rsidR="00AE6858">
              <w:rPr>
                <w:rFonts w:ascii="Cambria Math" w:hAnsi="Cambria Math"/>
                <w:sz w:val="36"/>
                <w:szCs w:val="36"/>
              </w:rPr>
              <w:t xml:space="preserve">, by the concatenation of the </w:t>
            </w:r>
            <w:r w:rsidR="00560EA7">
              <w:rPr>
                <w:rFonts w:ascii="Cambria Math" w:hAnsi="Cambria Math"/>
                <w:sz w:val="36"/>
                <w:szCs w:val="36"/>
              </w:rPr>
              <w:t>estimated rotation matrix and translation vector</w:t>
            </w:r>
            <w:r w:rsidR="00F10F4B">
              <w:rPr>
                <w:rFonts w:ascii="Cambria Math" w:hAnsi="Cambria Math"/>
                <w:sz w:val="36"/>
                <w:szCs w:val="36"/>
              </w:rPr>
              <w:t>. After this, I multiplied</w:t>
            </w:r>
            <w:r w:rsidR="00AE6858">
              <w:rPr>
                <w:rFonts w:ascii="Cambria Math" w:hAnsi="Cambria Math"/>
                <w:sz w:val="36"/>
                <w:szCs w:val="36"/>
              </w:rPr>
              <w:t xml:space="preserve"> the results by </w:t>
            </w:r>
            <w:r w:rsidR="00F10F4B">
              <w:rPr>
                <w:rFonts w:ascii="Cambria Math" w:hAnsi="Cambria Math"/>
                <w:sz w:val="36"/>
                <w:szCs w:val="36"/>
              </w:rPr>
              <w:t>the world points, P_W</w:t>
            </w:r>
            <w:r w:rsidR="00AE6858">
              <w:rPr>
                <w:rFonts w:ascii="Cambria Math" w:hAnsi="Cambria Math"/>
                <w:sz w:val="36"/>
                <w:szCs w:val="36"/>
              </w:rPr>
              <w:t>, on the right.</w:t>
            </w:r>
            <w:r w:rsidR="00FD7594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FA5427">
              <w:rPr>
                <w:rFonts w:ascii="Cambria Math" w:hAnsi="Cambria Math"/>
                <w:i/>
                <w:iCs/>
                <w:sz w:val="36"/>
                <w:szCs w:val="36"/>
              </w:rPr>
              <w:t>The f</w:t>
            </w:r>
            <w:r w:rsidR="002B7B35" w:rsidRPr="00FA5427">
              <w:rPr>
                <w:rFonts w:ascii="Cambria Math" w:hAnsi="Cambria Math"/>
                <w:i/>
                <w:iCs/>
                <w:sz w:val="36"/>
                <w:szCs w:val="36"/>
              </w:rPr>
              <w:t>ull code is in the appendix</w:t>
            </w:r>
            <w:r w:rsidR="002B7B35"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28473B4E" w14:textId="6C80FE46" w:rsidR="009C320A" w:rsidRDefault="009C320A" w:rsidP="009C320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M2_ = [R2 T2];</w:t>
            </w:r>
          </w:p>
          <w:p w14:paraId="0ECB0ED0" w14:textId="651616F9" w:rsidR="009C320A" w:rsidRPr="009C320A" w:rsidRDefault="009C320A" w:rsidP="009C320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p2_ = K*(M2_*P_W);</w:t>
            </w:r>
          </w:p>
          <w:p w14:paraId="7AD5A5EF" w14:textId="663B5F7C" w:rsidR="00AD4074" w:rsidRDefault="00AE6858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H</w:t>
            </w:r>
            <w:r w:rsidR="00FD7594">
              <w:rPr>
                <w:rFonts w:ascii="Cambria Math" w:hAnsi="Cambria Math"/>
                <w:sz w:val="36"/>
                <w:szCs w:val="36"/>
              </w:rPr>
              <w:t>owever, I ran into</w:t>
            </w:r>
            <w:r w:rsidR="00CB424C">
              <w:rPr>
                <w:rFonts w:ascii="Cambria Math" w:hAnsi="Cambria Math"/>
                <w:sz w:val="36"/>
                <w:szCs w:val="36"/>
              </w:rPr>
              <w:t xml:space="preserve"> some issues</w:t>
            </w:r>
            <w:r w:rsidR="00FD7594">
              <w:rPr>
                <w:rFonts w:ascii="Cambria Math" w:hAnsi="Cambria Math"/>
                <w:sz w:val="36"/>
                <w:szCs w:val="36"/>
              </w:rPr>
              <w:t xml:space="preserve"> because</w:t>
            </w:r>
            <w:r w:rsidR="009A5D18">
              <w:rPr>
                <w:rFonts w:ascii="Cambria Math" w:hAnsi="Cambria Math"/>
                <w:sz w:val="36"/>
                <w:szCs w:val="36"/>
              </w:rPr>
              <w:t xml:space="preserve"> my final points for the plots were in some cases </w:t>
            </w:r>
            <w:r w:rsidR="0074617E">
              <w:rPr>
                <w:rFonts w:ascii="Cambria Math" w:hAnsi="Cambria Math"/>
                <w:sz w:val="36"/>
                <w:szCs w:val="36"/>
              </w:rPr>
              <w:t>negative,</w:t>
            </w:r>
            <w:r w:rsidR="009A5D18">
              <w:rPr>
                <w:rFonts w:ascii="Cambria Math" w:hAnsi="Cambria Math"/>
                <w:sz w:val="36"/>
                <w:szCs w:val="36"/>
              </w:rPr>
              <w:t xml:space="preserve"> and the plots were not </w:t>
            </w:r>
            <w:r w:rsidR="00E66598">
              <w:rPr>
                <w:rFonts w:ascii="Cambria Math" w:hAnsi="Cambria Math"/>
                <w:sz w:val="36"/>
                <w:szCs w:val="36"/>
              </w:rPr>
              <w:t xml:space="preserve">reasonable. </w:t>
            </w:r>
          </w:p>
          <w:p w14:paraId="75FF998D" w14:textId="4B160E0E" w:rsidR="00E66598" w:rsidRDefault="0074617E" w:rsidP="0074617E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1A71F9F" wp14:editId="6EE844E1">
                  <wp:extent cx="6069155" cy="2474939"/>
                  <wp:effectExtent l="0" t="0" r="8255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6" t="7354" r="8140" b="15688"/>
                          <a:stretch/>
                        </pic:blipFill>
                        <pic:spPr bwMode="auto">
                          <a:xfrm>
                            <a:off x="0" y="0"/>
                            <a:ext cx="6069710" cy="247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F414A1" w14:textId="45C8071B" w:rsidR="00E66598" w:rsidRDefault="00E66598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5C56D81" w14:textId="0BC5980E" w:rsidR="00E66598" w:rsidRDefault="00E66598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lastRenderedPageBreak/>
              <w:t xml:space="preserve">To solve the above issue, I simply used the </w:t>
            </w:r>
            <w:r w:rsidRPr="007243C3">
              <w:rPr>
                <w:rFonts w:ascii="Cambria Math" w:hAnsi="Cambria Math"/>
                <w:b/>
                <w:bCs/>
                <w:sz w:val="36"/>
                <w:szCs w:val="36"/>
              </w:rPr>
              <w:t>poseplot function available in MATLAB 2021b version to obtain the follow results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36671067" w14:textId="27FDC946" w:rsidR="00E66598" w:rsidRDefault="00E66598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Code: poseplot(R1, T1):</w:t>
            </w:r>
          </w:p>
          <w:p w14:paraId="251EC591" w14:textId="77777777" w:rsidR="002A688A" w:rsidRDefault="002A688A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93CAAC6" w14:textId="77777777" w:rsidR="002E7505" w:rsidRDefault="002E7505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A6F9F6" w14:textId="77777777" w:rsidR="002E7505" w:rsidRDefault="002E7505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2D54394" w14:textId="77777777" w:rsidR="002E7505" w:rsidRDefault="002E7505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579AF33" w14:textId="00B094AC" w:rsidR="002E7505" w:rsidRDefault="002E7505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(R1, T1)                                                                            (R2, T2)</w:t>
            </w:r>
          </w:p>
          <w:p w14:paraId="6448EFBF" w14:textId="73289814" w:rsidR="008C6067" w:rsidRPr="003734B0" w:rsidRDefault="00AD4074" w:rsidP="003734B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750A0A0" wp14:editId="5B42D8CA">
                  <wp:extent cx="3279140" cy="245935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14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05A8D4E" wp14:editId="19C6710C">
                  <wp:extent cx="3279140" cy="24593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14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67AD3" w14:textId="48368456" w:rsidR="00F2771F" w:rsidRDefault="00F2771F" w:rsidP="00F2771F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X-Z Plane</w:t>
            </w:r>
          </w:p>
          <w:p w14:paraId="119BA86F" w14:textId="44B43E3D" w:rsidR="00F2771F" w:rsidRDefault="001D3BCA" w:rsidP="00F2771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51D725F" wp14:editId="7CE206FE">
                  <wp:extent cx="2840127" cy="28850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055" cy="289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70ED">
              <w:rPr>
                <w:noProof/>
              </w:rPr>
              <w:drawing>
                <wp:inline distT="0" distB="0" distL="0" distR="0" wp14:anchorId="737479EE" wp14:editId="5C55C15A">
                  <wp:extent cx="2396359" cy="2862678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775" cy="287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7751">
              <w:rPr>
                <w:noProof/>
              </w:rPr>
              <w:drawing>
                <wp:inline distT="0" distB="0" distL="0" distR="0" wp14:anchorId="7EC06015" wp14:editId="5FF3FD39">
                  <wp:extent cx="1529233" cy="284553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24" cy="287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483B3" w14:textId="23DF4464" w:rsidR="00BD7751" w:rsidRDefault="00BD7751" w:rsidP="00F2771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same explanation from the before is also applicable here. </w:t>
            </w:r>
          </w:p>
          <w:p w14:paraId="474F81DA" w14:textId="2124AB47" w:rsidR="00BD7751" w:rsidRPr="00F2771F" w:rsidRDefault="00DF107B" w:rsidP="00F2771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7C033858" wp14:editId="7ABDD13F">
                  <wp:extent cx="6763394" cy="1954924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7" t="26473" r="7443" b="19120"/>
                          <a:stretch/>
                        </pic:blipFill>
                        <pic:spPr bwMode="auto">
                          <a:xfrm>
                            <a:off x="0" y="0"/>
                            <a:ext cx="6807697" cy="196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3FE12B" w14:textId="0A3E8E5C" w:rsidR="00F2771F" w:rsidRDefault="00DF107B" w:rsidP="00F2771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Using the poseplot function, </w:t>
            </w:r>
          </w:p>
          <w:p w14:paraId="1CE810CD" w14:textId="0DD956DA" w:rsidR="00BB4C82" w:rsidRDefault="00BB4C82" w:rsidP="00F2771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F8EB824" w14:textId="016887EE" w:rsidR="00BB4C82" w:rsidRDefault="00BB4C82" w:rsidP="00F2771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(R1, T1)                                                                            (R2, T2)</w:t>
            </w:r>
          </w:p>
          <w:p w14:paraId="2FF433A5" w14:textId="0910960E" w:rsidR="00DF107B" w:rsidRPr="00F2771F" w:rsidRDefault="00BB4C82" w:rsidP="00F2771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57E198B" wp14:editId="6FA6894F">
                  <wp:extent cx="3279140" cy="24593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14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4E21E7A" wp14:editId="55C1DB8D">
                  <wp:extent cx="3279140" cy="245935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14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245DA3" w14:textId="0A4A0C5A" w:rsidR="001E70C2" w:rsidRDefault="00F2771F" w:rsidP="000301DF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Y-Z Plane</w:t>
            </w:r>
          </w:p>
          <w:p w14:paraId="55C89DA1" w14:textId="216AB710" w:rsidR="00394E74" w:rsidRPr="00394E74" w:rsidRDefault="00F736F0" w:rsidP="00394E74">
            <w:r>
              <w:rPr>
                <w:noProof/>
              </w:rPr>
              <w:drawing>
                <wp:inline distT="0" distB="0" distL="0" distR="0" wp14:anchorId="4C835D90" wp14:editId="7DB33B49">
                  <wp:extent cx="2822028" cy="2851655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589" cy="28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3F3D">
              <w:rPr>
                <w:noProof/>
              </w:rPr>
              <w:drawing>
                <wp:inline distT="0" distB="0" distL="0" distR="0" wp14:anchorId="443BA5EF" wp14:editId="39C9C862">
                  <wp:extent cx="2407629" cy="2837793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26" cy="2856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05463">
              <w:rPr>
                <w:noProof/>
              </w:rPr>
              <w:drawing>
                <wp:inline distT="0" distB="0" distL="0" distR="0" wp14:anchorId="15FDB748" wp14:editId="3058AB89">
                  <wp:extent cx="1518675" cy="2869325"/>
                  <wp:effectExtent l="0" t="0" r="5715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819" cy="2880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C7114" w14:textId="70EEB515" w:rsidR="00AC7F8B" w:rsidRDefault="00AC7F8B" w:rsidP="008745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5F29A8DB" wp14:editId="7B16B698">
                  <wp:extent cx="6877294" cy="2033752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8" t="22552" r="5582" b="19611"/>
                          <a:stretch/>
                        </pic:blipFill>
                        <pic:spPr bwMode="auto">
                          <a:xfrm>
                            <a:off x="0" y="0"/>
                            <a:ext cx="6905046" cy="204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B97CA" w14:textId="77777777" w:rsidR="00490F02" w:rsidRDefault="00490F02" w:rsidP="008745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4EC33CE" w14:textId="77777777" w:rsidR="00490F02" w:rsidRDefault="00490F02" w:rsidP="008745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F1E1371" w14:textId="77777777" w:rsidR="00490F02" w:rsidRDefault="00490F02" w:rsidP="008745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2B5DAEC" w14:textId="748C22C0" w:rsidR="00874544" w:rsidRPr="00874544" w:rsidRDefault="00874544" w:rsidP="008745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(R1, T1)                                                                            (R2, T2)</w:t>
            </w:r>
          </w:p>
          <w:p w14:paraId="408725DF" w14:textId="33C93656" w:rsidR="002A124C" w:rsidRPr="002A124C" w:rsidRDefault="00874544" w:rsidP="002A124C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8F226D4" wp14:editId="2C9C418E">
                  <wp:extent cx="3279140" cy="245935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14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1A728E8C" wp14:editId="2D08559D">
                  <wp:extent cx="3279140" cy="245935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140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0935F5" w14:textId="5363CE98" w:rsidR="00745B4C" w:rsidRDefault="002A124C" w:rsidP="00745B4C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Using all the Points</w:t>
            </w:r>
          </w:p>
          <w:p w14:paraId="36F97E67" w14:textId="725D7667" w:rsidR="00490F02" w:rsidRPr="00490F02" w:rsidRDefault="001E03E0" w:rsidP="00490F02">
            <w:r>
              <w:rPr>
                <w:noProof/>
              </w:rPr>
              <w:drawing>
                <wp:inline distT="0" distB="0" distL="0" distR="0" wp14:anchorId="72F03CD1" wp14:editId="3180FD3F">
                  <wp:extent cx="2780983" cy="2847373"/>
                  <wp:effectExtent l="0" t="0" r="63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467" cy="285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2833">
              <w:rPr>
                <w:noProof/>
              </w:rPr>
              <w:drawing>
                <wp:inline distT="0" distB="0" distL="0" distR="0" wp14:anchorId="46793550" wp14:editId="6C5EFBB3">
                  <wp:extent cx="2465408" cy="2885194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79" cy="290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556EC">
              <w:rPr>
                <w:noProof/>
              </w:rPr>
              <w:drawing>
                <wp:inline distT="0" distB="0" distL="0" distR="0" wp14:anchorId="06942F21" wp14:editId="1A607D61">
                  <wp:extent cx="1538504" cy="2818435"/>
                  <wp:effectExtent l="0" t="0" r="508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267" cy="283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FEDF5" w14:textId="46E097E0" w:rsidR="0043514D" w:rsidRDefault="00490F02" w:rsidP="00AF73E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2A96B7CD" wp14:editId="78E3BA02">
                  <wp:extent cx="6084294" cy="2506191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" t="7844" r="7443" b="14219"/>
                          <a:stretch/>
                        </pic:blipFill>
                        <pic:spPr bwMode="auto">
                          <a:xfrm>
                            <a:off x="0" y="0"/>
                            <a:ext cx="6085454" cy="2506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2CF73" w14:textId="23AD3656" w:rsidR="0028615E" w:rsidRDefault="0028615E" w:rsidP="00AF73E7">
            <w:pPr>
              <w:rPr>
                <w:rFonts w:ascii="Cambria Math" w:hAnsi="Cambria Math"/>
                <w:sz w:val="36"/>
                <w:szCs w:val="36"/>
              </w:rPr>
            </w:pPr>
          </w:p>
          <w:p w14:paraId="791C633B" w14:textId="77777777" w:rsidR="008523E8" w:rsidRPr="00874544" w:rsidRDefault="008523E8" w:rsidP="008523E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(R1, T1)                                                                            (R2, T2)</w:t>
            </w:r>
          </w:p>
          <w:p w14:paraId="438A9F68" w14:textId="4D3409EE" w:rsidR="00912973" w:rsidRDefault="002B4EF8" w:rsidP="00AF73E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2386B18C" wp14:editId="19073C35">
                  <wp:extent cx="3289300" cy="2463800"/>
                  <wp:effectExtent l="0" t="0" r="635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4D4C8D60" wp14:editId="7C6BC366">
                  <wp:extent cx="3289300" cy="2463800"/>
                  <wp:effectExtent l="0" t="0" r="635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216DF1" w14:textId="0AA0EE2B" w:rsidR="00912973" w:rsidRDefault="003E5CF0" w:rsidP="00AF73E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From the above results</w:t>
            </w:r>
            <w:r w:rsidR="0033238A">
              <w:rPr>
                <w:rFonts w:ascii="Cambria Math" w:hAnsi="Cambria Math"/>
                <w:sz w:val="36"/>
                <w:szCs w:val="36"/>
              </w:rPr>
              <w:t xml:space="preserve">, the second recovered pose obtained when all the points are used </w:t>
            </w:r>
            <w:r w:rsidR="00CA622D">
              <w:rPr>
                <w:rFonts w:ascii="Cambria Math" w:hAnsi="Cambria Math"/>
                <w:sz w:val="36"/>
                <w:szCs w:val="36"/>
              </w:rPr>
              <w:t xml:space="preserve">seems like the closest with the true pose, so I would </w:t>
            </w:r>
            <w:r w:rsidR="008B1402">
              <w:rPr>
                <w:rFonts w:ascii="Cambria Math" w:hAnsi="Cambria Math"/>
                <w:sz w:val="36"/>
                <w:szCs w:val="36"/>
              </w:rPr>
              <w:t>choose</w:t>
            </w:r>
            <w:r w:rsidR="00CA622D">
              <w:rPr>
                <w:rFonts w:ascii="Cambria Math" w:hAnsi="Cambria Math"/>
                <w:sz w:val="36"/>
                <w:szCs w:val="36"/>
              </w:rPr>
              <w:t xml:space="preserve"> this; however, looking at the </w:t>
            </w:r>
            <w:r w:rsidR="00837CA7">
              <w:rPr>
                <w:rFonts w:ascii="Cambria Math" w:hAnsi="Cambria Math"/>
                <w:sz w:val="36"/>
                <w:szCs w:val="36"/>
              </w:rPr>
              <w:t xml:space="preserve">results, the first pose obtained when all the points were used has a rotation very similar with the true rotation, and the translation vector </w:t>
            </w:r>
            <w:r w:rsidR="0094493F">
              <w:rPr>
                <w:rFonts w:ascii="Cambria Math" w:hAnsi="Cambria Math"/>
                <w:sz w:val="36"/>
                <w:szCs w:val="36"/>
              </w:rPr>
              <w:t xml:space="preserve">has positive scaled components, so this should be the choice ideally. </w:t>
            </w:r>
          </w:p>
          <w:p w14:paraId="5ADDAA15" w14:textId="04D2C5E5" w:rsidR="00DA5DCD" w:rsidRDefault="00DA5DCD" w:rsidP="00AF73E7">
            <w:pPr>
              <w:rPr>
                <w:rFonts w:ascii="Cambria Math" w:hAnsi="Cambria Math"/>
                <w:sz w:val="36"/>
                <w:szCs w:val="36"/>
              </w:rPr>
            </w:pPr>
          </w:p>
          <w:p w14:paraId="24FE82A3" w14:textId="5D86DC09" w:rsidR="00DA5DCD" w:rsidRDefault="00DA5DCD" w:rsidP="00AF73E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 would definitely not </w:t>
            </w:r>
            <w:r w:rsidR="003274A4">
              <w:rPr>
                <w:rFonts w:ascii="Cambria Math" w:hAnsi="Cambria Math"/>
                <w:sz w:val="36"/>
                <w:szCs w:val="36"/>
              </w:rPr>
              <w:t>choose</w:t>
            </w:r>
            <w:r>
              <w:rPr>
                <w:rFonts w:ascii="Cambria Math" w:hAnsi="Cambria Math"/>
                <w:sz w:val="36"/>
                <w:szCs w:val="36"/>
              </w:rPr>
              <w:t xml:space="preserve"> the poses recovered when the points are only taken from one plane. Thi</w:t>
            </w:r>
            <w:r w:rsidR="003274A4">
              <w:rPr>
                <w:rFonts w:ascii="Cambria Math" w:hAnsi="Cambria Math"/>
                <w:sz w:val="36"/>
                <w:szCs w:val="36"/>
              </w:rPr>
              <w:t xml:space="preserve">s is due to the inevitable degeneracy that arises in the rank condition. For planar points, we would have to estimate the </w:t>
            </w:r>
            <w:r w:rsidR="003274A4" w:rsidRPr="00D950A4">
              <w:rPr>
                <w:rFonts w:ascii="Cambria Math" w:hAnsi="Cambria Math"/>
                <w:b/>
                <w:bCs/>
                <w:sz w:val="36"/>
                <w:szCs w:val="36"/>
              </w:rPr>
              <w:t>homography</w:t>
            </w:r>
            <w:r w:rsidR="003274A4">
              <w:rPr>
                <w:rFonts w:ascii="Cambria Math" w:hAnsi="Cambria Math"/>
                <w:sz w:val="36"/>
                <w:szCs w:val="36"/>
              </w:rPr>
              <w:t xml:space="preserve">, not the essential matrix. </w:t>
            </w:r>
          </w:p>
          <w:p w14:paraId="7EB6FE8C" w14:textId="4D503260" w:rsidR="00912973" w:rsidRDefault="00912973" w:rsidP="00AF73E7">
            <w:pPr>
              <w:rPr>
                <w:rFonts w:ascii="Cambria Math" w:hAnsi="Cambria Math"/>
                <w:sz w:val="36"/>
                <w:szCs w:val="36"/>
              </w:rPr>
            </w:pPr>
          </w:p>
          <w:p w14:paraId="6E15FA6D" w14:textId="43D20F84" w:rsidR="003D5E69" w:rsidRDefault="003D5E69" w:rsidP="003D5E6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Verifications</w:t>
            </w:r>
          </w:p>
          <w:p w14:paraId="18A96DE9" w14:textId="68CBE931" w:rsidR="00912973" w:rsidRDefault="003D5E69" w:rsidP="003D5E69">
            <w:pPr>
              <w:pStyle w:val="ListParagraph"/>
              <w:numPr>
                <w:ilvl w:val="0"/>
                <w:numId w:val="21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Points from x-y plane</w:t>
            </w:r>
          </w:p>
          <w:p w14:paraId="32A8E730" w14:textId="77777777" w:rsidR="00CC5393" w:rsidRDefault="00CC5393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SO3 confirmed</w:t>
            </w:r>
          </w:p>
          <w:p w14:paraId="14B9FDFF" w14:textId="181EC819" w:rsidR="00CC5393" w:rsidRDefault="00DA5DCD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FEF2439" wp14:editId="444D80F0">
                  <wp:extent cx="2305050" cy="48577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1E625" w14:textId="77777777" w:rsidR="00CC5393" w:rsidRDefault="00CC5393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Epipoles and epipolar lines confirmed</w:t>
            </w:r>
          </w:p>
          <w:p w14:paraId="66F6F05B" w14:textId="17DB5EF0" w:rsidR="00CC5393" w:rsidRDefault="00AC62EB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EBC8AD3" wp14:editId="62269099">
                  <wp:extent cx="2609850" cy="981075"/>
                  <wp:effectExtent l="0" t="0" r="0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5EAE3" w14:textId="77777777" w:rsidR="00DA5DCD" w:rsidRPr="00556F1D" w:rsidRDefault="00DA5DCD" w:rsidP="00CC5393">
            <w:pPr>
              <w:rPr>
                <w:rFonts w:ascii="Cambria Math" w:hAnsi="Cambria Math"/>
                <w:sz w:val="36"/>
                <w:szCs w:val="36"/>
              </w:rPr>
            </w:pPr>
          </w:p>
          <w:p w14:paraId="4DF29064" w14:textId="4AA85562" w:rsidR="00F056FF" w:rsidRDefault="00F056FF" w:rsidP="00F056FF">
            <w:pPr>
              <w:pStyle w:val="ListParagraph"/>
              <w:numPr>
                <w:ilvl w:val="0"/>
                <w:numId w:val="21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Points from x-z plane</w:t>
            </w:r>
          </w:p>
          <w:p w14:paraId="572C3C81" w14:textId="1C89DBD9" w:rsidR="00CC5393" w:rsidRDefault="00CC5393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SO3 confirmed</w:t>
            </w:r>
            <w:r w:rsidR="008C566B">
              <w:rPr>
                <w:rFonts w:ascii="Cambria Math" w:hAnsi="Cambria Math"/>
                <w:sz w:val="36"/>
                <w:szCs w:val="36"/>
              </w:rPr>
              <w:t xml:space="preserve">                     </w:t>
            </w:r>
            <w:r w:rsidR="00D57A18">
              <w:rPr>
                <w:rFonts w:ascii="Cambria Math" w:hAnsi="Cambria Math"/>
                <w:sz w:val="36"/>
                <w:szCs w:val="36"/>
              </w:rPr>
              <w:t>Epipoles and epipolar lines confirmed</w:t>
            </w:r>
          </w:p>
          <w:p w14:paraId="5719F5FB" w14:textId="55816B65" w:rsidR="00CC5393" w:rsidRDefault="009832AE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5B7C804" wp14:editId="4D86B3EB">
                  <wp:extent cx="2637536" cy="55880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595" cy="55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566B">
              <w:rPr>
                <w:noProof/>
              </w:rPr>
              <w:drawing>
                <wp:inline distT="0" distB="0" distL="0" distR="0" wp14:anchorId="6101D948" wp14:editId="1EF985F6">
                  <wp:extent cx="2638425" cy="971550"/>
                  <wp:effectExtent l="0" t="0" r="952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57ADD" w14:textId="77777777" w:rsidR="00DA5DCD" w:rsidRPr="00556F1D" w:rsidRDefault="00DA5DCD" w:rsidP="00CC5393">
            <w:pPr>
              <w:rPr>
                <w:rFonts w:ascii="Cambria Math" w:hAnsi="Cambria Math"/>
                <w:sz w:val="36"/>
                <w:szCs w:val="36"/>
              </w:rPr>
            </w:pPr>
          </w:p>
          <w:p w14:paraId="36E067AB" w14:textId="4A9D97E0" w:rsidR="00F056FF" w:rsidRDefault="00F056FF" w:rsidP="00F056FF">
            <w:pPr>
              <w:pStyle w:val="ListParagraph"/>
              <w:numPr>
                <w:ilvl w:val="0"/>
                <w:numId w:val="21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Points from y-z plane</w:t>
            </w:r>
          </w:p>
          <w:p w14:paraId="7181739A" w14:textId="52B02539" w:rsidR="00CC5393" w:rsidRDefault="00CC5393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SO3 confirmed</w:t>
            </w:r>
            <w:r w:rsidR="00D57A18">
              <w:rPr>
                <w:rFonts w:ascii="Cambria Math" w:hAnsi="Cambria Math"/>
                <w:sz w:val="36"/>
                <w:szCs w:val="36"/>
              </w:rPr>
              <w:t xml:space="preserve">                Epipoles and epipolar lines confirmed</w:t>
            </w:r>
          </w:p>
          <w:p w14:paraId="0E3CC532" w14:textId="4D5B3E44" w:rsidR="00CC5393" w:rsidRDefault="00447D49" w:rsidP="00CC5393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489CCC7" wp14:editId="5581B805">
                  <wp:extent cx="2305050" cy="4857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7A18">
              <w:rPr>
                <w:noProof/>
              </w:rPr>
              <w:drawing>
                <wp:inline distT="0" distB="0" distL="0" distR="0" wp14:anchorId="407098D2" wp14:editId="3AA397D7">
                  <wp:extent cx="2638425" cy="95250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0D0C6" w14:textId="77777777" w:rsidR="00F056FF" w:rsidRPr="00F056FF" w:rsidRDefault="00F056FF" w:rsidP="00F056FF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1AD84878" w14:textId="6E91D627" w:rsidR="00F056FF" w:rsidRDefault="00F056FF" w:rsidP="00F056FF">
            <w:pPr>
              <w:pStyle w:val="ListParagraph"/>
              <w:numPr>
                <w:ilvl w:val="0"/>
                <w:numId w:val="21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Using all points</w:t>
            </w:r>
          </w:p>
          <w:p w14:paraId="6BD19B77" w14:textId="4F6DA8A7" w:rsidR="00556F1D" w:rsidRDefault="00556F1D" w:rsidP="00556F1D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SO3 confirmed</w:t>
            </w:r>
          </w:p>
          <w:p w14:paraId="3CEBFED6" w14:textId="482EBAE3" w:rsidR="00556F1D" w:rsidRDefault="00556F1D" w:rsidP="00556F1D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949A928" wp14:editId="39EB2E16">
                  <wp:extent cx="2305050" cy="5143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4666A" w14:textId="18FDAB9F" w:rsidR="00556F1D" w:rsidRDefault="00556F1D" w:rsidP="00556F1D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Epipoles and epipolar lines confirmed</w:t>
            </w:r>
          </w:p>
          <w:p w14:paraId="56ADBEF6" w14:textId="7413B353" w:rsidR="00556F1D" w:rsidRPr="00556F1D" w:rsidRDefault="00CC5393" w:rsidP="00556F1D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2D371A9" wp14:editId="74BC39A2">
                  <wp:extent cx="2657475" cy="990600"/>
                  <wp:effectExtent l="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C030F" w14:textId="7DF186C8" w:rsidR="00912973" w:rsidRDefault="00912973" w:rsidP="00AF73E7">
            <w:pPr>
              <w:rPr>
                <w:rFonts w:ascii="Cambria Math" w:hAnsi="Cambria Math"/>
                <w:sz w:val="36"/>
                <w:szCs w:val="36"/>
              </w:rPr>
            </w:pPr>
          </w:p>
          <w:p w14:paraId="35CCA8E2" w14:textId="757891C0" w:rsidR="00853320" w:rsidRDefault="00853320" w:rsidP="00AF73E7">
            <w:pPr>
              <w:rPr>
                <w:rFonts w:ascii="Cambria Math" w:hAnsi="Cambria Math"/>
                <w:sz w:val="36"/>
                <w:szCs w:val="36"/>
              </w:rPr>
            </w:pPr>
            <w:r w:rsidRPr="00853320">
              <w:rPr>
                <w:rFonts w:ascii="Cambria Math" w:hAnsi="Cambria Math"/>
                <w:sz w:val="36"/>
                <w:szCs w:val="36"/>
                <w:u w:val="single"/>
              </w:rPr>
              <w:t>Observations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2D7C6BFC" w14:textId="1553645E" w:rsidR="00853320" w:rsidRDefault="00853320" w:rsidP="00853320">
            <w:pPr>
              <w:pStyle w:val="ListParagraph"/>
              <w:numPr>
                <w:ilvl w:val="0"/>
                <w:numId w:val="20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Due to the random noise used in the simulatio</w:t>
            </w:r>
            <w:r w:rsidR="00103029">
              <w:rPr>
                <w:rFonts w:ascii="Cambria Math" w:hAnsi="Cambria Math"/>
                <w:sz w:val="36"/>
                <w:szCs w:val="36"/>
              </w:rPr>
              <w:t xml:space="preserve">n, we would always end up with slightly different results any time we rerun the code. In some cases, </w:t>
            </w:r>
            <w:r w:rsidR="00E025AF">
              <w:rPr>
                <w:rFonts w:ascii="Cambria Math" w:hAnsi="Cambria Math"/>
                <w:sz w:val="36"/>
                <w:szCs w:val="36"/>
              </w:rPr>
              <w:t xml:space="preserve">the determined of one of the left and right matrices from the SVD process would be negative one. Therefore, we need keep </w:t>
            </w:r>
            <w:r w:rsidR="00BC5730">
              <w:rPr>
                <w:rFonts w:ascii="Cambria Math" w:hAnsi="Cambria Math"/>
                <w:sz w:val="36"/>
                <w:szCs w:val="36"/>
              </w:rPr>
              <w:t xml:space="preserve">rerunning the code until SO3 is confirmed for both matrices. </w:t>
            </w:r>
          </w:p>
          <w:p w14:paraId="6297B6A8" w14:textId="77777777" w:rsidR="006769C9" w:rsidRDefault="00BC5730" w:rsidP="00853320">
            <w:pPr>
              <w:pStyle w:val="ListParagraph"/>
              <w:numPr>
                <w:ilvl w:val="0"/>
                <w:numId w:val="20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epipoles </w:t>
            </w:r>
            <w:r w:rsidR="00464E68">
              <w:rPr>
                <w:rFonts w:ascii="Cambria Math" w:hAnsi="Cambria Math"/>
                <w:sz w:val="36"/>
                <w:szCs w:val="36"/>
              </w:rPr>
              <w:t xml:space="preserve">are verified to a very high degree of accuracy. </w:t>
            </w:r>
          </w:p>
          <w:p w14:paraId="6675F9C3" w14:textId="0BDBB716" w:rsidR="003F2D32" w:rsidRPr="00F32EAA" w:rsidRDefault="00464E68" w:rsidP="00F32EAA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E.g., -1x10</w:t>
            </w:r>
            <w:r w:rsidRPr="00464E68">
              <w:rPr>
                <w:rFonts w:ascii="Cambria Math" w:hAnsi="Cambria Math"/>
                <w:sz w:val="36"/>
                <w:szCs w:val="36"/>
                <w:vertAlign w:val="superscript"/>
              </w:rPr>
              <w:t>-17</w:t>
            </w:r>
            <w:r>
              <w:rPr>
                <w:rFonts w:ascii="Cambria Math" w:hAnsi="Cambria Math"/>
                <w:sz w:val="36"/>
                <w:szCs w:val="36"/>
              </w:rPr>
              <w:t xml:space="preserve">; however, the points are verified </w:t>
            </w:r>
            <w:r w:rsidR="008C566B">
              <w:rPr>
                <w:rFonts w:ascii="Cambria Math" w:hAnsi="Cambria Math"/>
                <w:sz w:val="36"/>
                <w:szCs w:val="36"/>
              </w:rPr>
              <w:t>within the range from 0 to about 0.8 in the worst case.</w:t>
            </w:r>
            <w:r w:rsidR="003F2D32">
              <w:rPr>
                <w:rFonts w:ascii="Cambria Math" w:hAnsi="Cambria Math"/>
                <w:sz w:val="36"/>
                <w:szCs w:val="36"/>
              </w:rPr>
              <w:t xml:space="preserve"> In the ideal case, these should be exactly zero according to the following relations:</w:t>
            </w:r>
          </w:p>
          <w:p w14:paraId="0F8776B9" w14:textId="7A798DFA" w:rsidR="003F2D32" w:rsidRDefault="003F2D32" w:rsidP="00F32EAA">
            <w:pPr>
              <w:pStyle w:val="ListParagraph"/>
              <w:jc w:val="center"/>
              <w:rPr>
                <w:rFonts w:ascii="Cambria Math" w:hAnsi="Cambria Math"/>
                <w:sz w:val="36"/>
                <w:szCs w:val="36"/>
              </w:rPr>
            </w:pPr>
            <w:r w:rsidRPr="00CD240C">
              <w:rPr>
                <w:noProof/>
                <w:sz w:val="34"/>
                <w:szCs w:val="34"/>
              </w:rPr>
              <w:drawing>
                <wp:inline distT="0" distB="0" distL="0" distR="0" wp14:anchorId="39434B9F" wp14:editId="65B8EED9">
                  <wp:extent cx="2788468" cy="506133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135" cy="51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8B57F" w14:textId="5A2D730E" w:rsidR="003F2D32" w:rsidRDefault="00F32EAA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My results were very close to zero, so I believe they are acceptable. </w:t>
            </w:r>
          </w:p>
          <w:p w14:paraId="51F72645" w14:textId="118412EA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12D6596D" w14:textId="443169D6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36B61C45" w14:textId="036761A1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301919CF" w14:textId="4DFFD624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6AC708E7" w14:textId="70AD8059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4B21CF0B" w14:textId="6B10A472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7881A63E" w14:textId="20D38A0B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6E6382AA" w14:textId="7A989636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4AC78988" w14:textId="63F4003E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22BA4290" w14:textId="5E984156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120F74D5" w14:textId="7601DB21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40407354" w14:textId="03953E8D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0F8D6352" w14:textId="3E27E7D4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1BF57BD8" w14:textId="339CE06A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245A1F45" w14:textId="306E6EF6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17A3A57E" w14:textId="7C10893E" w:rsidR="00035D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216E11C0" w14:textId="77777777" w:rsidR="00035D20" w:rsidRPr="00853320" w:rsidRDefault="00035D20" w:rsidP="006769C9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412E8B" w:rsidRPr="003A798E" w14:paraId="2B248659" w14:textId="77777777" w:rsidTr="003F0184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313D94E" w14:textId="77777777" w:rsidR="00412E8B" w:rsidRPr="003A798E" w:rsidRDefault="00412E8B" w:rsidP="00412E8B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5280" behindDoc="1" locked="0" layoutInCell="1" allowOverlap="1" wp14:anchorId="628E6B28" wp14:editId="0CB1CE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3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7D33C" id="Shape" o:spid="_x0000_s1026" alt="&quot;&quot;" style="position:absolute;margin-left:-80.5pt;margin-top:-36pt;width:647.9pt;height:727.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2m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DYNO2m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B846966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51CC7154" w14:textId="77777777" w:rsidR="00412E8B" w:rsidRPr="003A798E" w:rsidRDefault="00412E8B" w:rsidP="00412E8B"/>
              </w:tc>
            </w:tr>
            <w:tr w:rsidR="00412E8B" w:rsidRPr="003A798E" w14:paraId="03D33746" w14:textId="77777777" w:rsidTr="003F0184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3342CE3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24EDCB34" w14:textId="77777777" w:rsidR="00412E8B" w:rsidRPr="003A798E" w:rsidRDefault="00412E8B" w:rsidP="00412E8B">
                  <w:pPr>
                    <w:pStyle w:val="Quote"/>
                  </w:pPr>
                  <w:r>
                    <w:t>DISCUSSION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1995EB5" w14:textId="77777777" w:rsidR="00412E8B" w:rsidRPr="003A798E" w:rsidRDefault="00412E8B" w:rsidP="00412E8B"/>
              </w:tc>
            </w:tr>
            <w:tr w:rsidR="00412E8B" w:rsidRPr="003A798E" w14:paraId="5EF11A65" w14:textId="77777777" w:rsidTr="003F0184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8FC330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E3E48AA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167699A5" w14:textId="77777777" w:rsidR="00412E8B" w:rsidRPr="003A798E" w:rsidRDefault="00412E8B" w:rsidP="00412E8B"/>
              </w:tc>
            </w:tr>
          </w:tbl>
          <w:p w14:paraId="5CD2C0B1" w14:textId="4FEDFF0D" w:rsidR="00E16E9F" w:rsidRDefault="00E50145" w:rsidP="00AF64D2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lastRenderedPageBreak/>
              <w:t xml:space="preserve">The points we choose for the 8-point algorithm have to be a general position. </w:t>
            </w:r>
            <w:r w:rsidR="00CA5248">
              <w:rPr>
                <w:rFonts w:ascii="Cambria Math" w:hAnsi="Cambria Math"/>
                <w:sz w:val="36"/>
                <w:szCs w:val="36"/>
              </w:rPr>
              <w:t xml:space="preserve">This is to avoid degenerate conditions that may arise from planar points or quadratic surfaces. </w:t>
            </w:r>
          </w:p>
          <w:p w14:paraId="785E672B" w14:textId="12EB1C1C" w:rsidR="00CB7F3B" w:rsidRDefault="00CB7F3B" w:rsidP="00AF64D2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8-point algorithm provides 4 solutions in total (2 for +E and 2 for -E). The final choice of a plausible solution is determined using the positive depth constraint. </w:t>
            </w:r>
            <w:r w:rsidR="009E4137">
              <w:rPr>
                <w:rFonts w:ascii="Cambria Math" w:hAnsi="Cambria Math"/>
                <w:sz w:val="36"/>
                <w:szCs w:val="36"/>
              </w:rPr>
              <w:t xml:space="preserve">In succinct terms, the solution that places the object in front of the camera is the right solution. </w:t>
            </w:r>
          </w:p>
          <w:p w14:paraId="60A2182A" w14:textId="454EB110" w:rsidR="00A24CC9" w:rsidRDefault="007B736B" w:rsidP="007B736B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6EB83E2" wp14:editId="11BDBBDA">
                  <wp:extent cx="3788725" cy="2869324"/>
                  <wp:effectExtent l="0" t="0" r="254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402" cy="287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19E55" w14:textId="1FE1513F" w:rsidR="00A24CC9" w:rsidRDefault="00A24CC9" w:rsidP="00714F2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 w:rsidRPr="004D740B">
              <w:rPr>
                <w:rFonts w:ascii="Cambria Math" w:hAnsi="Cambria Math"/>
                <w:sz w:val="36"/>
                <w:szCs w:val="36"/>
              </w:rPr>
              <w:t>The matrix E (as a function of (R, T)) has only a total of five degrees of freedom: three for rotation and two for translation</w:t>
            </w:r>
            <w:r w:rsidR="004D740B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Pr="004D740B">
              <w:rPr>
                <w:rFonts w:ascii="Cambria Math" w:hAnsi="Cambria Math"/>
                <w:sz w:val="36"/>
                <w:szCs w:val="36"/>
              </w:rPr>
              <w:t>(up to a scalar factor)</w:t>
            </w:r>
            <w:r w:rsidR="004D740B">
              <w:rPr>
                <w:rFonts w:ascii="Cambria Math" w:hAnsi="Cambria Math"/>
                <w:sz w:val="36"/>
                <w:szCs w:val="36"/>
              </w:rPr>
              <w:t xml:space="preserve">, so the number of points, eight, assumed by the -point algorithm is mostly for simplicity and convenience. </w:t>
            </w:r>
          </w:p>
          <w:p w14:paraId="6B0F0025" w14:textId="0F6AEFB0" w:rsidR="00D9179C" w:rsidRDefault="00D9179C" w:rsidP="00714F2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This is why there are 5-point algorithms </w:t>
            </w:r>
            <w:r w:rsidR="000F785C">
              <w:rPr>
                <w:rFonts w:ascii="Cambria Math" w:hAnsi="Cambria Math"/>
                <w:sz w:val="36"/>
                <w:szCs w:val="36"/>
              </w:rPr>
              <w:t xml:space="preserve">available in the literature; albeit nonlinear. </w:t>
            </w:r>
          </w:p>
          <w:p w14:paraId="1479F3D4" w14:textId="67EF28FC" w:rsidR="008B1402" w:rsidRDefault="008B1402" w:rsidP="00714F2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Generally, in the recovered pose, the rotation should be very similar to that of the original object while the translation obtained would be a scaled version of the original one. </w:t>
            </w:r>
          </w:p>
          <w:p w14:paraId="5D043425" w14:textId="6113E162" w:rsidR="003274A4" w:rsidRPr="004D740B" w:rsidRDefault="003274A4" w:rsidP="00714F2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For planar points, we estimate the </w:t>
            </w:r>
            <w:r w:rsidRPr="00D950A4">
              <w:rPr>
                <w:rFonts w:ascii="Cambria Math" w:hAnsi="Cambria Math"/>
                <w:b/>
                <w:bCs/>
                <w:sz w:val="36"/>
                <w:szCs w:val="36"/>
              </w:rPr>
              <w:t>homography</w:t>
            </w:r>
            <w:r>
              <w:rPr>
                <w:rFonts w:ascii="Cambria Math" w:hAnsi="Cambria Math"/>
                <w:sz w:val="36"/>
                <w:szCs w:val="36"/>
              </w:rPr>
              <w:t xml:space="preserve">, not the essential matrix. </w:t>
            </w:r>
          </w:p>
          <w:p w14:paraId="2655C279" w14:textId="336B6D15" w:rsidR="00AF64D2" w:rsidRDefault="00AF64D2" w:rsidP="00AF64D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B448729" w14:textId="4F020324" w:rsidR="00AF64D2" w:rsidRDefault="00AF64D2" w:rsidP="00AF64D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B3F4E5A" w14:textId="66AD971A" w:rsidR="00AF64D2" w:rsidRDefault="00AF64D2" w:rsidP="00AF64D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C8ABA6E" w14:textId="77777777" w:rsidR="00AF64D2" w:rsidRPr="00AF64D2" w:rsidRDefault="00AF64D2" w:rsidP="00AF64D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9E5540" w:rsidRPr="003A798E" w14:paraId="68DC2397" w14:textId="77777777" w:rsidTr="00BB2CA3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7751E483" w14:textId="42710BB5" w:rsidR="009E5540" w:rsidRPr="003A798E" w:rsidRDefault="000B07CE" w:rsidP="009E5540">
                  <w:pPr>
                    <w:pStyle w:val="GraphicAnchor"/>
                  </w:pPr>
                  <w:r>
                    <w:lastRenderedPageBreak/>
                    <w:t xml:space="preserve"> </w:t>
                  </w:r>
                  <w:r w:rsidR="009E5540" w:rsidRPr="003A798E"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232" behindDoc="1" locked="0" layoutInCell="1" allowOverlap="1" wp14:anchorId="1476DB0C" wp14:editId="555D29CC">
                            <wp:simplePos x="0" y="0"/>
                            <wp:positionH relativeFrom="margin">
                              <wp:posOffset>-980146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37B792F" id="Shape" o:spid="_x0000_s1026" alt="&quot;&quot;" style="position:absolute;margin-left:-77.2pt;margin-top:-36pt;width:647.9pt;height:727.5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9aa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1BB87A5E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0F3B1688" w14:textId="77777777" w:rsidR="009E5540" w:rsidRPr="003A798E" w:rsidRDefault="009E5540" w:rsidP="009E5540"/>
              </w:tc>
            </w:tr>
            <w:tr w:rsidR="009E5540" w:rsidRPr="003A798E" w14:paraId="0AF4427F" w14:textId="77777777" w:rsidTr="00BB2CA3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4E3CEF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48477F0" w14:textId="77777777" w:rsidR="009E5540" w:rsidRPr="003A798E" w:rsidRDefault="009E5540" w:rsidP="009E5540">
                  <w:pPr>
                    <w:pStyle w:val="Quote"/>
                  </w:pPr>
                  <w:r>
                    <w:t>REFERENCES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8FA073B" w14:textId="77777777" w:rsidR="009E5540" w:rsidRPr="003A798E" w:rsidRDefault="009E5540" w:rsidP="009E5540"/>
              </w:tc>
            </w:tr>
            <w:tr w:rsidR="009E5540" w:rsidRPr="003A798E" w14:paraId="37DF8179" w14:textId="77777777" w:rsidTr="00BB2CA3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7A7B05E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725E2C2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637919CC" w14:textId="77777777" w:rsidR="009E5540" w:rsidRPr="003A798E" w:rsidRDefault="009E5540" w:rsidP="009E5540"/>
              </w:tc>
            </w:tr>
          </w:tbl>
          <w:p w14:paraId="3EA42193" w14:textId="61149041" w:rsidR="009E5540" w:rsidRPr="00031CE7" w:rsidRDefault="009E5540" w:rsidP="00723677">
            <w:pPr>
              <w:rPr>
                <w:sz w:val="60"/>
                <w:szCs w:val="60"/>
              </w:rPr>
            </w:pPr>
          </w:p>
        </w:tc>
      </w:tr>
    </w:tbl>
    <w:p w14:paraId="1E08721C" w14:textId="77777777" w:rsidR="0028615E" w:rsidRDefault="0028615E" w:rsidP="009E5540">
      <w:pPr>
        <w:rPr>
          <w:sz w:val="30"/>
          <w:szCs w:val="30"/>
        </w:rPr>
        <w:sectPr w:rsidR="0028615E" w:rsidSect="00912973"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p w14:paraId="05A3E1FD" w14:textId="5A76E3A7" w:rsidR="008857C6" w:rsidRDefault="008857C6" w:rsidP="009E5540">
      <w:pPr>
        <w:rPr>
          <w:sz w:val="30"/>
          <w:szCs w:val="30"/>
        </w:rPr>
      </w:pPr>
      <w:r w:rsidRPr="008857C6">
        <w:rPr>
          <w:sz w:val="30"/>
          <w:szCs w:val="30"/>
        </w:rPr>
        <w:lastRenderedPageBreak/>
        <w:t>Reinhard Klette. 2014. Concise Computer Vision: An Introduction into Theory and Algorithms. Springer Publishing Company, Incorporated.</w:t>
      </w:r>
    </w:p>
    <w:p w14:paraId="6FC34D7C" w14:textId="6E2D41FB" w:rsidR="003D3A34" w:rsidRDefault="003D3A34" w:rsidP="009E5540">
      <w:pPr>
        <w:rPr>
          <w:sz w:val="30"/>
          <w:szCs w:val="30"/>
        </w:rPr>
      </w:pPr>
    </w:p>
    <w:p w14:paraId="031C9F09" w14:textId="1A0C8727" w:rsidR="00AD5331" w:rsidRDefault="00F32EAA" w:rsidP="009E5540">
      <w:pPr>
        <w:rPr>
          <w:rStyle w:val="Hyperlink"/>
          <w:sz w:val="30"/>
          <w:szCs w:val="30"/>
        </w:rPr>
      </w:pPr>
      <w:hyperlink r:id="rId64" w:history="1">
        <w:r w:rsidR="001C356C" w:rsidRPr="001E1E6D">
          <w:rPr>
            <w:rStyle w:val="Hyperlink"/>
            <w:sz w:val="30"/>
            <w:szCs w:val="30"/>
          </w:rPr>
          <w:t>https://cseweb.ucsd.edu/classes/sp03/cse252/MaSKS_Ch5.pdf</w:t>
        </w:r>
      </w:hyperlink>
    </w:p>
    <w:p w14:paraId="1DC2EC97" w14:textId="77777777" w:rsidR="001C356C" w:rsidRDefault="001C356C" w:rsidP="009E5540">
      <w:pPr>
        <w:rPr>
          <w:rStyle w:val="Hyperlink"/>
          <w:sz w:val="30"/>
          <w:szCs w:val="30"/>
        </w:rPr>
      </w:pPr>
    </w:p>
    <w:p w14:paraId="70F772F0" w14:textId="6677812E" w:rsidR="00AD5331" w:rsidRDefault="00F32EAA" w:rsidP="009E5540">
      <w:pPr>
        <w:rPr>
          <w:sz w:val="30"/>
          <w:szCs w:val="30"/>
        </w:rPr>
      </w:pPr>
      <w:hyperlink r:id="rId65" w:history="1">
        <w:r w:rsidR="002763BB" w:rsidRPr="001E092D">
          <w:rPr>
            <w:rStyle w:val="Hyperlink"/>
            <w:sz w:val="30"/>
            <w:szCs w:val="30"/>
          </w:rPr>
          <w:t>https://www.plymouth.ac.uk/uploads/production/document/path/8/8593/Relative_Pose_-_George_Terzakis.pdf</w:t>
        </w:r>
      </w:hyperlink>
    </w:p>
    <w:p w14:paraId="51ECECBC" w14:textId="11A3AEA9" w:rsidR="002763BB" w:rsidRDefault="002763BB" w:rsidP="009E5540">
      <w:pPr>
        <w:rPr>
          <w:sz w:val="30"/>
          <w:szCs w:val="30"/>
        </w:rPr>
      </w:pPr>
    </w:p>
    <w:p w14:paraId="4F7040EA" w14:textId="77777777" w:rsidR="002763BB" w:rsidRDefault="002763BB" w:rsidP="009E5540">
      <w:pPr>
        <w:rPr>
          <w:sz w:val="30"/>
          <w:szCs w:val="30"/>
        </w:rPr>
      </w:pPr>
    </w:p>
    <w:p w14:paraId="6B86172B" w14:textId="65B026EA" w:rsidR="00204FA1" w:rsidRDefault="00204FA1" w:rsidP="009E5540">
      <w:pPr>
        <w:rPr>
          <w:sz w:val="30"/>
          <w:szCs w:val="30"/>
        </w:rPr>
      </w:pPr>
    </w:p>
    <w:p w14:paraId="31D1CF7A" w14:textId="77777777" w:rsidR="00204FA1" w:rsidRDefault="00204FA1" w:rsidP="009E5540">
      <w:pPr>
        <w:rPr>
          <w:sz w:val="30"/>
          <w:szCs w:val="30"/>
        </w:rPr>
      </w:pPr>
    </w:p>
    <w:p w14:paraId="65829CCC" w14:textId="46017072" w:rsidR="00943745" w:rsidRDefault="00943745" w:rsidP="009E5540">
      <w:pPr>
        <w:rPr>
          <w:sz w:val="30"/>
          <w:szCs w:val="30"/>
        </w:rPr>
      </w:pPr>
    </w:p>
    <w:p w14:paraId="40439031" w14:textId="77777777" w:rsidR="00943745" w:rsidRDefault="00943745" w:rsidP="009E5540">
      <w:pPr>
        <w:rPr>
          <w:sz w:val="30"/>
          <w:szCs w:val="30"/>
        </w:rPr>
      </w:pPr>
    </w:p>
    <w:p w14:paraId="5E90C982" w14:textId="738F7629" w:rsidR="00D07A58" w:rsidRDefault="00D07A58" w:rsidP="009E5540">
      <w:pPr>
        <w:rPr>
          <w:sz w:val="30"/>
          <w:szCs w:val="30"/>
        </w:rPr>
      </w:pPr>
    </w:p>
    <w:p w14:paraId="61B4FF59" w14:textId="77B4EE4B" w:rsidR="00D07A58" w:rsidRDefault="00D07A58" w:rsidP="009E5540">
      <w:pPr>
        <w:rPr>
          <w:sz w:val="30"/>
          <w:szCs w:val="30"/>
        </w:rPr>
      </w:pPr>
    </w:p>
    <w:p w14:paraId="7326A1D6" w14:textId="2C1B92D8" w:rsidR="00D07A58" w:rsidRDefault="00D07A58" w:rsidP="009E5540">
      <w:pPr>
        <w:rPr>
          <w:sz w:val="30"/>
          <w:szCs w:val="30"/>
        </w:rPr>
      </w:pPr>
    </w:p>
    <w:p w14:paraId="38DD24F0" w14:textId="5566B47D" w:rsidR="00D07A58" w:rsidRDefault="00D07A58" w:rsidP="009E5540">
      <w:pPr>
        <w:rPr>
          <w:sz w:val="30"/>
          <w:szCs w:val="30"/>
        </w:rPr>
      </w:pPr>
    </w:p>
    <w:p w14:paraId="60270396" w14:textId="53C18C13" w:rsidR="007C551C" w:rsidRDefault="007C551C" w:rsidP="009E5540">
      <w:pPr>
        <w:rPr>
          <w:sz w:val="30"/>
          <w:szCs w:val="30"/>
        </w:rPr>
      </w:pPr>
    </w:p>
    <w:p w14:paraId="43279509" w14:textId="608D55D5" w:rsidR="007C551C" w:rsidRDefault="007C551C" w:rsidP="009E5540">
      <w:pPr>
        <w:rPr>
          <w:sz w:val="30"/>
          <w:szCs w:val="30"/>
        </w:rPr>
      </w:pPr>
    </w:p>
    <w:p w14:paraId="2922A4DF" w14:textId="311BC658" w:rsidR="007C551C" w:rsidRDefault="007C551C" w:rsidP="009E5540">
      <w:pPr>
        <w:rPr>
          <w:sz w:val="30"/>
          <w:szCs w:val="30"/>
        </w:rPr>
      </w:pPr>
    </w:p>
    <w:p w14:paraId="1194F4D0" w14:textId="1A80970C" w:rsidR="007C551C" w:rsidRDefault="007C551C" w:rsidP="009E5540">
      <w:pPr>
        <w:rPr>
          <w:sz w:val="30"/>
          <w:szCs w:val="30"/>
        </w:rPr>
      </w:pPr>
    </w:p>
    <w:p w14:paraId="522F65C6" w14:textId="7F604287" w:rsidR="007C551C" w:rsidRDefault="007C551C" w:rsidP="009E5540">
      <w:pPr>
        <w:rPr>
          <w:sz w:val="30"/>
          <w:szCs w:val="30"/>
        </w:rPr>
      </w:pPr>
    </w:p>
    <w:p w14:paraId="2AE540F0" w14:textId="1B98791B" w:rsidR="007C551C" w:rsidRDefault="007C551C" w:rsidP="009E5540">
      <w:pPr>
        <w:rPr>
          <w:sz w:val="30"/>
          <w:szCs w:val="30"/>
        </w:rPr>
      </w:pPr>
    </w:p>
    <w:p w14:paraId="436ACCC9" w14:textId="733F1BE6" w:rsidR="0089246D" w:rsidRDefault="0089246D" w:rsidP="009E5540">
      <w:pPr>
        <w:rPr>
          <w:sz w:val="30"/>
          <w:szCs w:val="30"/>
        </w:rPr>
      </w:pPr>
    </w:p>
    <w:p w14:paraId="571E4170" w14:textId="3EC13B55" w:rsidR="0089246D" w:rsidRDefault="0089246D" w:rsidP="009E5540">
      <w:pPr>
        <w:rPr>
          <w:sz w:val="30"/>
          <w:szCs w:val="30"/>
        </w:rPr>
      </w:pPr>
    </w:p>
    <w:p w14:paraId="160DF6F6" w14:textId="267312F4" w:rsidR="0089246D" w:rsidRDefault="0089246D" w:rsidP="009E5540">
      <w:pPr>
        <w:rPr>
          <w:sz w:val="30"/>
          <w:szCs w:val="30"/>
        </w:rPr>
      </w:pPr>
    </w:p>
    <w:p w14:paraId="27AAD5D6" w14:textId="5FDA3940" w:rsidR="00740C79" w:rsidRDefault="00740C79" w:rsidP="009E5540">
      <w:pPr>
        <w:rPr>
          <w:sz w:val="30"/>
          <w:szCs w:val="30"/>
        </w:rPr>
      </w:pPr>
    </w:p>
    <w:p w14:paraId="51D3232B" w14:textId="2BF8F713" w:rsidR="00740C79" w:rsidRDefault="00740C79" w:rsidP="009E5540">
      <w:pPr>
        <w:rPr>
          <w:sz w:val="30"/>
          <w:szCs w:val="30"/>
        </w:rPr>
      </w:pPr>
    </w:p>
    <w:p w14:paraId="092B4E33" w14:textId="5D63BA24" w:rsidR="00740C79" w:rsidRDefault="00740C79" w:rsidP="009E5540">
      <w:pPr>
        <w:rPr>
          <w:sz w:val="30"/>
          <w:szCs w:val="30"/>
        </w:rPr>
      </w:pPr>
    </w:p>
    <w:p w14:paraId="55E8D915" w14:textId="77777777" w:rsidR="00740C79" w:rsidRDefault="00740C79" w:rsidP="009E5540">
      <w:pPr>
        <w:rPr>
          <w:sz w:val="30"/>
          <w:szCs w:val="30"/>
        </w:rPr>
      </w:pPr>
    </w:p>
    <w:p w14:paraId="012865E3" w14:textId="05D96041" w:rsidR="0089246D" w:rsidRDefault="0089246D" w:rsidP="009E5540">
      <w:pPr>
        <w:rPr>
          <w:sz w:val="30"/>
          <w:szCs w:val="30"/>
        </w:rPr>
      </w:pPr>
    </w:p>
    <w:p w14:paraId="7F4E4639" w14:textId="77777777" w:rsidR="0089246D" w:rsidRDefault="0089246D" w:rsidP="009E5540">
      <w:pPr>
        <w:rPr>
          <w:sz w:val="30"/>
          <w:szCs w:val="30"/>
        </w:rPr>
      </w:pPr>
    </w:p>
    <w:p w14:paraId="11C7BA00" w14:textId="3637500B" w:rsidR="00D07A58" w:rsidRDefault="00D07A58" w:rsidP="009E5540">
      <w:pPr>
        <w:rPr>
          <w:sz w:val="30"/>
          <w:szCs w:val="30"/>
        </w:rPr>
      </w:pPr>
    </w:p>
    <w:tbl>
      <w:tblPr>
        <w:tblW w:w="0" w:type="auto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D07A58" w:rsidRPr="003A798E" w14:paraId="3C3E310E" w14:textId="77777777" w:rsidTr="00374C30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2A537E3F" w14:textId="77777777" w:rsidR="00D07A58" w:rsidRPr="003A798E" w:rsidRDefault="00D07A58" w:rsidP="00374C30">
            <w:pPr>
              <w:pStyle w:val="GraphicAnchor"/>
            </w:pP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01F1393" w14:textId="77777777" w:rsidR="00D07A58" w:rsidRPr="003A798E" w:rsidRDefault="00D07A58" w:rsidP="00374C30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7328" behindDoc="1" locked="0" layoutInCell="1" allowOverlap="1" wp14:anchorId="18FFB553" wp14:editId="24DBEE3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22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BF650" id="Shape" o:spid="_x0000_s1026" alt="&quot;&quot;" style="position:absolute;margin-left:-85.65pt;margin-top:-35pt;width:611.9pt;height:718.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va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7jYb2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233ED355" w14:textId="77777777" w:rsidR="00D07A58" w:rsidRPr="003A798E" w:rsidRDefault="00D07A58" w:rsidP="00374C30"/>
        </w:tc>
      </w:tr>
      <w:tr w:rsidR="00D07A58" w:rsidRPr="003A798E" w14:paraId="4CCB8CA1" w14:textId="77777777" w:rsidTr="00374C30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38ECC35F" w14:textId="77777777" w:rsidR="00D07A58" w:rsidRPr="003A798E" w:rsidRDefault="00D07A58" w:rsidP="00374C30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E0FF2D1" w14:textId="7DBD34BC" w:rsidR="00D07A58" w:rsidRPr="003A798E" w:rsidRDefault="00D07A58" w:rsidP="00374C30">
            <w:pPr>
              <w:pStyle w:val="Quote"/>
            </w:pPr>
            <w:r>
              <w:t>APPENDIX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74E33DEC" w14:textId="77777777" w:rsidR="00D07A58" w:rsidRPr="003A798E" w:rsidRDefault="00D07A58" w:rsidP="00374C30"/>
        </w:tc>
      </w:tr>
      <w:tr w:rsidR="00D07A58" w:rsidRPr="003A798E" w14:paraId="06D448F6" w14:textId="77777777" w:rsidTr="00374C30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37DEED1B" w14:textId="77777777" w:rsidR="00D07A58" w:rsidRPr="003A798E" w:rsidRDefault="00D07A58" w:rsidP="00374C30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E3AFEDE" w14:textId="77777777" w:rsidR="00D07A58" w:rsidRPr="003A798E" w:rsidRDefault="00D07A58" w:rsidP="00374C30"/>
        </w:tc>
        <w:tc>
          <w:tcPr>
            <w:tcW w:w="992" w:type="dxa"/>
            <w:vMerge/>
            <w:shd w:val="clear" w:color="auto" w:fill="00C1C7" w:themeFill="accent2"/>
          </w:tcPr>
          <w:p w14:paraId="38509797" w14:textId="77777777" w:rsidR="00D07A58" w:rsidRPr="003A798E" w:rsidRDefault="00D07A58" w:rsidP="00374C30"/>
        </w:tc>
      </w:tr>
    </w:tbl>
    <w:p w14:paraId="030678C3" w14:textId="1DB3D1A4" w:rsidR="00D07A58" w:rsidRDefault="00D07A58" w:rsidP="009E5540">
      <w:pPr>
        <w:rPr>
          <w:sz w:val="30"/>
          <w:szCs w:val="30"/>
        </w:rPr>
      </w:pPr>
    </w:p>
    <w:p w14:paraId="5BBE2CE5" w14:textId="177E2C82" w:rsidR="00153063" w:rsidRDefault="00C9516F" w:rsidP="007E164E">
      <w:pPr>
        <w:pStyle w:val="Heading3"/>
        <w:rPr>
          <w:rFonts w:ascii="Cambria Math" w:hAnsi="Cambria Math"/>
          <w:szCs w:val="36"/>
        </w:rPr>
      </w:pPr>
      <w:r>
        <w:rPr>
          <w:rFonts w:ascii="Cambria Math" w:hAnsi="Cambria Math"/>
          <w:szCs w:val="36"/>
        </w:rPr>
        <w:lastRenderedPageBreak/>
        <w:t>POSE RECOVERY</w:t>
      </w:r>
    </w:p>
    <w:p w14:paraId="7C5235FB" w14:textId="3B06E69E" w:rsidR="004077BE" w:rsidRDefault="004077BE" w:rsidP="0040131A">
      <w:pPr>
        <w:rPr>
          <w:rFonts w:ascii="Cambria Math" w:hAnsi="Cambria Math"/>
          <w:b/>
          <w:bCs/>
          <w:sz w:val="36"/>
          <w:szCs w:val="36"/>
        </w:rPr>
      </w:pPr>
      <w:r w:rsidRPr="00D663AB">
        <w:rPr>
          <w:rFonts w:ascii="Cambria Math" w:hAnsi="Cambria Math"/>
          <w:b/>
          <w:bCs/>
          <w:sz w:val="36"/>
          <w:szCs w:val="36"/>
        </w:rPr>
        <w:t>In-Lab Code</w:t>
      </w:r>
    </w:p>
    <w:p w14:paraId="12CA0581" w14:textId="77777777" w:rsidR="00C9516F" w:rsidRPr="00D663AB" w:rsidRDefault="00C9516F" w:rsidP="0040131A">
      <w:p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Lab9.m</w:t>
      </w:r>
    </w:p>
    <w:p w14:paraId="3075CA10" w14:textId="77777777" w:rsidR="00227AF1" w:rsidRDefault="00227AF1" w:rsidP="008A2B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30"/>
          <w:szCs w:val="30"/>
          <w:lang w:val="tr-TR"/>
        </w:rPr>
        <w:sectPr w:rsidR="00227AF1" w:rsidSect="0028615E"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p w14:paraId="1AB23F32" w14:textId="3D4C3ABA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clear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; close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 clc;</w:t>
      </w:r>
    </w:p>
    <w:p w14:paraId="432F22A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Definitions</w:t>
      </w:r>
    </w:p>
    <w:p w14:paraId="0251311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%rng(1);</w:t>
      </w:r>
    </w:p>
    <w:p w14:paraId="7FD42F3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 = 300;</w:t>
      </w:r>
    </w:p>
    <w:p w14:paraId="0A2358B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 = zeros(L,L);</w:t>
      </w:r>
    </w:p>
    <w:p w14:paraId="090F8D9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4B7D8A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f=L;</w:t>
      </w:r>
    </w:p>
    <w:p w14:paraId="0BFEA59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u0 = L/2;</w:t>
      </w:r>
    </w:p>
    <w:p w14:paraId="4322F9B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v0 = L/2;</w:t>
      </w:r>
    </w:p>
    <w:p w14:paraId="2FD3420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69961E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K = [f 0 u0;    </w:t>
      </w:r>
    </w:p>
    <w:p w14:paraId="554EE1A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f v0;</w:t>
      </w:r>
    </w:p>
    <w:p w14:paraId="4E3440C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0 1];</w:t>
      </w:r>
    </w:p>
    <w:p w14:paraId="45A5DC1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6F981B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DEG_TO_RAD = pi/180;</w:t>
      </w:r>
    </w:p>
    <w:p w14:paraId="2CF188F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9205CD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World Coordinates</w:t>
      </w:r>
    </w:p>
    <w:p w14:paraId="7997BB7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we need to select 8 points since min 8 points is needed to estimate the</w:t>
      </w:r>
    </w:p>
    <w:p w14:paraId="4D009A8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essential matrix E</w:t>
      </w:r>
    </w:p>
    <w:p w14:paraId="2B34168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P_W=[0  2   0   1;</w:t>
      </w:r>
    </w:p>
    <w:p w14:paraId="08507CA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0   1;</w:t>
      </w:r>
    </w:p>
    <w:p w14:paraId="12CADD1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0   1;</w:t>
      </w:r>
    </w:p>
    <w:p w14:paraId="0B8FE38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-1  1;</w:t>
      </w:r>
    </w:p>
    <w:p w14:paraId="2A19037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-1  1;</w:t>
      </w:r>
    </w:p>
    <w:p w14:paraId="1CA6E05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-1  1;</w:t>
      </w:r>
    </w:p>
    <w:p w14:paraId="48FA64D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-2  1;</w:t>
      </w:r>
    </w:p>
    <w:p w14:paraId="48FA8AA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-2  1;</w:t>
      </w:r>
    </w:p>
    <w:p w14:paraId="4EA5211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-2  1;</w:t>
      </w:r>
    </w:p>
    <w:p w14:paraId="2FF48BE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0   1;</w:t>
      </w:r>
    </w:p>
    <w:p w14:paraId="53A847D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0   1;</w:t>
      </w:r>
    </w:p>
    <w:p w14:paraId="79D8763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-1  1;</w:t>
      </w:r>
    </w:p>
    <w:p w14:paraId="003C12E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-1  1;</w:t>
      </w:r>
    </w:p>
    <w:p w14:paraId="1BAD98D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-2  1;</w:t>
      </w:r>
    </w:p>
    <w:p w14:paraId="6DCDF63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-2  1;</w:t>
      </w:r>
    </w:p>
    <w:p w14:paraId="116B1FA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1   0   1;</w:t>
      </w:r>
    </w:p>
    <w:p w14:paraId="55AA1FC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1   0   1;</w:t>
      </w:r>
    </w:p>
    <w:p w14:paraId="7A914A5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2   0   1;</w:t>
      </w:r>
    </w:p>
    <w:p w14:paraId="32DEB96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2   2   0   1</w:t>
      </w:r>
    </w:p>
    <w:p w14:paraId="257BD31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];</w:t>
      </w:r>
    </w:p>
    <w:p w14:paraId="1A5D694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C9BA4E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P_W = P_W';</w:t>
      </w:r>
    </w:p>
    <w:p w14:paraId="4A12E86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NPTS = size(P_W,2);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%Number of points</w:t>
      </w:r>
    </w:p>
    <w:p w14:paraId="526B464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78742A3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Visualization</w:t>
      </w:r>
    </w:p>
    <w:p w14:paraId="1B83AB8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25588BD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50F9DEF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1CEABEF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74AC9D0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1D12436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60B0C97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792DCE8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6D589A8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7B2E3C7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37D3477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3F69D27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59BCBD9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38C2C5F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23325D3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5E2EECC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493F954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274E4A4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0183D02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38D4F32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5C82207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0723C0E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1AD4C8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05E416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B00864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E2D466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1</w:t>
      </w:r>
    </w:p>
    <w:p w14:paraId="79F30F8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120 * DEG_TO_RAD;</w:t>
      </w:r>
    </w:p>
    <w:p w14:paraId="7CA7584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0 *DEG_TO_RAD;</w:t>
      </w:r>
    </w:p>
    <w:p w14:paraId="3AF36CE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60 * DEG_TO_RAD;</w:t>
      </w:r>
    </w:p>
    <w:p w14:paraId="27A56ED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099622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67565EC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777F13D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6129229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022165C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564987F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5DF1C2F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1ED112A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55C4C4B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78BA8D1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27C3C6E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Rc1 = Rx*Ry*Rz;</w:t>
      </w:r>
    </w:p>
    <w:p w14:paraId="1CB28F6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Tc1 = [0;0;5];</w:t>
      </w:r>
    </w:p>
    <w:p w14:paraId="0934CD3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[Rc1 Tc1];</w:t>
      </w:r>
    </w:p>
    <w:p w14:paraId="49B2A76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5CCF92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K*(M * P_W);</w:t>
      </w:r>
    </w:p>
    <w:p w14:paraId="037E313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1B33F19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32C7EE1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p1 + noise1;</w:t>
      </w:r>
    </w:p>
    <w:p w14:paraId="3B04F59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84D8B0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u1(1,:) = p1(1,:) ./ p1(3,:);</w:t>
      </w:r>
    </w:p>
    <w:p w14:paraId="61DB4CB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u1(2,:) = p1(2,:) ./ p1(3,:);</w:t>
      </w:r>
    </w:p>
    <w:p w14:paraId="351B7CD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u1(3,:) = p1(3,:) ./ p1(3,:);</w:t>
      </w:r>
    </w:p>
    <w:p w14:paraId="7A906AC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15DB3C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i=1:length(u1)</w:t>
      </w:r>
    </w:p>
    <w:p w14:paraId="52C7B96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round(u1(1,i)); y=round(u1(2,i));</w:t>
      </w:r>
    </w:p>
    <w:p w14:paraId="531FAC6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I1(y-2:y+2, x-2:x+2) = 255;</w:t>
      </w:r>
    </w:p>
    <w:p w14:paraId="012505E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045FD0F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6ADFBAF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24138B8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CDC515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2</w:t>
      </w:r>
    </w:p>
    <w:p w14:paraId="4B29899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0 * DEG_TO_RAD;</w:t>
      </w:r>
    </w:p>
    <w:p w14:paraId="1391346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-25 *DEG_TO_RAD;</w:t>
      </w:r>
    </w:p>
    <w:p w14:paraId="44947AF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0 * DEG_TO_RAD;</w:t>
      </w:r>
    </w:p>
    <w:p w14:paraId="0F3DE88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50EC05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31F4902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0E4B393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76DF591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716973D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758EBB3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7FB1871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58989AA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7170F68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15AE129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20C601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Rc2c1 = Rx*Ry*Rz;</w:t>
      </w:r>
    </w:p>
    <w:p w14:paraId="3FCFD48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TrueR = Rc2c1;</w:t>
      </w:r>
    </w:p>
    <w:p w14:paraId="231A493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Tc2c1 = [3;0;1];</w:t>
      </w:r>
    </w:p>
    <w:p w14:paraId="42789A7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TrueT = Tc2c1;</w:t>
      </w:r>
    </w:p>
    <w:p w14:paraId="27CA203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Hc1 = [Rc1 Tc1; 0 0 0 1];</w:t>
      </w:r>
    </w:p>
    <w:p w14:paraId="1041DFA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Hc2c1 = [Rc2c1 Tc2c1; 0 0 0 1];</w:t>
      </w:r>
    </w:p>
    <w:p w14:paraId="4A2DDA1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 = Hc2c1*Hc1;</w:t>
      </w:r>
    </w:p>
    <w:p w14:paraId="5C13943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62909B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 = Hc2(1:3,1:3);</w:t>
      </w:r>
    </w:p>
    <w:p w14:paraId="1F66C39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 = Hc2(1:3,4);</w:t>
      </w:r>
    </w:p>
    <w:p w14:paraId="446A597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EF7DDE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[Rc2 Tc2];</w:t>
      </w:r>
    </w:p>
    <w:p w14:paraId="4608204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0CA792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I2 = zeros(L,L);</w:t>
      </w:r>
    </w:p>
    <w:p w14:paraId="32971D6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K*(M*P_W);</w:t>
      </w:r>
    </w:p>
    <w:p w14:paraId="6A4F7D1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67DB2B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1F3D0F0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0475B05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p2 + noise2;</w:t>
      </w:r>
    </w:p>
    <w:p w14:paraId="31FAFA0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456EB7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u2(1,:) = p2(1,:) ./ p2(3,:);</w:t>
      </w:r>
    </w:p>
    <w:p w14:paraId="1594C11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u2(2,:) = p2(2,:) ./ p2(3,:);</w:t>
      </w:r>
    </w:p>
    <w:p w14:paraId="06BFC54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u2(3,:) = p2(3,:) ./ p2(3,:);</w:t>
      </w:r>
    </w:p>
    <w:p w14:paraId="05FF0FC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yxy=[];xyx =[];</w:t>
      </w:r>
    </w:p>
    <w:p w14:paraId="250E065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i=1:length(u2)</w:t>
      </w:r>
    </w:p>
    <w:p w14:paraId="2616DDE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round(u2(1,i)); y=round(u2(2,i));</w:t>
      </w:r>
    </w:p>
    <w:p w14:paraId="564C932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yxy=[yxy; y];xyx =[xyx; x];</w:t>
      </w:r>
    </w:p>
    <w:p w14:paraId="52B6390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I2(y-2:y+2, x-2:x+2) = 255;</w:t>
      </w:r>
    </w:p>
    <w:p w14:paraId="33B59C2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593548C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6C350F3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4A95C1E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E3C2D0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 = Tc2c1;</w:t>
      </w:r>
    </w:p>
    <w:p w14:paraId="15995B2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T_skew = [0 -t(3) t(2); t(3) 0 -t(1); -t(2) t(1) 0];</w:t>
      </w:r>
    </w:p>
    <w:p w14:paraId="374A1AA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Etrue = T_skew*Rc2c1;</w:t>
      </w:r>
    </w:p>
    <w:p w14:paraId="30EDDA8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FE44C2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Displaying the information</w:t>
      </w:r>
    </w:p>
    <w:p w14:paraId="644B0E7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'u1: Pixel coordinates in 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E78082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u1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num2str(size(u1,2))];</w:t>
      </w:r>
    </w:p>
    <w:p w14:paraId="4DDDE78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disp(u1info)</w:t>
      </w:r>
    </w:p>
    <w:p w14:paraId="55092A8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'u2: Pixel coordinates in 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BB20F4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u2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num2str(size(u2,2))];</w:t>
      </w:r>
    </w:p>
    <w:p w14:paraId="59010F8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disp(u2info)</w:t>
      </w:r>
    </w:p>
    <w:p w14:paraId="18BC933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569810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Lab#8 Assignment starts here.</w:t>
      </w:r>
    </w:p>
    <w:p w14:paraId="0B87924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Transform pixel coordinates and construct X matrix using Equations 1 and 2</w:t>
      </w:r>
    </w:p>
    <w:p w14:paraId="6B048CF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28A1607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XX = [];</w:t>
      </w:r>
    </w:p>
    <w:p w14:paraId="51FD67D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p11 = []; p22 = [];</w:t>
      </w:r>
    </w:p>
    <w:p w14:paraId="0185F4C2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ii = [1,6,7,9,14,16,17,10]</w:t>
      </w:r>
    </w:p>
    <w:p w14:paraId="0B0B72C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pp1 = K\u1(:,ii);</w:t>
      </w:r>
    </w:p>
    <w:p w14:paraId="513FB80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pp2 = K\u2(:,ii);</w:t>
      </w:r>
    </w:p>
    <w:p w14:paraId="1484BC0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</w:p>
    <w:p w14:paraId="432F217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Create a matrix for the normalized image coordinates. Points from here</w:t>
      </w:r>
    </w:p>
    <w:p w14:paraId="02242E9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will be used to find the epipoles and epipolar lines and also verify</w:t>
      </w:r>
    </w:p>
    <w:p w14:paraId="411C5EE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them.</w:t>
      </w:r>
    </w:p>
    <w:p w14:paraId="78727E8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p11 = [p11; pp1']; p22 = [p22; pp2'];</w:t>
      </w:r>
    </w:p>
    <w:p w14:paraId="5B6D802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aa = [pp1(1)*pp2; pp1(2)*pp2; pp1(3)*pp2];</w:t>
      </w:r>
    </w:p>
    <w:p w14:paraId="12DB048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XX = [XX; aa'];</w:t>
      </w:r>
    </w:p>
    <w:p w14:paraId="774A9CF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04759B3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2ED01F7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%% Estimate E, cure it and check for Essential Matrix Characterization </w:t>
      </w:r>
    </w:p>
    <w:p w14:paraId="0154D31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2E3289D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[U,S,V] = svd(XX'*XX);</w:t>
      </w:r>
    </w:p>
    <w:p w14:paraId="63DF0CA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EF5E25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V(:,end);</w:t>
      </w:r>
    </w:p>
    <w:p w14:paraId="39F9CAA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EE10E0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E = [E(1:3) E(4:6) E(7:9)];</w:t>
      </w:r>
    </w:p>
    <w:p w14:paraId="5AE367A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10C2DF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[U_,S_,V_] = svd(E);</w:t>
      </w:r>
    </w:p>
    <w:p w14:paraId="2B4CFED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3D9D70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S_(1,1) = 1; S_(2,2) = 1; S_(3,3) = 0;</w:t>
      </w:r>
    </w:p>
    <w:p w14:paraId="171AD54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B73CA7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E_est = U_*S_*V_;</w:t>
      </w:r>
    </w:p>
    <w:p w14:paraId="242A5B3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7FA4B1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SO3_U_ = det(U_);</w:t>
      </w:r>
    </w:p>
    <w:p w14:paraId="281F595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SO3_V_ = det(V_);</w:t>
      </w:r>
    </w:p>
    <w:p w14:paraId="55B444D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FC1AFD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Find epipoles and epipolar lines</w:t>
      </w:r>
    </w:p>
    <w:p w14:paraId="4483ACB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0A869C3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e1 = null(E_est);</w:t>
      </w:r>
    </w:p>
    <w:p w14:paraId="69239D6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e2 = null(E_est');</w:t>
      </w:r>
    </w:p>
    <w:p w14:paraId="1659834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30F24D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L1 = E_est'*p22(1,:)';</w:t>
      </w:r>
    </w:p>
    <w:p w14:paraId="770566A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L2 = E_est*p11(1,:)';</w:t>
      </w:r>
    </w:p>
    <w:p w14:paraId="254116D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D167A7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Verify epipoles and epipolar lines</w:t>
      </w:r>
    </w:p>
    <w:p w14:paraId="726610A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509AEC6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verify_epipole1 = L1'*e1;</w:t>
      </w:r>
    </w:p>
    <w:p w14:paraId="626C1BB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verify_point1 = L1'*p11(1,:)';</w:t>
      </w:r>
    </w:p>
    <w:p w14:paraId="6870DFD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verify_epipole2 = L2'*e2;</w:t>
      </w:r>
    </w:p>
    <w:p w14:paraId="4D487EE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verify_point2 = L2'*p22(1,:)';</w:t>
      </w:r>
    </w:p>
    <w:p w14:paraId="7138E2B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E5E8A4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Recover the rotation and the translation</w:t>
      </w:r>
    </w:p>
    <w:p w14:paraId="7BEBB31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1C4339E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ar = pi/2; </w:t>
      </w:r>
    </w:p>
    <w:p w14:paraId="5A1108C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Rz1 = [0 -1 0;</w:t>
      </w:r>
    </w:p>
    <w:p w14:paraId="5A8B1E3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1  0 0;</w:t>
      </w:r>
    </w:p>
    <w:p w14:paraId="26135FA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504A4A1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D0815F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Rz2 = [0  1 0;</w:t>
      </w:r>
    </w:p>
    <w:p w14:paraId="4A3F698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-1 0 0;</w:t>
      </w:r>
    </w:p>
    <w:p w14:paraId="7DBFBD0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3FC47C3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6FDEBB7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T1_1 = U_*Rz1*S_*U_';</w:t>
      </w:r>
    </w:p>
    <w:p w14:paraId="4ECAFB3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R1 = U_*Rz1'*V_';</w:t>
      </w:r>
    </w:p>
    <w:p w14:paraId="5C13E99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2F5D8D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T2_2 = U_*Rz2*S_*U_';</w:t>
      </w:r>
    </w:p>
    <w:p w14:paraId="2C8CA1C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R2 = U_*Rz2'*V_';</w:t>
      </w:r>
    </w:p>
    <w:p w14:paraId="2A26F17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30A261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 = [T1_1(3,2); T1_1(1,3); T1_1(2,1)];</w:t>
      </w:r>
    </w:p>
    <w:p w14:paraId="2765161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 = [T2_2(3,2); T2_2(1,3); T2_2(2,1)];</w:t>
      </w:r>
    </w:p>
    <w:p w14:paraId="6C0DCF0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8CCAC8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Compare your results with ground truth</w:t>
      </w:r>
    </w:p>
    <w:p w14:paraId="0F04185B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E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B2715F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disp(Etrue)</w:t>
      </w:r>
    </w:p>
    <w:p w14:paraId="158202A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E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7AC0E9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disp(E_est)</w:t>
      </w:r>
    </w:p>
    <w:p w14:paraId="5EB99059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FE3951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8DAE59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0A612EA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R should be exactly similar, but one of them only since the other means</w:t>
      </w:r>
    </w:p>
    <w:p w14:paraId="2E308508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case when the camera is behind the view</w:t>
      </w:r>
    </w:p>
    <w:p w14:paraId="166C5EA6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R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677B88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disp(TrueR)</w:t>
      </w:r>
    </w:p>
    <w:p w14:paraId="49EE218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R1 &amp; R2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F890AC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76EC90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disp(R1)</w:t>
      </w:r>
    </w:p>
    <w:p w14:paraId="502425B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5C761C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CFDEA2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disp(R2)</w:t>
      </w:r>
    </w:p>
    <w:p w14:paraId="540CA71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47418A5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4E2373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56E6CC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 should be scaled version of True T, since we cannot find a unique T and</w:t>
      </w:r>
    </w:p>
    <w:p w14:paraId="184F5EDE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it is always up to scale</w:t>
      </w:r>
    </w:p>
    <w:p w14:paraId="37F71EF3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T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E6B21E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disp(TrueT)</w:t>
      </w:r>
    </w:p>
    <w:p w14:paraId="0EFF60CD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T1 &amp; T2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6314474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B1C07E1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disp(T1)</w:t>
      </w:r>
    </w:p>
    <w:p w14:paraId="5D6738C0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BF8FACF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9BAC7F7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disp(T2)</w:t>
      </w:r>
    </w:p>
    <w:p w14:paraId="0D9636BC" w14:textId="77777777" w:rsidR="008A2B06" w:rsidRDefault="008A2B06" w:rsidP="008A2B06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8E15548" w14:textId="77777777" w:rsidR="00227AF1" w:rsidRDefault="00227AF1" w:rsidP="00525AB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  <w:sectPr w:rsidR="00227AF1" w:rsidSect="00227AF1">
          <w:type w:val="continuous"/>
          <w:pgSz w:w="12240" w:h="15840" w:code="1"/>
          <w:pgMar w:top="720" w:right="720" w:bottom="1080" w:left="720" w:header="709" w:footer="432" w:gutter="0"/>
          <w:cols w:num="2" w:space="708"/>
          <w:titlePg/>
          <w:docGrid w:linePitch="360"/>
        </w:sectPr>
      </w:pPr>
    </w:p>
    <w:p w14:paraId="71D7E46F" w14:textId="31D58F25" w:rsidR="00525AB8" w:rsidRDefault="00525AB8" w:rsidP="00525AB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</w:p>
    <w:p w14:paraId="2CD47914" w14:textId="1F35D5B0" w:rsidR="004077BE" w:rsidRPr="004077BE" w:rsidRDefault="004077BE" w:rsidP="0040131A">
      <w:pPr>
        <w:rPr>
          <w:rFonts w:ascii="Cambria Math" w:hAnsi="Cambria Math"/>
          <w:b/>
          <w:bCs/>
          <w:sz w:val="46"/>
          <w:szCs w:val="46"/>
        </w:rPr>
      </w:pPr>
      <w:r w:rsidRPr="004077BE">
        <w:rPr>
          <w:rFonts w:ascii="Cambria Math" w:hAnsi="Cambria Math"/>
          <w:b/>
          <w:bCs/>
          <w:sz w:val="46"/>
          <w:szCs w:val="46"/>
        </w:rPr>
        <w:t>Post-Lab Code</w:t>
      </w:r>
      <w:r w:rsidR="00493A4F">
        <w:rPr>
          <w:rFonts w:ascii="Cambria Math" w:hAnsi="Cambria Math"/>
          <w:b/>
          <w:bCs/>
          <w:sz w:val="46"/>
          <w:szCs w:val="46"/>
        </w:rPr>
        <w:t>s</w:t>
      </w:r>
    </w:p>
    <w:p w14:paraId="095B2319" w14:textId="0093270A" w:rsidR="00A42CA2" w:rsidRDefault="00A42CA2" w:rsidP="0040131A">
      <w:pPr>
        <w:rPr>
          <w:sz w:val="30"/>
          <w:szCs w:val="30"/>
        </w:rPr>
      </w:pPr>
    </w:p>
    <w:p w14:paraId="320CEA47" w14:textId="3BC2D97D" w:rsidR="00345BE2" w:rsidRPr="00345BE2" w:rsidRDefault="000F7C48" w:rsidP="00345BE2">
      <w:p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L</w:t>
      </w:r>
      <w:r w:rsidR="00493A4F">
        <w:rPr>
          <w:rFonts w:ascii="Cambria Math" w:hAnsi="Cambria Math"/>
          <w:b/>
          <w:bCs/>
          <w:sz w:val="36"/>
          <w:szCs w:val="36"/>
        </w:rPr>
        <w:t>ab</w:t>
      </w:r>
      <w:r>
        <w:rPr>
          <w:rFonts w:ascii="Cambria Math" w:hAnsi="Cambria Math"/>
          <w:b/>
          <w:bCs/>
          <w:sz w:val="36"/>
          <w:szCs w:val="36"/>
        </w:rPr>
        <w:t>9</w:t>
      </w:r>
      <w:r w:rsidR="00493A4F">
        <w:rPr>
          <w:rFonts w:ascii="Cambria Math" w:hAnsi="Cambria Math"/>
          <w:b/>
          <w:bCs/>
          <w:sz w:val="36"/>
          <w:szCs w:val="36"/>
        </w:rPr>
        <w:t>_</w:t>
      </w:r>
      <w:r>
        <w:rPr>
          <w:rFonts w:ascii="Cambria Math" w:hAnsi="Cambria Math"/>
          <w:b/>
          <w:bCs/>
          <w:sz w:val="36"/>
          <w:szCs w:val="36"/>
        </w:rPr>
        <w:t>x_y_plane</w:t>
      </w:r>
      <w:r w:rsidR="00493A4F">
        <w:rPr>
          <w:rFonts w:ascii="Cambria Math" w:hAnsi="Cambria Math"/>
          <w:b/>
          <w:bCs/>
          <w:sz w:val="36"/>
          <w:szCs w:val="36"/>
        </w:rPr>
        <w:t>.m</w:t>
      </w:r>
    </w:p>
    <w:p w14:paraId="453BA8DB" w14:textId="77777777" w:rsidR="00912973" w:rsidRDefault="00912973" w:rsidP="00A52AD5">
      <w:pPr>
        <w:autoSpaceDE w:val="0"/>
        <w:autoSpaceDN w:val="0"/>
        <w:adjustRightInd w:val="0"/>
        <w:rPr>
          <w:sz w:val="30"/>
          <w:szCs w:val="30"/>
        </w:rPr>
      </w:pPr>
    </w:p>
    <w:p w14:paraId="3DB75532" w14:textId="77777777" w:rsidR="00227AF1" w:rsidRDefault="00227AF1" w:rsidP="000F7C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30"/>
          <w:szCs w:val="30"/>
          <w:lang w:val="tr-TR"/>
        </w:rPr>
        <w:sectPr w:rsidR="00227AF1" w:rsidSect="0028615E"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p w14:paraId="3FB6E195" w14:textId="6740D850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clear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; close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 clc;</w:t>
      </w:r>
    </w:p>
    <w:p w14:paraId="65F8EE6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Definitions</w:t>
      </w:r>
    </w:p>
    <w:p w14:paraId="19DDC7E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%rng(1);</w:t>
      </w:r>
    </w:p>
    <w:p w14:paraId="6C4B638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 = 300;</w:t>
      </w:r>
    </w:p>
    <w:p w14:paraId="2337089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 = zeros(L,L);</w:t>
      </w:r>
    </w:p>
    <w:p w14:paraId="11525A8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F68EC8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f=L;</w:t>
      </w:r>
    </w:p>
    <w:p w14:paraId="1746C2F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u0 = L/2;</w:t>
      </w:r>
    </w:p>
    <w:p w14:paraId="10B197D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v0 = L/2;</w:t>
      </w:r>
    </w:p>
    <w:p w14:paraId="081A78A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A939A4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K = [f 0 u0;    </w:t>
      </w:r>
    </w:p>
    <w:p w14:paraId="0B934A9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f v0;</w:t>
      </w:r>
    </w:p>
    <w:p w14:paraId="2CA0B1B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0 1];</w:t>
      </w:r>
    </w:p>
    <w:p w14:paraId="2BCE517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517D42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DEG_TO_RAD = pi/180;</w:t>
      </w:r>
    </w:p>
    <w:p w14:paraId="1E322C5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5DCC9F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World Coordinates</w:t>
      </w:r>
    </w:p>
    <w:p w14:paraId="023D154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we need to select 8 points since min 8 points is needed to estimate the</w:t>
      </w:r>
    </w:p>
    <w:p w14:paraId="7C66D52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essential matrix E</w:t>
      </w:r>
    </w:p>
    <w:p w14:paraId="100C437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P_W=[0  2   0   1;</w:t>
      </w:r>
    </w:p>
    <w:p w14:paraId="4185E8C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0   1;</w:t>
      </w:r>
    </w:p>
    <w:p w14:paraId="4940EAD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0   1;</w:t>
      </w:r>
    </w:p>
    <w:p w14:paraId="5A7F442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-1  1;</w:t>
      </w:r>
    </w:p>
    <w:p w14:paraId="5F666F8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-1  1;</w:t>
      </w:r>
    </w:p>
    <w:p w14:paraId="77D13BF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-1  1;</w:t>
      </w:r>
    </w:p>
    <w:p w14:paraId="30F6A68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-2  1;</w:t>
      </w:r>
    </w:p>
    <w:p w14:paraId="0160936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-2  1;</w:t>
      </w:r>
    </w:p>
    <w:p w14:paraId="71033C3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-2  1;</w:t>
      </w:r>
    </w:p>
    <w:p w14:paraId="24290DF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0   1;</w:t>
      </w:r>
    </w:p>
    <w:p w14:paraId="5609FDA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0   1;</w:t>
      </w:r>
    </w:p>
    <w:p w14:paraId="58557EC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-1  1;</w:t>
      </w:r>
    </w:p>
    <w:p w14:paraId="62ECB90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-1  1;</w:t>
      </w:r>
    </w:p>
    <w:p w14:paraId="2E84537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-2  1;</w:t>
      </w:r>
    </w:p>
    <w:p w14:paraId="258295A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-2  1;</w:t>
      </w:r>
    </w:p>
    <w:p w14:paraId="1DB3316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1   0   1;</w:t>
      </w:r>
    </w:p>
    <w:p w14:paraId="7E7C310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1   0   1;</w:t>
      </w:r>
    </w:p>
    <w:p w14:paraId="7D720B9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2   0   1;</w:t>
      </w:r>
    </w:p>
    <w:p w14:paraId="1B32D00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2   2   0   1</w:t>
      </w:r>
    </w:p>
    <w:p w14:paraId="0764983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];</w:t>
      </w:r>
    </w:p>
    <w:p w14:paraId="392FEB0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E58CAE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P_W = P_W';</w:t>
      </w:r>
    </w:p>
    <w:p w14:paraId="2F6CEBD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NPTS = size(P_W,2);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%Number of points</w:t>
      </w:r>
    </w:p>
    <w:p w14:paraId="009F79F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01176FD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Visualization</w:t>
      </w:r>
    </w:p>
    <w:p w14:paraId="7B2A8D4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2A79EF8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22E6275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727F272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130D6C5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050129F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18B451C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58B1559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262C909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16B2CBF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6446980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0343C06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59380FA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56BE096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537CD0E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7666DEC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637D15E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50BD9C1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519735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0C6AED2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7D17F5F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B44AD1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4B0745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06CF20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E8E7D2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B64A71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1</w:t>
      </w:r>
    </w:p>
    <w:p w14:paraId="3F6C3B8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120 * DEG_TO_RAD;</w:t>
      </w:r>
    </w:p>
    <w:p w14:paraId="3635BAF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0 *DEG_TO_RAD;</w:t>
      </w:r>
    </w:p>
    <w:p w14:paraId="46532DD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60 * DEG_TO_RAD;</w:t>
      </w:r>
    </w:p>
    <w:p w14:paraId="00115D5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53728E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2028EC4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5CFD366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791D331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703D9DC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06DA733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05821CE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6B9BBEA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50EE0CB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576AD90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3914570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Rc1 = Rx*Ry*Rz;</w:t>
      </w:r>
    </w:p>
    <w:p w14:paraId="5C5C7D7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Tc1 = [0;0;5];</w:t>
      </w:r>
    </w:p>
    <w:p w14:paraId="63452B3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[Rc1 Tc1];</w:t>
      </w:r>
    </w:p>
    <w:p w14:paraId="6F97F50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39F3C9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K*(M * P_W);</w:t>
      </w:r>
    </w:p>
    <w:p w14:paraId="7EE5730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4379E5F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3679528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p1 + noise1;</w:t>
      </w:r>
    </w:p>
    <w:p w14:paraId="6761198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31C56B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u1(1,:) = p1(1,:) ./ p1(3,:);</w:t>
      </w:r>
    </w:p>
    <w:p w14:paraId="4138413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u1(2,:) = p1(2,:) ./ p1(3,:);</w:t>
      </w:r>
    </w:p>
    <w:p w14:paraId="262AA96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u1(3,:) = p1(3,:) ./ p1(3,:);</w:t>
      </w:r>
    </w:p>
    <w:p w14:paraId="4DB2C19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DBAB06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i=1:length(u1)</w:t>
      </w:r>
    </w:p>
    <w:p w14:paraId="5E0D34E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round(u1(1,i)); y=round(u1(2,i));</w:t>
      </w:r>
    </w:p>
    <w:p w14:paraId="3BB28C0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I1(y-2:y+2, x-2:x+2) = 255;</w:t>
      </w:r>
    </w:p>
    <w:p w14:paraId="4BB3D9A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4DB1394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22EF245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4B513B3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659E6F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2</w:t>
      </w:r>
    </w:p>
    <w:p w14:paraId="41FDF20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0 * DEG_TO_RAD;</w:t>
      </w:r>
    </w:p>
    <w:p w14:paraId="463B237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-25 *DEG_TO_RAD;</w:t>
      </w:r>
    </w:p>
    <w:p w14:paraId="65CCE1D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0 * DEG_TO_RAD;</w:t>
      </w:r>
    </w:p>
    <w:p w14:paraId="00013C9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A7D4E6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4434D8E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3A72BCD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5EC3352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01DC24F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7581F55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15AEB30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6A16CD9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07DAD11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7094E72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B75988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Rc2c1 = Rx*Ry*Rz;</w:t>
      </w:r>
    </w:p>
    <w:p w14:paraId="0969D54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TrueR = Rc2c1;</w:t>
      </w:r>
    </w:p>
    <w:p w14:paraId="3C26E06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Tc2c1 = [3;0;1];</w:t>
      </w:r>
    </w:p>
    <w:p w14:paraId="3A7B955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TrueT = Tc2c1;</w:t>
      </w:r>
    </w:p>
    <w:p w14:paraId="321C7D0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Hc1 = [Rc1 Tc1; 0 0 0 1];</w:t>
      </w:r>
    </w:p>
    <w:p w14:paraId="09F624C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Hc2c1 = [Rc2c1 Tc2c1; 0 0 0 1];</w:t>
      </w:r>
    </w:p>
    <w:p w14:paraId="42EDC3F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 = Hc2c1*Hc1;</w:t>
      </w:r>
    </w:p>
    <w:p w14:paraId="3683436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4BE99F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 = Hc2(1:3,1:3);</w:t>
      </w:r>
    </w:p>
    <w:p w14:paraId="7F26869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 = Hc2(1:3,4);</w:t>
      </w:r>
    </w:p>
    <w:p w14:paraId="0406C04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20B20D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[Rc2 Tc2];</w:t>
      </w:r>
    </w:p>
    <w:p w14:paraId="4FF8732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967B50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 = zeros(L,L);</w:t>
      </w:r>
    </w:p>
    <w:p w14:paraId="6A99B1E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K*(M*P_W);</w:t>
      </w:r>
    </w:p>
    <w:p w14:paraId="254AC04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FBE9FE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0F0971C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785DD73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p2 + noise2;</w:t>
      </w:r>
    </w:p>
    <w:p w14:paraId="431684F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1F6E64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u2(1,:) = p2(1,:) ./ p2(3,:);</w:t>
      </w:r>
    </w:p>
    <w:p w14:paraId="07EDB5C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u2(2,:) = p2(2,:) ./ p2(3,:);</w:t>
      </w:r>
    </w:p>
    <w:p w14:paraId="456411D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u2(3,:) = p2(3,:) ./ p2(3,:);</w:t>
      </w:r>
    </w:p>
    <w:p w14:paraId="2B0CA6C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F66824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i=1:length(u2)</w:t>
      </w:r>
    </w:p>
    <w:p w14:paraId="3A9F8AF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round(u2(1,i)); y=round(u2(2,i));</w:t>
      </w:r>
    </w:p>
    <w:p w14:paraId="15A23A8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I2(y-2:y+2, x-2:x+2) = 255;</w:t>
      </w:r>
    </w:p>
    <w:p w14:paraId="0BAB69D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4A08241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355C542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32161E7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59A6B3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 = Tc2c1;</w:t>
      </w:r>
    </w:p>
    <w:p w14:paraId="6010874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T_skew = [0 -t(3) t(2); t(3) 0 -t(1); -t(2) t(1) 0];</w:t>
      </w:r>
    </w:p>
    <w:p w14:paraId="7522AE9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Etrue = T_skew*Rc2c1;</w:t>
      </w:r>
    </w:p>
    <w:p w14:paraId="4E91DEF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D2324B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Displaying the information</w:t>
      </w:r>
    </w:p>
    <w:p w14:paraId="58442D7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'u1: Pixel coordinates in 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A8FFAE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u1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num2str(size(u1,2))];</w:t>
      </w:r>
    </w:p>
    <w:p w14:paraId="109A3CC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disp(u1info)</w:t>
      </w:r>
    </w:p>
    <w:p w14:paraId="081965C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'u2: Pixel coordinates in 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1611B9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u2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num2str(size(u2,2))];</w:t>
      </w:r>
    </w:p>
    <w:p w14:paraId="156D3DF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disp(u2info)</w:t>
      </w:r>
    </w:p>
    <w:p w14:paraId="1AEEDDB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8BD473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Lab#8 Assignment starts here.</w:t>
      </w:r>
    </w:p>
    <w:p w14:paraId="7061111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Transform pixel coordinates and construct X matrix using Equations 1 and 2</w:t>
      </w:r>
    </w:p>
    <w:p w14:paraId="56D9ADF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77F2E9D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 = [];</w:t>
      </w:r>
    </w:p>
    <w:p w14:paraId="3D02B20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p11 = []; p22 = [];</w:t>
      </w:r>
    </w:p>
    <w:p w14:paraId="2B74A25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8 points are chosen from the x-y plane</w:t>
      </w:r>
    </w:p>
    <w:p w14:paraId="3485B23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ii = [1,2,10,11,16,17,18,19]</w:t>
      </w:r>
    </w:p>
    <w:p w14:paraId="0813899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pp1 = K\u1(:,ii);</w:t>
      </w:r>
    </w:p>
    <w:p w14:paraId="7091CE2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pp2 = K\u2(:,ii);</w:t>
      </w:r>
    </w:p>
    <w:p w14:paraId="249F854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</w:p>
    <w:p w14:paraId="16C8515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Create a matrix for the normalized image coordinates. Points from here</w:t>
      </w:r>
    </w:p>
    <w:p w14:paraId="1DE5C6C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will be used to find the epipoles and epipolar lines and also verify</w:t>
      </w:r>
    </w:p>
    <w:p w14:paraId="1306CAE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them.</w:t>
      </w:r>
    </w:p>
    <w:p w14:paraId="06A201B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p11 = [p11; pp1']; p22 = [p22; pp2'];</w:t>
      </w:r>
    </w:p>
    <w:p w14:paraId="10298E0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aa = [pp1(1)*pp2; pp1(2)*pp2; pp1(3)*pp2];</w:t>
      </w:r>
    </w:p>
    <w:p w14:paraId="25393D6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 xml:space="preserve">   X = [X; aa'];</w:t>
      </w:r>
    </w:p>
    <w:p w14:paraId="1FF5D3D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34CBB74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06428A5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%% Estimate E, cure it and check for Essential Matrix Characterization </w:t>
      </w:r>
    </w:p>
    <w:p w14:paraId="41C1EEE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47F67F0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[U,S,V] = svd(X'*X);</w:t>
      </w:r>
    </w:p>
    <w:p w14:paraId="56737C4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77419C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V(:,end);</w:t>
      </w:r>
    </w:p>
    <w:p w14:paraId="2C0E64B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F3A0CB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[E(1:3) E(4:6) E(7:9)];</w:t>
      </w:r>
    </w:p>
    <w:p w14:paraId="310641E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81A7BE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[U_,S_,V_] = svd(E);</w:t>
      </w:r>
    </w:p>
    <w:p w14:paraId="0B102FF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70D423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S_(1,1) = 1; S_(2,2) = 1; S_(3,3) = 0;</w:t>
      </w:r>
    </w:p>
    <w:p w14:paraId="22B315B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B56165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E_est = U_*S_*V_;</w:t>
      </w:r>
    </w:p>
    <w:p w14:paraId="40A37B7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AC4741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SO3_U_ = det(U_);</w:t>
      </w:r>
    </w:p>
    <w:p w14:paraId="3DA6C43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SO3_V_ = det(V_);</w:t>
      </w:r>
    </w:p>
    <w:p w14:paraId="41C14ED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FFB3D9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Find epipoles and epipolar lines</w:t>
      </w:r>
    </w:p>
    <w:p w14:paraId="5475AFE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41E91A2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e1 = null(E_est);</w:t>
      </w:r>
    </w:p>
    <w:p w14:paraId="269D856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e2 = null(E_est');</w:t>
      </w:r>
    </w:p>
    <w:p w14:paraId="04140A4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FDB064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L1 = E_est'*p22(1,:)';</w:t>
      </w:r>
    </w:p>
    <w:p w14:paraId="608DC73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L2 = E_est*p11(1,:)';</w:t>
      </w:r>
    </w:p>
    <w:p w14:paraId="3A212E0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5EF853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Verify epipoles and epipolar lines</w:t>
      </w:r>
    </w:p>
    <w:p w14:paraId="70D6F53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018ADF9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verify_epipole1 = L1'*e1;</w:t>
      </w:r>
    </w:p>
    <w:p w14:paraId="47B10AD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verify_point1 = L1'*p11(1,:)';</w:t>
      </w:r>
    </w:p>
    <w:p w14:paraId="6DFA73A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verify_epipole2 = L2'*e2;</w:t>
      </w:r>
    </w:p>
    <w:p w14:paraId="3C34FD1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verify_point2 = L2'*p22(1,:)';</w:t>
      </w:r>
    </w:p>
    <w:p w14:paraId="57DECA7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9098F3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Recover the rotation and the translation</w:t>
      </w:r>
    </w:p>
    <w:p w14:paraId="1EC8315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0119697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ar = pi/2; </w:t>
      </w:r>
    </w:p>
    <w:p w14:paraId="46F0B18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Rz1 = [0 -1 0;</w:t>
      </w:r>
    </w:p>
    <w:p w14:paraId="1AD889E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1  0 0;</w:t>
      </w:r>
    </w:p>
    <w:p w14:paraId="0030194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5046538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4FFCF6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Rz2 = [0  1 0;</w:t>
      </w:r>
    </w:p>
    <w:p w14:paraId="54C50E8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-1 0 0;</w:t>
      </w:r>
    </w:p>
    <w:p w14:paraId="26CAC53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4BFC414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2760C4B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T1_1 = U_*Rz1*S_*U_';</w:t>
      </w:r>
    </w:p>
    <w:p w14:paraId="46667ED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R1 = U_*Rz1'*V_';</w:t>
      </w:r>
    </w:p>
    <w:p w14:paraId="651D9F7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C7BF83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T2_2 = U_*Rz2*S_*U_';</w:t>
      </w:r>
    </w:p>
    <w:p w14:paraId="7AED46B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R2 = U_*Rz2'*V_';</w:t>
      </w:r>
    </w:p>
    <w:p w14:paraId="7BBECF4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22350F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 = [T1_1(3,2); T1_1(1,3); T1_1(2,1)];</w:t>
      </w:r>
    </w:p>
    <w:p w14:paraId="7FE673D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 = [T2_2(3,2); T2_2(1,3); T2_2(2,1)];</w:t>
      </w:r>
    </w:p>
    <w:p w14:paraId="46F6E3F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8941AB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Compare your results with ground truth</w:t>
      </w:r>
    </w:p>
    <w:p w14:paraId="34D21A8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E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B5169E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disp(Etrue)</w:t>
      </w:r>
    </w:p>
    <w:p w14:paraId="7D5915E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E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DAA9F0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disp(E_est)</w:t>
      </w:r>
    </w:p>
    <w:p w14:paraId="75A3B47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44F532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2351CC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A9E384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R should be exactly similar, but one of them only since the other means</w:t>
      </w:r>
    </w:p>
    <w:p w14:paraId="42E15C1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case when the camera is behind the view</w:t>
      </w:r>
    </w:p>
    <w:p w14:paraId="5A970B4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R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F98F86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disp(TrueR)</w:t>
      </w:r>
    </w:p>
    <w:p w14:paraId="5A7ECEE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R1 &amp; R2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DD3559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F87897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disp(R1)</w:t>
      </w:r>
    </w:p>
    <w:p w14:paraId="4DB1DE5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BAAB0D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E4E81F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disp(R2)</w:t>
      </w:r>
    </w:p>
    <w:p w14:paraId="44DCCF7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61040A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88C3B0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6C0590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 should be scaled version of True T, since we cannot find a unique T and</w:t>
      </w:r>
    </w:p>
    <w:p w14:paraId="2C2415D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it is always up to scale</w:t>
      </w:r>
    </w:p>
    <w:p w14:paraId="7F66D11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T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66F4B9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disp(TrueT)</w:t>
      </w:r>
    </w:p>
    <w:p w14:paraId="16B3FEE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T1 &amp; T2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247BBD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4FDF69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disp(T1)</w:t>
      </w:r>
    </w:p>
    <w:p w14:paraId="7DEA676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48EDFF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833146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disp(T2)</w:t>
      </w:r>
    </w:p>
    <w:p w14:paraId="7AA3393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2D6E5D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93C7AD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Post-lab Image Plots</w:t>
      </w:r>
    </w:p>
    <w:p w14:paraId="50416F1C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7950595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1A7F519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2169EDB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7D05EF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0FD8F8E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11D0E26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1589426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4DC57F3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2CADA53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1CA6FE3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4D73BE1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6C50CCC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72CCC64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34DEB56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5EE2321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26A992D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5273628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2F97AAC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687ECCE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6386F65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4BA4FAD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338BDE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02DA746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11AF73D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2FB1D2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69B28A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974732D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37368A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D81B5D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M1_ = [R1 T1];</w:t>
      </w:r>
    </w:p>
    <w:p w14:paraId="0428D7C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DEB111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2DFB556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K*(M1_*P_W);</w:t>
      </w:r>
    </w:p>
    <w:p w14:paraId="1E0742A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794E766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467DE8A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67533C2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p1_ + noise1;</w:t>
      </w:r>
    </w:p>
    <w:p w14:paraId="7F36F30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A15B44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u1_(1,:) = p1_(1,:) ./ p1_(3,:);</w:t>
      </w:r>
    </w:p>
    <w:p w14:paraId="2DB2AB5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u1_(2,:) = p1_(2,:) ./ p1_(3,:);</w:t>
      </w:r>
    </w:p>
    <w:p w14:paraId="3A63F97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u1_(3,:) = p1_(3,:) ./ p1_(3,:);</w:t>
      </w:r>
    </w:p>
    <w:p w14:paraId="2865B09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034FF8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i_1 =1:length(u1_)</w:t>
      </w:r>
    </w:p>
    <w:p w14:paraId="6C3ABF7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x1_ = round(u1_(1,i_1)); y1_=round(u1_(2,i_1));</w:t>
      </w:r>
    </w:p>
    <w:p w14:paraId="24D1377E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x1_ &gt; 2 &amp;&amp; y1_ &gt; 2</w:t>
      </w:r>
    </w:p>
    <w:p w14:paraId="094A93D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I1_(y1_-2:y1_+2, x1_-2:x1_+2) = 255;</w:t>
      </w:r>
    </w:p>
    <w:p w14:paraId="0D16B2B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3AD2E9E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4863169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1C6634A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7FF0BC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E7325E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M2_ = [R2 T2];</w:t>
      </w:r>
    </w:p>
    <w:p w14:paraId="12822EF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75092F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59231AB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K*(M2_*P_W);</w:t>
      </w:r>
    </w:p>
    <w:p w14:paraId="32C5E562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CFDABD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5AB5CBF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0B5DB3FF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p2_ + noise2;</w:t>
      </w:r>
    </w:p>
    <w:p w14:paraId="24CEF02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1DF58E4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u2_(1,:) = p2_(1,:) ./ p2_(3,:);</w:t>
      </w:r>
    </w:p>
    <w:p w14:paraId="6061E510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u2_(2,:) = p2_(2,:) ./ p2_(3,:);</w:t>
      </w:r>
    </w:p>
    <w:p w14:paraId="269D8688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u2_(3,:) = p2_(3,:) ./ p2_(3,:);</w:t>
      </w:r>
    </w:p>
    <w:p w14:paraId="043EE295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B871311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i_=1:length(u2_)</w:t>
      </w:r>
    </w:p>
    <w:p w14:paraId="07F36213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x_ = (round(u2_(1,i_))); y_= (round(u2_(2,i_)));</w:t>
      </w:r>
    </w:p>
    <w:p w14:paraId="1F061FC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x_ &gt; 2 &amp;&amp; y_ &gt; 2</w:t>
      </w:r>
    </w:p>
    <w:p w14:paraId="48FE344A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I2_(y_-2:y_+2, x_-2:x_+2) = 255;</w:t>
      </w:r>
    </w:p>
    <w:p w14:paraId="5B28E5A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4AFF31A7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3B20A26B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6E03B909" w14:textId="77777777" w:rsidR="000F7C48" w:rsidRDefault="000F7C48" w:rsidP="000F7C4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386D2F7" w14:textId="7AB9CEB3" w:rsidR="000F7C48" w:rsidRDefault="000F7C48" w:rsidP="00A52AD5">
      <w:pPr>
        <w:autoSpaceDE w:val="0"/>
        <w:autoSpaceDN w:val="0"/>
        <w:adjustRightInd w:val="0"/>
        <w:rPr>
          <w:sz w:val="30"/>
          <w:szCs w:val="30"/>
        </w:rPr>
        <w:sectPr w:rsidR="000F7C48" w:rsidSect="00227AF1">
          <w:type w:val="continuous"/>
          <w:pgSz w:w="12240" w:h="15840" w:code="1"/>
          <w:pgMar w:top="720" w:right="720" w:bottom="1080" w:left="720" w:header="709" w:footer="432" w:gutter="0"/>
          <w:cols w:num="2" w:space="708"/>
          <w:titlePg/>
          <w:docGrid w:linePitch="360"/>
        </w:sectPr>
      </w:pPr>
    </w:p>
    <w:p w14:paraId="7DF52083" w14:textId="3FED2A57" w:rsidR="00912973" w:rsidRDefault="00912973" w:rsidP="00A52AD5">
      <w:pPr>
        <w:autoSpaceDE w:val="0"/>
        <w:autoSpaceDN w:val="0"/>
        <w:adjustRightInd w:val="0"/>
        <w:rPr>
          <w:sz w:val="30"/>
          <w:szCs w:val="30"/>
        </w:rPr>
      </w:pPr>
    </w:p>
    <w:p w14:paraId="7860F924" w14:textId="77777777" w:rsidR="00F9299E" w:rsidRDefault="00F9299E" w:rsidP="00A52AD5">
      <w:pPr>
        <w:autoSpaceDE w:val="0"/>
        <w:autoSpaceDN w:val="0"/>
        <w:adjustRightInd w:val="0"/>
        <w:rPr>
          <w:sz w:val="30"/>
          <w:szCs w:val="30"/>
        </w:rPr>
        <w:sectPr w:rsidR="00F9299E" w:rsidSect="00912973">
          <w:type w:val="continuous"/>
          <w:pgSz w:w="12240" w:h="15840" w:code="1"/>
          <w:pgMar w:top="720" w:right="720" w:bottom="1080" w:left="720" w:header="709" w:footer="432" w:gutter="0"/>
          <w:cols w:num="2" w:space="708"/>
          <w:titlePg/>
          <w:docGrid w:linePitch="360"/>
        </w:sectPr>
      </w:pPr>
    </w:p>
    <w:p w14:paraId="087E230D" w14:textId="26391ED8" w:rsidR="00912973" w:rsidRDefault="00912973" w:rsidP="00A52AD5">
      <w:pPr>
        <w:autoSpaceDE w:val="0"/>
        <w:autoSpaceDN w:val="0"/>
        <w:adjustRightInd w:val="0"/>
        <w:rPr>
          <w:sz w:val="30"/>
          <w:szCs w:val="30"/>
        </w:rPr>
      </w:pPr>
    </w:p>
    <w:p w14:paraId="51A878E3" w14:textId="795578F3" w:rsidR="000F7C48" w:rsidRPr="00345BE2" w:rsidRDefault="000F7C48" w:rsidP="000F7C48">
      <w:p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Lab9_x_z_plane.m</w:t>
      </w:r>
    </w:p>
    <w:p w14:paraId="340C8486" w14:textId="77777777" w:rsidR="00227AF1" w:rsidRDefault="00227AF1" w:rsidP="00EF2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30"/>
          <w:szCs w:val="30"/>
          <w:lang w:val="tr-TR"/>
        </w:rPr>
        <w:sectPr w:rsidR="00227AF1" w:rsidSect="00F9299E"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p w14:paraId="23E6E88E" w14:textId="4EAF3EE4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clear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; close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 clc;</w:t>
      </w:r>
    </w:p>
    <w:p w14:paraId="6C74493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Definitions</w:t>
      </w:r>
    </w:p>
    <w:p w14:paraId="442943E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%rng(1);</w:t>
      </w:r>
    </w:p>
    <w:p w14:paraId="7E1DEF7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 = 300;</w:t>
      </w:r>
    </w:p>
    <w:p w14:paraId="5D78BB8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 = zeros(L,L);</w:t>
      </w:r>
    </w:p>
    <w:p w14:paraId="7BBF7B2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BE4F8E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f=L;</w:t>
      </w:r>
    </w:p>
    <w:p w14:paraId="1A2CF56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u0 = L/2;</w:t>
      </w:r>
    </w:p>
    <w:p w14:paraId="49CF61A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v0 = L/2;</w:t>
      </w:r>
    </w:p>
    <w:p w14:paraId="33E16F4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A77A29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K = [f 0 u0;    </w:t>
      </w:r>
    </w:p>
    <w:p w14:paraId="0AA4FE2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f v0;</w:t>
      </w:r>
    </w:p>
    <w:p w14:paraId="76B6F7B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0 1];</w:t>
      </w:r>
    </w:p>
    <w:p w14:paraId="6449B6E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AFB190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DEG_TO_RAD = pi/180;</w:t>
      </w:r>
    </w:p>
    <w:p w14:paraId="0DFC229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CC70CC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World Coordinates</w:t>
      </w:r>
    </w:p>
    <w:p w14:paraId="1B425B6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we need to select 8 points since min 8 points is needed to estimate the</w:t>
      </w:r>
    </w:p>
    <w:p w14:paraId="5BB8625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essential matrix E</w:t>
      </w:r>
    </w:p>
    <w:p w14:paraId="4BA1961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P_W=[0  2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</w:t>
      </w:r>
    </w:p>
    <w:p w14:paraId="1108058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%2</w:t>
      </w:r>
    </w:p>
    <w:p w14:paraId="7BC94B6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%3</w:t>
      </w:r>
    </w:p>
    <w:p w14:paraId="745ED18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%4</w:t>
      </w:r>
    </w:p>
    <w:p w14:paraId="74995F3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%5</w:t>
      </w:r>
    </w:p>
    <w:p w14:paraId="3AE7ABB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%6</w:t>
      </w:r>
    </w:p>
    <w:p w14:paraId="64B3250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%7</w:t>
      </w:r>
    </w:p>
    <w:p w14:paraId="47A07B6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%8</w:t>
      </w:r>
    </w:p>
    <w:p w14:paraId="72ABBE1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%9</w:t>
      </w:r>
    </w:p>
    <w:p w14:paraId="41A7783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%10</w:t>
      </w:r>
    </w:p>
    <w:p w14:paraId="50BC323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%11</w:t>
      </w:r>
    </w:p>
    <w:p w14:paraId="5EDE7BE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%12</w:t>
      </w:r>
    </w:p>
    <w:p w14:paraId="18455C8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%13</w:t>
      </w:r>
    </w:p>
    <w:p w14:paraId="37FADB8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%14</w:t>
      </w:r>
    </w:p>
    <w:p w14:paraId="2DC42D3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%15</w:t>
      </w:r>
    </w:p>
    <w:p w14:paraId="5A06B3A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%16</w:t>
      </w:r>
    </w:p>
    <w:p w14:paraId="4E25E0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%17</w:t>
      </w:r>
    </w:p>
    <w:p w14:paraId="1E22BDD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2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%18</w:t>
      </w:r>
    </w:p>
    <w:p w14:paraId="35D96FB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2   2   0   1</w:t>
      </w:r>
    </w:p>
    <w:p w14:paraId="719FA96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];</w:t>
      </w:r>
    </w:p>
    <w:p w14:paraId="1533B4A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BA666D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P_W = P_W';</w:t>
      </w:r>
    </w:p>
    <w:p w14:paraId="39C385A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NPTS = size(P_W,2);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%Number of points</w:t>
      </w:r>
    </w:p>
    <w:p w14:paraId="1CEBC2D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1B9F9F0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Visualization</w:t>
      </w:r>
    </w:p>
    <w:p w14:paraId="55A3D9D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09E88C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39631FA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2AC348D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20CEA99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334CC9E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23EA06F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641A3B7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5D677F1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6682BCA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408BB7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4AF913A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5074E46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2F6A6C3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20C5D03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5FD2D40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361E0EC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3A28CAA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49F2EF3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07CED6B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250FC88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698CB6A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64866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2915F6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E057B3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3539D9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1</w:t>
      </w:r>
    </w:p>
    <w:p w14:paraId="39D118F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120 * DEG_TO_RAD;</w:t>
      </w:r>
    </w:p>
    <w:p w14:paraId="25B8CD8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0 *DEG_TO_RAD;</w:t>
      </w:r>
    </w:p>
    <w:p w14:paraId="3DB0705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60 * DEG_TO_RAD;</w:t>
      </w:r>
    </w:p>
    <w:p w14:paraId="34D235A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F60700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31B59C4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1F38EF0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663722A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6C39609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703A9D3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13AD978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059BD6F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469273E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7B76661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0838AC5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Rc1 = Rx*Ry*Rz;</w:t>
      </w:r>
    </w:p>
    <w:p w14:paraId="01389A3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Tc1 = [0;0;5];</w:t>
      </w:r>
    </w:p>
    <w:p w14:paraId="738004B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[Rc1 Tc1];</w:t>
      </w:r>
    </w:p>
    <w:p w14:paraId="1140F1A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383D36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K*(M * P_W);</w:t>
      </w:r>
    </w:p>
    <w:p w14:paraId="7352360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33EF0D3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74DC02F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p1 + noise1;</w:t>
      </w:r>
    </w:p>
    <w:p w14:paraId="376B098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059A90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u1(1,:) = p1(1,:) ./ p1(3,:);</w:t>
      </w:r>
    </w:p>
    <w:p w14:paraId="2AB57C3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u1(2,:) = p1(2,:) ./ p1(3,:);</w:t>
      </w:r>
    </w:p>
    <w:p w14:paraId="0F6AC5D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u1(3,:) = p1(3,:) ./ p1(3,:);</w:t>
      </w:r>
    </w:p>
    <w:p w14:paraId="0E35632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12903D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i=1:length(u1)</w:t>
      </w:r>
    </w:p>
    <w:p w14:paraId="0D86207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round(u1(1,i)); y=round(u1(2,i));</w:t>
      </w:r>
    </w:p>
    <w:p w14:paraId="6D97126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I1(y-2:y+2, x-2:x+2) = 255;</w:t>
      </w:r>
    </w:p>
    <w:p w14:paraId="57AA99B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46D8E61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09FEDE1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subplot(1,3,2), imshow(I1,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199D5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58DE60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2</w:t>
      </w:r>
    </w:p>
    <w:p w14:paraId="3FBF544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0 * DEG_TO_RAD;</w:t>
      </w:r>
    </w:p>
    <w:p w14:paraId="2A10A2D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-25 *DEG_TO_RAD;</w:t>
      </w:r>
    </w:p>
    <w:p w14:paraId="5B44391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0 * DEG_TO_RAD;</w:t>
      </w:r>
    </w:p>
    <w:p w14:paraId="63502F6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636834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4456982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4918D35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58704DA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6760D1F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0863F50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7DBCEB6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539EEB8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12BDE36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19CA701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63BE62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Rc2c1 = Rx*Ry*Rz;</w:t>
      </w:r>
    </w:p>
    <w:p w14:paraId="42F8081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TrueR = Rc2c1;</w:t>
      </w:r>
    </w:p>
    <w:p w14:paraId="405AD8C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Tc2c1 = [3;0;1];</w:t>
      </w:r>
    </w:p>
    <w:p w14:paraId="783B519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TrueT = Tc2c1;</w:t>
      </w:r>
    </w:p>
    <w:p w14:paraId="16B6CF8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Hc1 = [Rc1 Tc1; 0 0 0 1];</w:t>
      </w:r>
    </w:p>
    <w:p w14:paraId="7E44194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Hc2c1 = [Rc2c1 Tc2c1; 0 0 0 1];</w:t>
      </w:r>
    </w:p>
    <w:p w14:paraId="158A8B3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 = Hc2c1*Hc1;</w:t>
      </w:r>
    </w:p>
    <w:p w14:paraId="7F0B8F5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98654E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 = Hc2(1:3,1:3);</w:t>
      </w:r>
    </w:p>
    <w:p w14:paraId="3173A4D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 = Hc2(1:3,4);</w:t>
      </w:r>
    </w:p>
    <w:p w14:paraId="3C87A93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B7480E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[Rc2 Tc2];</w:t>
      </w:r>
    </w:p>
    <w:p w14:paraId="7F81B51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E0C524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 = zeros(L,L);</w:t>
      </w:r>
    </w:p>
    <w:p w14:paraId="29BC2B8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K*(M*P_W);</w:t>
      </w:r>
    </w:p>
    <w:p w14:paraId="32DDCDE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231E3A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4EF830E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2277D0B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p2 + noise2;</w:t>
      </w:r>
    </w:p>
    <w:p w14:paraId="698F47C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8C0D5A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u2(1,:) = p2(1,:) ./ p2(3,:);</w:t>
      </w:r>
    </w:p>
    <w:p w14:paraId="58D19BB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u2(2,:) = p2(2,:) ./ p2(3,:);</w:t>
      </w:r>
    </w:p>
    <w:p w14:paraId="7C4FCE3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u2(3,:) = p2(3,:) ./ p2(3,:);</w:t>
      </w:r>
    </w:p>
    <w:p w14:paraId="1CA5FA4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680475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i=1:length(u2)</w:t>
      </w:r>
    </w:p>
    <w:p w14:paraId="223DDFF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round(u2(1,i)); y=round(u2(2,i));</w:t>
      </w:r>
    </w:p>
    <w:p w14:paraId="3AC6279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I2(y-2:y+2, x-2:x+2) = 255;</w:t>
      </w:r>
    </w:p>
    <w:p w14:paraId="5EEA181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55ABC9D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3A6BAEA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5018EDB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763D77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 = Tc2c1;</w:t>
      </w:r>
    </w:p>
    <w:p w14:paraId="7C4E28E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T_skew = [0 -t(3) t(2); t(3) 0 -t(1); -t(2) t(1) 0];</w:t>
      </w:r>
    </w:p>
    <w:p w14:paraId="5D85027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Etrue = T_skew*Rc2c1;</w:t>
      </w:r>
    </w:p>
    <w:p w14:paraId="52BD289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DCADEA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Displaying the information</w:t>
      </w:r>
    </w:p>
    <w:p w14:paraId="2ACC968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'u1: Pixel coordinates in 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5B81F3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u1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num2str(size(u1,2))];</w:t>
      </w:r>
    </w:p>
    <w:p w14:paraId="0392A78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disp(u1info)</w:t>
      </w:r>
    </w:p>
    <w:p w14:paraId="2C32778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'u2: Pixel coordinates in 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72075C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u2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num2str(size(u2,2))];</w:t>
      </w:r>
    </w:p>
    <w:p w14:paraId="2353E15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disp(u2info)</w:t>
      </w:r>
    </w:p>
    <w:p w14:paraId="63F86BF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C53E19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Lab#8 Assignment starts here.</w:t>
      </w:r>
    </w:p>
    <w:p w14:paraId="490324E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%% Transform pixel coordinates and construct X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lastRenderedPageBreak/>
        <w:t>matrix using Equations 1 and 2</w:t>
      </w:r>
    </w:p>
    <w:p w14:paraId="18AC1FE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1E50437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 = [];</w:t>
      </w:r>
    </w:p>
    <w:p w14:paraId="0839440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p11 = []; p22 = [];</w:t>
      </w:r>
    </w:p>
    <w:p w14:paraId="17F3E74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8 points are chosen from the x-z plane</w:t>
      </w:r>
    </w:p>
    <w:p w14:paraId="02FBAE9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ii = [3,9,10,11,12,13,14,15]</w:t>
      </w:r>
    </w:p>
    <w:p w14:paraId="0C6581A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pp1 = K\u1(:,ii);</w:t>
      </w:r>
    </w:p>
    <w:p w14:paraId="2D2B3F8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pp2 = K\u2(:,ii);</w:t>
      </w:r>
    </w:p>
    <w:p w14:paraId="6F32064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</w:p>
    <w:p w14:paraId="6D281C0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Create a matrix for the normalized image coordinates. Points from here</w:t>
      </w:r>
    </w:p>
    <w:p w14:paraId="36C965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will be used to find the epipoles and epipolar lines and also verify</w:t>
      </w:r>
    </w:p>
    <w:p w14:paraId="6748020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them.</w:t>
      </w:r>
    </w:p>
    <w:p w14:paraId="508252D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p11 = [p11; pp1']; p22 = [p22; pp2'];</w:t>
      </w:r>
    </w:p>
    <w:p w14:paraId="32B0872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aa = [pp1(1)*pp2; pp1(2)*pp2; pp1(3)*pp2];</w:t>
      </w:r>
    </w:p>
    <w:p w14:paraId="393CB6F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X = [X; aa'];</w:t>
      </w:r>
    </w:p>
    <w:p w14:paraId="6944ABA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0A79F1C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033DE79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%% Estimate E, cure it and check for Essential Matrix Characterization </w:t>
      </w:r>
    </w:p>
    <w:p w14:paraId="78E971F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2EC5740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[U,S,V] = svd(X'*X);</w:t>
      </w:r>
    </w:p>
    <w:p w14:paraId="6801584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6A59CC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V(:,end);</w:t>
      </w:r>
    </w:p>
    <w:p w14:paraId="6A7C3C1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B1AD26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[E(1:3) E(4:6) E(7:9)];</w:t>
      </w:r>
    </w:p>
    <w:p w14:paraId="0F06267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9FE586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[U_,S_,V_] = svd(E);</w:t>
      </w:r>
    </w:p>
    <w:p w14:paraId="2D934C7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6E8C58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S_(1,1) = 1; S_(2,2) = 1; S_(3,3) = 0;</w:t>
      </w:r>
    </w:p>
    <w:p w14:paraId="2AEF69A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DB5AED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E_est = U_*S_*V_;</w:t>
      </w:r>
    </w:p>
    <w:p w14:paraId="7E01799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9A3AAD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SO3_U_ = det(U_);</w:t>
      </w:r>
    </w:p>
    <w:p w14:paraId="36DDF17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SO3_V_ = det(V_);</w:t>
      </w:r>
    </w:p>
    <w:p w14:paraId="7B8549A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36698C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Find epipoles and epipolar lines</w:t>
      </w:r>
    </w:p>
    <w:p w14:paraId="5200DF4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06830C8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e1 = null(E_est);</w:t>
      </w:r>
    </w:p>
    <w:p w14:paraId="6C84471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e2 = null(E_est');</w:t>
      </w:r>
    </w:p>
    <w:p w14:paraId="29A767F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64B395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L1 = E_est'*p22(1,:)';</w:t>
      </w:r>
    </w:p>
    <w:p w14:paraId="5EE32ED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L2 = E_est*p11(1,:)';</w:t>
      </w:r>
    </w:p>
    <w:p w14:paraId="4C89F54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394986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Verify epipoles and epipolar lines</w:t>
      </w:r>
    </w:p>
    <w:p w14:paraId="56A8D82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267842D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verify_epipole1 = L1'*e1;</w:t>
      </w:r>
    </w:p>
    <w:p w14:paraId="6EA98F5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verify_point1 = L1'*p11(1,:)';</w:t>
      </w:r>
    </w:p>
    <w:p w14:paraId="79EDF1B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verify_epipole2 = L2'*e2;</w:t>
      </w:r>
    </w:p>
    <w:p w14:paraId="38601C1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verify_point2 = L2'*p22(1,:)';</w:t>
      </w:r>
    </w:p>
    <w:p w14:paraId="5A230B0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D6BEA5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Recover the rotation and the translation</w:t>
      </w:r>
    </w:p>
    <w:p w14:paraId="000A8FD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303CB20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ar = pi/2; </w:t>
      </w:r>
    </w:p>
    <w:p w14:paraId="238578C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Rz1 = [0 -1 0;</w:t>
      </w:r>
    </w:p>
    <w:p w14:paraId="5276418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1  0 0;</w:t>
      </w:r>
    </w:p>
    <w:p w14:paraId="1DBDBC5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12EEB0E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A04F48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Rz2 = [0  1 0;</w:t>
      </w:r>
    </w:p>
    <w:p w14:paraId="5B25560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-1 0 0;</w:t>
      </w:r>
    </w:p>
    <w:p w14:paraId="4263125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6DC3FA8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126F2C9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T1_1 = U_*Rz1*S_*U_';</w:t>
      </w:r>
    </w:p>
    <w:p w14:paraId="4E0D859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R1 = U_*Rz1'*V_';</w:t>
      </w:r>
    </w:p>
    <w:p w14:paraId="77CA3C8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480147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T2_2 = U_*Rz2*S_*U_';</w:t>
      </w:r>
    </w:p>
    <w:p w14:paraId="609E70A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R2 = U_*Rz2'*V_';</w:t>
      </w:r>
    </w:p>
    <w:p w14:paraId="3954727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7B7F0C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 = [T1_1(3,2); T1_1(1,3); T1_1(2,1)];</w:t>
      </w:r>
    </w:p>
    <w:p w14:paraId="669C1EC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T2 = [T2_2(3,2); T2_2(1,3); T2_2(2,1)];</w:t>
      </w:r>
    </w:p>
    <w:p w14:paraId="0E55FCD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3D13BD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Compare your results with ground truth</w:t>
      </w:r>
    </w:p>
    <w:p w14:paraId="5CF267D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E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A87C70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disp(Etrue)</w:t>
      </w:r>
    </w:p>
    <w:p w14:paraId="25EA47E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E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7D5614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disp(E_est)</w:t>
      </w:r>
    </w:p>
    <w:p w14:paraId="4000C98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93F8AB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5B89BE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642445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R should be exactly similar, but one of them only since the other means</w:t>
      </w:r>
    </w:p>
    <w:p w14:paraId="1744796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case when the camera is behind the view</w:t>
      </w:r>
    </w:p>
    <w:p w14:paraId="38F215F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R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A40C13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disp(TrueR)</w:t>
      </w:r>
    </w:p>
    <w:p w14:paraId="61419F8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R1 &amp; R2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D9175C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061141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disp(R1)</w:t>
      </w:r>
    </w:p>
    <w:p w14:paraId="674B747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4BEE99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B143E3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disp(R2)</w:t>
      </w:r>
    </w:p>
    <w:p w14:paraId="12A2ACB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5C8332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C5E6C9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D79343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 should be scaled version of True T, since we cannot find a unique T and</w:t>
      </w:r>
    </w:p>
    <w:p w14:paraId="2DD463D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it is always up to scale</w:t>
      </w:r>
    </w:p>
    <w:p w14:paraId="4807FF4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T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5DA545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disp(TrueT)</w:t>
      </w:r>
    </w:p>
    <w:p w14:paraId="53E3456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T1 &amp; T2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0E9931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BBCFF6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disp(T1)</w:t>
      </w:r>
    </w:p>
    <w:p w14:paraId="0C9EB35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F51D3F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13C69C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disp(T2)</w:t>
      </w:r>
    </w:p>
    <w:p w14:paraId="45B34EC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AE25E2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942853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Post-lab Image Plots</w:t>
      </w:r>
    </w:p>
    <w:p w14:paraId="77FD454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4A588F4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427CD39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49CDD79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8D49B3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0F5455C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316B1B8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750C671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77DB645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36A499F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63B2B20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5963A91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5F5A408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24695F5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797B7B9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1140909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74F8CB8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07A5A50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78B80DF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47FCF7E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4EBF28D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168F9F3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EDC07A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7A1D6E9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5629C05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AC5EB0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5D668A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D7A755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DF5335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2BEB6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M1_ = [R1 T1];</w:t>
      </w:r>
    </w:p>
    <w:p w14:paraId="0959A0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E6F41A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1D36F79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K*(M1_*P_W);</w:t>
      </w:r>
    </w:p>
    <w:p w14:paraId="60C4433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453E1D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010B997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350A87E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p1_ + noise1;</w:t>
      </w:r>
    </w:p>
    <w:p w14:paraId="700D5CF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BB3B10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u1_(1,:) = p1_(1,:) ./ p1_(3,:);</w:t>
      </w:r>
    </w:p>
    <w:p w14:paraId="479C2EF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u1_(2,:) = p1_(2,:) ./ p1_(3,:);</w:t>
      </w:r>
    </w:p>
    <w:p w14:paraId="4DC395F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u1_(3,:) = p1_(3,:) ./ p1_(3,:);</w:t>
      </w:r>
    </w:p>
    <w:p w14:paraId="635E3BA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123D56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i_1 =1:length(u1_)</w:t>
      </w:r>
    </w:p>
    <w:p w14:paraId="46BEB8C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x1_ = round(u1_(1,i_1)); y1_=round(u1_(2,i_1));</w:t>
      </w:r>
    </w:p>
    <w:p w14:paraId="1DC41E9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x1_ &gt; 2 &amp;&amp; y1_ &gt; 2</w:t>
      </w:r>
    </w:p>
    <w:p w14:paraId="07D5337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I1_(y1_-2:y1_+2, x1_-2:x1_+2) = 255;</w:t>
      </w:r>
    </w:p>
    <w:p w14:paraId="1924E63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37A1122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3942BFF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50CAE6A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2FF8DE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0F3ACB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M2_ = [R2 T2];</w:t>
      </w:r>
    </w:p>
    <w:p w14:paraId="4F359B2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68D391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02D4547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K*(M2_*P_W);</w:t>
      </w:r>
    </w:p>
    <w:p w14:paraId="26B83D2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50EF3A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29A679D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729D89C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p2_ + noise2;</w:t>
      </w:r>
    </w:p>
    <w:p w14:paraId="20BB21C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60BDFF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u2_(1,:) = p2_(1,:) ./ p2_(3,:);</w:t>
      </w:r>
    </w:p>
    <w:p w14:paraId="509C705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u2_(2,:) = p2_(2,:) ./ p2_(3,:);</w:t>
      </w:r>
    </w:p>
    <w:p w14:paraId="1C8F3A8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u2_(3,:) = p2_(3,:) ./ p2_(3,:);</w:t>
      </w:r>
    </w:p>
    <w:p w14:paraId="3DC56DB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A0DE38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i_=1:length(u2_)</w:t>
      </w:r>
    </w:p>
    <w:p w14:paraId="61DFD0F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x_ = (round(u2_(1,i_))); y_= (round(u2_(2,i_)));</w:t>
      </w:r>
    </w:p>
    <w:p w14:paraId="62619DA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x_ &gt; 2 &amp;&amp; y_ &gt; 2</w:t>
      </w:r>
    </w:p>
    <w:p w14:paraId="55E8FEE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I2_(y_-2:y_+2, x_-2:x_+2) = 255;</w:t>
      </w:r>
    </w:p>
    <w:p w14:paraId="6687E6D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06AEC64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79F9704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71552F8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7014C119" w14:textId="77777777" w:rsidR="00227AF1" w:rsidRDefault="00227AF1" w:rsidP="00A52AD5">
      <w:pPr>
        <w:autoSpaceDE w:val="0"/>
        <w:autoSpaceDN w:val="0"/>
        <w:adjustRightInd w:val="0"/>
        <w:rPr>
          <w:sz w:val="30"/>
          <w:szCs w:val="30"/>
        </w:rPr>
        <w:sectPr w:rsidR="00227AF1" w:rsidSect="00227AF1">
          <w:type w:val="continuous"/>
          <w:pgSz w:w="12240" w:h="15840" w:code="1"/>
          <w:pgMar w:top="720" w:right="720" w:bottom="1080" w:left="720" w:header="709" w:footer="432" w:gutter="0"/>
          <w:cols w:num="2" w:space="708"/>
          <w:titlePg/>
          <w:docGrid w:linePitch="360"/>
        </w:sectPr>
      </w:pPr>
    </w:p>
    <w:p w14:paraId="03C5E0E2" w14:textId="5F44DE65" w:rsidR="00912973" w:rsidRDefault="00912973" w:rsidP="00A52AD5">
      <w:pPr>
        <w:autoSpaceDE w:val="0"/>
        <w:autoSpaceDN w:val="0"/>
        <w:adjustRightInd w:val="0"/>
        <w:rPr>
          <w:sz w:val="30"/>
          <w:szCs w:val="30"/>
        </w:rPr>
      </w:pPr>
    </w:p>
    <w:p w14:paraId="34E7186F" w14:textId="20A137B0" w:rsidR="000F7C48" w:rsidRDefault="000F7C48" w:rsidP="00A52AD5">
      <w:pPr>
        <w:autoSpaceDE w:val="0"/>
        <w:autoSpaceDN w:val="0"/>
        <w:adjustRightInd w:val="0"/>
        <w:rPr>
          <w:sz w:val="30"/>
          <w:szCs w:val="30"/>
        </w:rPr>
      </w:pPr>
    </w:p>
    <w:p w14:paraId="742CF4B5" w14:textId="756AF006" w:rsidR="000F7C48" w:rsidRPr="00345BE2" w:rsidRDefault="000F7C48" w:rsidP="000F7C48">
      <w:p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Lab9_</w:t>
      </w:r>
      <w:r w:rsidR="0068394F">
        <w:rPr>
          <w:rFonts w:ascii="Cambria Math" w:hAnsi="Cambria Math"/>
          <w:b/>
          <w:bCs/>
          <w:sz w:val="36"/>
          <w:szCs w:val="36"/>
        </w:rPr>
        <w:t>y</w:t>
      </w:r>
      <w:r>
        <w:rPr>
          <w:rFonts w:ascii="Cambria Math" w:hAnsi="Cambria Math"/>
          <w:b/>
          <w:bCs/>
          <w:sz w:val="36"/>
          <w:szCs w:val="36"/>
        </w:rPr>
        <w:t>_</w:t>
      </w:r>
      <w:r w:rsidR="0068394F">
        <w:rPr>
          <w:rFonts w:ascii="Cambria Math" w:hAnsi="Cambria Math"/>
          <w:b/>
          <w:bCs/>
          <w:sz w:val="36"/>
          <w:szCs w:val="36"/>
        </w:rPr>
        <w:t>z</w:t>
      </w:r>
      <w:r>
        <w:rPr>
          <w:rFonts w:ascii="Cambria Math" w:hAnsi="Cambria Math"/>
          <w:b/>
          <w:bCs/>
          <w:sz w:val="36"/>
          <w:szCs w:val="36"/>
        </w:rPr>
        <w:t>_plane.m</w:t>
      </w:r>
    </w:p>
    <w:p w14:paraId="1D04E801" w14:textId="77777777" w:rsidR="00227AF1" w:rsidRDefault="00227AF1" w:rsidP="00EF2A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30"/>
          <w:szCs w:val="30"/>
          <w:lang w:val="tr-TR"/>
        </w:rPr>
        <w:sectPr w:rsidR="00227AF1" w:rsidSect="00F9299E"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p w14:paraId="48E51C1C" w14:textId="4EAEA536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clear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; close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 clc;</w:t>
      </w:r>
    </w:p>
    <w:p w14:paraId="187448A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Definitions</w:t>
      </w:r>
    </w:p>
    <w:p w14:paraId="4013C00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%rng(1);</w:t>
      </w:r>
    </w:p>
    <w:p w14:paraId="50BB91F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 = 300;</w:t>
      </w:r>
    </w:p>
    <w:p w14:paraId="46DB38A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 = zeros(L,L);</w:t>
      </w:r>
    </w:p>
    <w:p w14:paraId="631A021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7CE090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f=L;</w:t>
      </w:r>
    </w:p>
    <w:p w14:paraId="363C92D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u0 = L/2;</w:t>
      </w:r>
    </w:p>
    <w:p w14:paraId="4CD9A7A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v0 = L/2;</w:t>
      </w:r>
    </w:p>
    <w:p w14:paraId="5501AD4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C62319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K = [f 0 u0;    </w:t>
      </w:r>
    </w:p>
    <w:p w14:paraId="1E149CA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f v0;</w:t>
      </w:r>
    </w:p>
    <w:p w14:paraId="17C9D09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0 1];</w:t>
      </w:r>
    </w:p>
    <w:p w14:paraId="3453ED4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2C1732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DEG_TO_RAD = pi/180;</w:t>
      </w:r>
    </w:p>
    <w:p w14:paraId="226BCD9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CBB616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lastRenderedPageBreak/>
        <w:t>%% World Coordinates</w:t>
      </w:r>
    </w:p>
    <w:p w14:paraId="5B94080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we need to select 8 points since min 8 points is needed to estimate the</w:t>
      </w:r>
    </w:p>
    <w:p w14:paraId="5903DD9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essential matrix E</w:t>
      </w:r>
    </w:p>
    <w:p w14:paraId="0457B6E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P_W=[0  2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</w:t>
      </w:r>
    </w:p>
    <w:p w14:paraId="3411853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%2</w:t>
      </w:r>
    </w:p>
    <w:p w14:paraId="1F30E7D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%3</w:t>
      </w:r>
    </w:p>
    <w:p w14:paraId="323A56C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%4</w:t>
      </w:r>
    </w:p>
    <w:p w14:paraId="031F006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%5</w:t>
      </w:r>
    </w:p>
    <w:p w14:paraId="57605F6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%6</w:t>
      </w:r>
    </w:p>
    <w:p w14:paraId="27385A9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%7</w:t>
      </w:r>
    </w:p>
    <w:p w14:paraId="37F84CD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%8</w:t>
      </w:r>
    </w:p>
    <w:p w14:paraId="4BA8A2D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%9</w:t>
      </w:r>
    </w:p>
    <w:p w14:paraId="1F7C81B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%10</w:t>
      </w:r>
    </w:p>
    <w:p w14:paraId="0689921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%11</w:t>
      </w:r>
    </w:p>
    <w:p w14:paraId="66B5535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%12</w:t>
      </w:r>
    </w:p>
    <w:p w14:paraId="554A2CA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%13</w:t>
      </w:r>
    </w:p>
    <w:p w14:paraId="19A007E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%14</w:t>
      </w:r>
    </w:p>
    <w:p w14:paraId="2B5B8E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%15</w:t>
      </w:r>
    </w:p>
    <w:p w14:paraId="726427A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%16</w:t>
      </w:r>
    </w:p>
    <w:p w14:paraId="07517F8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%17</w:t>
      </w:r>
    </w:p>
    <w:p w14:paraId="5C96BD8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2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%18</w:t>
      </w:r>
    </w:p>
    <w:p w14:paraId="1DF2C40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2   2   0   1</w:t>
      </w:r>
    </w:p>
    <w:p w14:paraId="0558344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];</w:t>
      </w:r>
    </w:p>
    <w:p w14:paraId="23D9CCC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590B67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P_W = P_W';</w:t>
      </w:r>
    </w:p>
    <w:p w14:paraId="4BB5EA5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NPTS = size(P_W,2);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%Number of points</w:t>
      </w:r>
    </w:p>
    <w:p w14:paraId="1CEB31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05C44F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Visualization</w:t>
      </w:r>
    </w:p>
    <w:p w14:paraId="572AD4A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212D5E9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6491AE3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43D5C0D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7A539C7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74A59EE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10CEB7F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6573B4A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22E545A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50AED8B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5EBD8AC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2882A08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365554E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02A5FC8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34D68BA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25B79A9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0FB2BAC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56B3F39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509450B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64E8DE5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54A7488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3095A24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780669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3EBDFE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AF8A9D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0991EB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1</w:t>
      </w:r>
    </w:p>
    <w:p w14:paraId="5D3BF20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120 * DEG_TO_RAD;</w:t>
      </w:r>
    </w:p>
    <w:p w14:paraId="5FC0BC1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0 *DEG_TO_RAD;</w:t>
      </w:r>
    </w:p>
    <w:p w14:paraId="7FFC145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60 * DEG_TO_RAD;</w:t>
      </w:r>
    </w:p>
    <w:p w14:paraId="04A46B7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2BAF6B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49979F7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58CCD7D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4582385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2FB9240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6CA7C4A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7B304FF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Rz = [cos(az) -sin(az) 0;</w:t>
      </w:r>
    </w:p>
    <w:p w14:paraId="0779EA4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6B1DEE1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76433CE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0C840FE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Rc1 = Rx*Ry*Rz;</w:t>
      </w:r>
    </w:p>
    <w:p w14:paraId="416314B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Tc1 = [0;0;5];</w:t>
      </w:r>
    </w:p>
    <w:p w14:paraId="111E9DB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[Rc1 Tc1];</w:t>
      </w:r>
    </w:p>
    <w:p w14:paraId="5E95BBF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158D2F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K*(M * P_W);</w:t>
      </w:r>
    </w:p>
    <w:p w14:paraId="37A123B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3BE41E3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3967EBB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p1 + noise1;</w:t>
      </w:r>
    </w:p>
    <w:p w14:paraId="62C9924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9FCC73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u1(1,:) = p1(1,:) ./ p1(3,:);</w:t>
      </w:r>
    </w:p>
    <w:p w14:paraId="21736FA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u1(2,:) = p1(2,:) ./ p1(3,:);</w:t>
      </w:r>
    </w:p>
    <w:p w14:paraId="648E6DD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u1(3,:) = p1(3,:) ./ p1(3,:);</w:t>
      </w:r>
    </w:p>
    <w:p w14:paraId="4718E90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1B1CC6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i=1:length(u1)</w:t>
      </w:r>
    </w:p>
    <w:p w14:paraId="3CFA563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round(u1(1,i)); y=round(u1(2,i));</w:t>
      </w:r>
    </w:p>
    <w:p w14:paraId="6ACB5A6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I1(y-2:y+2, x-2:x+2) = 255;</w:t>
      </w:r>
    </w:p>
    <w:p w14:paraId="1658A92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625E987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620C99E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879DA8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5C09D0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2</w:t>
      </w:r>
    </w:p>
    <w:p w14:paraId="1954A2F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0 * DEG_TO_RAD;</w:t>
      </w:r>
    </w:p>
    <w:p w14:paraId="5EFC582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-25 *DEG_TO_RAD;</w:t>
      </w:r>
    </w:p>
    <w:p w14:paraId="11CFF25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0 * DEG_TO_RAD;</w:t>
      </w:r>
    </w:p>
    <w:p w14:paraId="7190E9B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F620F5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4FF2F63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36DD4B2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62987AC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0EAAB77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464D89F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27B320A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1DF9530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00F4217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30B5BDB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73BA7E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Rc2c1 = Rx*Ry*Rz;</w:t>
      </w:r>
    </w:p>
    <w:p w14:paraId="56A5953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TrueR = Rc2c1;</w:t>
      </w:r>
    </w:p>
    <w:p w14:paraId="295A08A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Tc2c1 = [3;0;1];</w:t>
      </w:r>
    </w:p>
    <w:p w14:paraId="7E0A551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TrueT = Tc2c1;</w:t>
      </w:r>
    </w:p>
    <w:p w14:paraId="6D703C0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Hc1 = [Rc1 Tc1; 0 0 0 1];</w:t>
      </w:r>
    </w:p>
    <w:p w14:paraId="05BCF57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Hc2c1 = [Rc2c1 Tc2c1; 0 0 0 1];</w:t>
      </w:r>
    </w:p>
    <w:p w14:paraId="3D21FDB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 = Hc2c1*Hc1;</w:t>
      </w:r>
    </w:p>
    <w:p w14:paraId="5C0E6E3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0A79BB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 = Hc2(1:3,1:3);</w:t>
      </w:r>
    </w:p>
    <w:p w14:paraId="290E4E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 = Hc2(1:3,4);</w:t>
      </w:r>
    </w:p>
    <w:p w14:paraId="24D3DDA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EEBF0B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[Rc2 Tc2];</w:t>
      </w:r>
    </w:p>
    <w:p w14:paraId="6C7F7A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178F94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 = zeros(L,L);</w:t>
      </w:r>
    </w:p>
    <w:p w14:paraId="4900863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K*(M*P_W);</w:t>
      </w:r>
    </w:p>
    <w:p w14:paraId="342AC3D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7A7648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1BC9221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0E2E381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p2 + noise2;</w:t>
      </w:r>
    </w:p>
    <w:p w14:paraId="1E2A420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6344D4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u2(1,:) = p2(1,:) ./ p2(3,:);</w:t>
      </w:r>
    </w:p>
    <w:p w14:paraId="2F84855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u2(2,:) = p2(2,:) ./ p2(3,:);</w:t>
      </w:r>
    </w:p>
    <w:p w14:paraId="09FD16F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u2(3,:) = p2(3,:) ./ p2(3,:);</w:t>
      </w:r>
    </w:p>
    <w:p w14:paraId="4D66642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C1C4FD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i=1:length(u2)</w:t>
      </w:r>
    </w:p>
    <w:p w14:paraId="153066C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round(u2(1,i)); y=round(u2(2,i));</w:t>
      </w:r>
    </w:p>
    <w:p w14:paraId="7CE4325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I2(y-2:y+2, x-2:x+2) = 255;</w:t>
      </w:r>
    </w:p>
    <w:p w14:paraId="596B2C9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7F9A445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5C3CB33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subplot(1,3,3), imshow(I2,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FB5324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555D49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 = Tc2c1;</w:t>
      </w:r>
    </w:p>
    <w:p w14:paraId="48C84FD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T_skew = [0 -t(3) t(2); t(3) 0 -t(1); -t(2) t(1) 0];</w:t>
      </w:r>
    </w:p>
    <w:p w14:paraId="47AB8F1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Etrue = T_skew*Rc2c1;</w:t>
      </w:r>
    </w:p>
    <w:p w14:paraId="1B9C869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EE3717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Displaying the information</w:t>
      </w:r>
    </w:p>
    <w:p w14:paraId="5685E28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'u1: Pixel coordinates in 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95093F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u1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num2str(size(u1,2))];</w:t>
      </w:r>
    </w:p>
    <w:p w14:paraId="5349175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disp(u1info)</w:t>
      </w:r>
    </w:p>
    <w:p w14:paraId="361034D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'u2: Pixel coordinates in 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6C7578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u2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num2str(size(u2,2))];</w:t>
      </w:r>
    </w:p>
    <w:p w14:paraId="487667F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disp(u2info)</w:t>
      </w:r>
    </w:p>
    <w:p w14:paraId="017FE50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281CCA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Lab#8 Assignment starts here.</w:t>
      </w:r>
    </w:p>
    <w:p w14:paraId="6895FD3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Transform pixel coordinates and construct X matrix using Equations 1 and 2</w:t>
      </w:r>
    </w:p>
    <w:p w14:paraId="5D1FE95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2C47227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 = [];</w:t>
      </w:r>
    </w:p>
    <w:p w14:paraId="40021F1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p11 = []; p22 = [];</w:t>
      </w:r>
    </w:p>
    <w:p w14:paraId="2C6FE33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8 points are chosen from the y-z plane</w:t>
      </w:r>
    </w:p>
    <w:p w14:paraId="5B6B91D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ii = [1,2,3,4,5,6,7,8]</w:t>
      </w:r>
    </w:p>
    <w:p w14:paraId="48C7949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pp1 = K\u1(:,ii);</w:t>
      </w:r>
    </w:p>
    <w:p w14:paraId="2B9B4AE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pp2 = K\u2(:,ii);</w:t>
      </w:r>
    </w:p>
    <w:p w14:paraId="7F94692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</w:p>
    <w:p w14:paraId="7B93386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Create a matrix for the normalized image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coordinates. Points from here</w:t>
      </w:r>
    </w:p>
    <w:p w14:paraId="59E8115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will be used to find the epipoles and epipolar lines and also verify</w:t>
      </w:r>
    </w:p>
    <w:p w14:paraId="36EE714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them.</w:t>
      </w:r>
    </w:p>
    <w:p w14:paraId="747B8FF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p11 = [p11; pp1']; p22 = [p22; pp2'];</w:t>
      </w:r>
    </w:p>
    <w:p w14:paraId="43500B1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aa = [pp1(1)*pp2; pp1(2)*pp2; pp1(3)*pp2];</w:t>
      </w:r>
    </w:p>
    <w:p w14:paraId="70C763E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X = [X; aa'];</w:t>
      </w:r>
    </w:p>
    <w:p w14:paraId="2C4F6A6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7DB0FB8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09AF5B2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%% Estimate E, cure it and check for Essential Matrix Characterization </w:t>
      </w:r>
    </w:p>
    <w:p w14:paraId="274844E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1A89119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[U,S,V] = svd(X'*X);</w:t>
      </w:r>
    </w:p>
    <w:p w14:paraId="177396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861C0D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V(:,end);</w:t>
      </w:r>
    </w:p>
    <w:p w14:paraId="6930844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54F4EC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[E(1:3) E(4:6) E(7:9)];</w:t>
      </w:r>
    </w:p>
    <w:p w14:paraId="4E8E81A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C1107E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[U_,S_,V_] = svd(E);</w:t>
      </w:r>
    </w:p>
    <w:p w14:paraId="4469557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8010F6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S_(1,1) = 1; S_(2,2) = 1; S_(3,3) = 0;</w:t>
      </w:r>
    </w:p>
    <w:p w14:paraId="7BB7987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D61B93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E_est = U_*S_*V_;</w:t>
      </w:r>
    </w:p>
    <w:p w14:paraId="390C647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B76835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SO3_U_ = det(U_);</w:t>
      </w:r>
    </w:p>
    <w:p w14:paraId="7C9897B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SO3_V_ = det(V_);</w:t>
      </w:r>
    </w:p>
    <w:p w14:paraId="0501006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27A313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Find epipoles and epipolar lines</w:t>
      </w:r>
    </w:p>
    <w:p w14:paraId="74BFAA4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77F3692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e1 = null(E_est);</w:t>
      </w:r>
    </w:p>
    <w:p w14:paraId="50172DB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e2 = null(E_est');</w:t>
      </w:r>
    </w:p>
    <w:p w14:paraId="244229F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94FAF3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L1 = E_est'*p22(1,:)';</w:t>
      </w:r>
    </w:p>
    <w:p w14:paraId="210167F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L2 = E_est*p11(1,:)';</w:t>
      </w:r>
    </w:p>
    <w:p w14:paraId="4DFEFF5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A95BF4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lastRenderedPageBreak/>
        <w:t>%% Verify epipoles and epipolar lines</w:t>
      </w:r>
    </w:p>
    <w:p w14:paraId="6DD82CD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193CD50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verify_epipole1 = L1'*e1;</w:t>
      </w:r>
    </w:p>
    <w:p w14:paraId="4DC430F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verify_point1 = L1'*p11(1,:)';</w:t>
      </w:r>
    </w:p>
    <w:p w14:paraId="7A96ACD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verify_epipole2 = L2'*e2;</w:t>
      </w:r>
    </w:p>
    <w:p w14:paraId="0171E11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verify_point2 = L2'*p22(1,:)';</w:t>
      </w:r>
    </w:p>
    <w:p w14:paraId="08D5FF1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4A8AC6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Recover the rotation and the translation</w:t>
      </w:r>
    </w:p>
    <w:p w14:paraId="25EA47C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27D0EF3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ar = pi/2; </w:t>
      </w:r>
    </w:p>
    <w:p w14:paraId="157585C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Rz1 = [0 -1 0;</w:t>
      </w:r>
    </w:p>
    <w:p w14:paraId="589A0A5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1  0 0;</w:t>
      </w:r>
    </w:p>
    <w:p w14:paraId="288C2C3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2488685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01678F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Rz2 = [0  1 0;</w:t>
      </w:r>
    </w:p>
    <w:p w14:paraId="192C570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-1 0 0;</w:t>
      </w:r>
    </w:p>
    <w:p w14:paraId="55138E9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6A51478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4B31499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T1_1 = U_*Rz1*S_*U_';</w:t>
      </w:r>
    </w:p>
    <w:p w14:paraId="3CE0763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R1 = U_*Rz1'*V_';</w:t>
      </w:r>
    </w:p>
    <w:p w14:paraId="0A236EA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C58B44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T2_2 = U_*Rz2*S_*U_';</w:t>
      </w:r>
    </w:p>
    <w:p w14:paraId="4208660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R2 = U_*Rz2'*V_';</w:t>
      </w:r>
    </w:p>
    <w:p w14:paraId="573DEAE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D69CF7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 = [T1_1(3,2); T1_1(1,3); T1_1(2,1)];</w:t>
      </w:r>
    </w:p>
    <w:p w14:paraId="5F49453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 = [T2_2(3,2); T2_2(1,3); T2_2(2,1)];</w:t>
      </w:r>
    </w:p>
    <w:p w14:paraId="18F0934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04E541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Compare your results with ground truth</w:t>
      </w:r>
    </w:p>
    <w:p w14:paraId="37FD05F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E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0DBC2F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disp(Etrue)</w:t>
      </w:r>
    </w:p>
    <w:p w14:paraId="09D3EBA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E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2034E2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disp(E_est)</w:t>
      </w:r>
    </w:p>
    <w:p w14:paraId="73DA7BF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FD24E4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2116A4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127355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R should be exactly similar, but one of them only since the other means</w:t>
      </w:r>
    </w:p>
    <w:p w14:paraId="6836BEC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case when the camera is behind the view</w:t>
      </w:r>
    </w:p>
    <w:p w14:paraId="174270A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R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AE96B2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disp(TrueR)</w:t>
      </w:r>
    </w:p>
    <w:p w14:paraId="17C0638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R1 &amp; R2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AB6F9E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89DCDC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disp(R1)</w:t>
      </w:r>
    </w:p>
    <w:p w14:paraId="08ED759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8C3D65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C0307A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disp(R2)</w:t>
      </w:r>
    </w:p>
    <w:p w14:paraId="0B4933B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250AC4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BECC76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5AA7E1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 should be scaled version of True T, since we cannot find a unique T and</w:t>
      </w:r>
    </w:p>
    <w:p w14:paraId="78B39FE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it is always up to scale</w:t>
      </w:r>
    </w:p>
    <w:p w14:paraId="1E0B3F0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T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07EF4F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disp(TrueT)</w:t>
      </w:r>
    </w:p>
    <w:p w14:paraId="1187C13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T1 &amp; T2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00CBBB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389452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disp(T1)</w:t>
      </w:r>
    </w:p>
    <w:p w14:paraId="642F9AF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15840A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1B63C5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disp(T2)</w:t>
      </w:r>
    </w:p>
    <w:p w14:paraId="4735830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AEFE6C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075453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Post-lab Image Plots</w:t>
      </w:r>
    </w:p>
    <w:p w14:paraId="7DED68F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17E0634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164CB65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17FB050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3FC17C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49294FB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50E4D7B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7634109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466E83B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18C1041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3FC6A7B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431C1A2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28231BE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65F19A4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00B83BD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36DD24E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5CDCFA9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2487891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7EA4183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7840F6E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6F4CD35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7155495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6FEC3FA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55523BB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4ECA8E5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4BC265E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BCD579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FA7216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9B9B14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3D1EAF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M1_ = [R1 T1];</w:t>
      </w:r>
    </w:p>
    <w:p w14:paraId="27301C9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BC48C7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3E4C93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K*(M1_*P_W);</w:t>
      </w:r>
    </w:p>
    <w:p w14:paraId="1AC3AE9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00D412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77884EE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4347CB6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p1_ + noise1;</w:t>
      </w:r>
    </w:p>
    <w:p w14:paraId="3454412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F54819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u1_(1,:) = p1_(1,:) ./ p1_(3,:);</w:t>
      </w:r>
    </w:p>
    <w:p w14:paraId="07FC1A1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u1_(2,:) = p1_(2,:) ./ p1_(3,:);</w:t>
      </w:r>
    </w:p>
    <w:p w14:paraId="6D8243A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u1_(3,:) = p1_(3,:) ./ p1_(3,:);</w:t>
      </w:r>
    </w:p>
    <w:p w14:paraId="3969CF8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B4A7B7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i_1 =1:length(u1_)</w:t>
      </w:r>
    </w:p>
    <w:p w14:paraId="636FDB93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x1_ = round(u1_(1,i_1)); y1_=round(u1_(2,i_1));</w:t>
      </w:r>
    </w:p>
    <w:p w14:paraId="5547719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x1_ &gt; 2 &amp;&amp; y1_ &gt; 2</w:t>
      </w:r>
    </w:p>
    <w:p w14:paraId="30DD89D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I1_(y1_-2:y1_+2, x1_-2:x1_+2) = 255;</w:t>
      </w:r>
    </w:p>
    <w:p w14:paraId="3DFEE59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76BA807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6BDF07F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66411AC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6AADC10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6D2F6DF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Hc2_ = [R1 T1; 0 0 0 1];</w:t>
      </w:r>
    </w:p>
    <w:p w14:paraId="06558DE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Hc2c2_ = [R2 T2; 0 0 0 1];</w:t>
      </w:r>
    </w:p>
    <w:p w14:paraId="1B307B1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H2_ = Hc2c2_*Hc2_;</w:t>
      </w:r>
    </w:p>
    <w:p w14:paraId="2DEE8AA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34A011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R2_ = H2_(1:3,1:3);</w:t>
      </w:r>
    </w:p>
    <w:p w14:paraId="3918695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T2_ = H2_(1:3,4);</w:t>
      </w:r>
    </w:p>
    <w:p w14:paraId="788EA3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M2_ = [R2_ T2_];</w:t>
      </w:r>
    </w:p>
    <w:p w14:paraId="1310E44A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A12ACE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097FA80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K*(M2_*P_W);</w:t>
      </w:r>
    </w:p>
    <w:p w14:paraId="015D0DE7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9EAFAB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76A1D164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38EADF7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p2_ + noise2;</w:t>
      </w:r>
    </w:p>
    <w:p w14:paraId="258CA97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04EC32E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u2_(1,:) = p2_(1,:) ./ p2_(3,:);</w:t>
      </w:r>
    </w:p>
    <w:p w14:paraId="08A279FB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u2_(2,:) = p2_(2,:) ./ p2_(3,:);</w:t>
      </w:r>
    </w:p>
    <w:p w14:paraId="5C2E437C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u2_(3,:) = p2_(3,:) ./ p2_(3,:);</w:t>
      </w:r>
    </w:p>
    <w:p w14:paraId="75DFD9D0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7B404B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lastRenderedPageBreak/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i_=1:length(u2_)</w:t>
      </w:r>
    </w:p>
    <w:p w14:paraId="40268A05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x_ = (round(u2_(1,i_))); y_= (round(u2_(2,i_)));</w:t>
      </w:r>
    </w:p>
    <w:p w14:paraId="2189C6F9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x_ &gt; 2 &amp;&amp; y_ &gt; 2</w:t>
      </w:r>
    </w:p>
    <w:p w14:paraId="3DA2FA2D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I2_(y_-2:y_+2, x_-2:x_+2) = 255;</w:t>
      </w:r>
    </w:p>
    <w:p w14:paraId="30646146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15F47481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5E262392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782F8668" w14:textId="77777777" w:rsidR="00EF2A1E" w:rsidRDefault="00EF2A1E" w:rsidP="00EF2A1E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588057A5" w14:textId="77777777" w:rsidR="00227AF1" w:rsidRDefault="00227AF1" w:rsidP="00A52AD5">
      <w:pPr>
        <w:autoSpaceDE w:val="0"/>
        <w:autoSpaceDN w:val="0"/>
        <w:adjustRightInd w:val="0"/>
        <w:rPr>
          <w:sz w:val="30"/>
          <w:szCs w:val="30"/>
        </w:rPr>
        <w:sectPr w:rsidR="00227AF1" w:rsidSect="00227AF1">
          <w:type w:val="continuous"/>
          <w:pgSz w:w="12240" w:h="15840" w:code="1"/>
          <w:pgMar w:top="720" w:right="720" w:bottom="1080" w:left="720" w:header="709" w:footer="432" w:gutter="0"/>
          <w:cols w:num="2" w:space="708"/>
          <w:titlePg/>
          <w:docGrid w:linePitch="360"/>
        </w:sectPr>
      </w:pPr>
    </w:p>
    <w:p w14:paraId="63E21AD9" w14:textId="60452A9B" w:rsidR="000F7C48" w:rsidRDefault="000F7C48" w:rsidP="00A52AD5">
      <w:pPr>
        <w:autoSpaceDE w:val="0"/>
        <w:autoSpaceDN w:val="0"/>
        <w:adjustRightInd w:val="0"/>
        <w:rPr>
          <w:sz w:val="30"/>
          <w:szCs w:val="30"/>
        </w:rPr>
      </w:pPr>
    </w:p>
    <w:p w14:paraId="33F0F9A9" w14:textId="3EA68CE1" w:rsidR="0068394F" w:rsidRDefault="0068394F" w:rsidP="00A52AD5">
      <w:pPr>
        <w:autoSpaceDE w:val="0"/>
        <w:autoSpaceDN w:val="0"/>
        <w:adjustRightInd w:val="0"/>
        <w:rPr>
          <w:sz w:val="30"/>
          <w:szCs w:val="30"/>
        </w:rPr>
      </w:pPr>
    </w:p>
    <w:p w14:paraId="7ED05724" w14:textId="56C7B401" w:rsidR="0068394F" w:rsidRPr="00345BE2" w:rsidRDefault="0068394F" w:rsidP="0068394F">
      <w:pPr>
        <w:rPr>
          <w:rFonts w:ascii="Cambria Math" w:hAnsi="Cambria Math"/>
          <w:b/>
          <w:bCs/>
          <w:sz w:val="36"/>
          <w:szCs w:val="36"/>
        </w:rPr>
      </w:pPr>
      <w:r>
        <w:rPr>
          <w:rFonts w:ascii="Cambria Math" w:hAnsi="Cambria Math"/>
          <w:b/>
          <w:bCs/>
          <w:sz w:val="36"/>
          <w:szCs w:val="36"/>
        </w:rPr>
        <w:t>Lab9_all_points.m</w:t>
      </w:r>
    </w:p>
    <w:p w14:paraId="2B82BB0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30"/>
          <w:szCs w:val="30"/>
          <w:lang w:val="tr-TR"/>
        </w:rPr>
        <w:sectPr w:rsidR="00227AF1" w:rsidSect="00F9299E"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p w14:paraId="522D7813" w14:textId="01D38ADC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clear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; close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all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 clc;</w:t>
      </w:r>
    </w:p>
    <w:p w14:paraId="3564643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Definitions</w:t>
      </w:r>
    </w:p>
    <w:p w14:paraId="676580B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%rng(1);</w:t>
      </w:r>
    </w:p>
    <w:p w14:paraId="3C0824E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 = 300;</w:t>
      </w:r>
    </w:p>
    <w:p w14:paraId="1F7BA64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 = zeros(L,L);</w:t>
      </w:r>
    </w:p>
    <w:p w14:paraId="65A5CF4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50D8B1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f=L;</w:t>
      </w:r>
    </w:p>
    <w:p w14:paraId="139DE95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u0 = L/2;</w:t>
      </w:r>
    </w:p>
    <w:p w14:paraId="2C0C9AD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v0 = L/2;</w:t>
      </w:r>
    </w:p>
    <w:p w14:paraId="7A9D492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F0D351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K = [f 0 u0;    </w:t>
      </w:r>
    </w:p>
    <w:p w14:paraId="38BA830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f v0;</w:t>
      </w:r>
    </w:p>
    <w:p w14:paraId="66409A7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0 1];</w:t>
      </w:r>
    </w:p>
    <w:p w14:paraId="5773F1D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612DBE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DEG_TO_RAD = pi/180;</w:t>
      </w:r>
    </w:p>
    <w:p w14:paraId="6C8A988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C0AB06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World Coordinates</w:t>
      </w:r>
    </w:p>
    <w:p w14:paraId="611DA01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we need to select 8 points since min 8 points is needed to estimate the</w:t>
      </w:r>
    </w:p>
    <w:p w14:paraId="4893F2F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essential matrix E</w:t>
      </w:r>
    </w:p>
    <w:p w14:paraId="6EDDC32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P_W=[0  2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</w:t>
      </w:r>
    </w:p>
    <w:p w14:paraId="4C958B6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%2</w:t>
      </w:r>
    </w:p>
    <w:p w14:paraId="2013055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%3</w:t>
      </w:r>
    </w:p>
    <w:p w14:paraId="14C13A5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%4</w:t>
      </w:r>
    </w:p>
    <w:p w14:paraId="53E803F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%5</w:t>
      </w:r>
    </w:p>
    <w:p w14:paraId="06ED8F0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%6</w:t>
      </w:r>
    </w:p>
    <w:p w14:paraId="6293AC2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2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%7</w:t>
      </w:r>
    </w:p>
    <w:p w14:paraId="5640DE2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1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%8</w:t>
      </w:r>
    </w:p>
    <w:p w14:paraId="1197C45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0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%9</w:t>
      </w:r>
    </w:p>
    <w:p w14:paraId="06549B6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%10</w:t>
      </w:r>
    </w:p>
    <w:p w14:paraId="76DA3E5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%11</w:t>
      </w:r>
    </w:p>
    <w:p w14:paraId="2D9688D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%12</w:t>
      </w:r>
    </w:p>
    <w:p w14:paraId="030C760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-1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%13</w:t>
      </w:r>
    </w:p>
    <w:p w14:paraId="1019915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%14</w:t>
      </w:r>
    </w:p>
    <w:p w14:paraId="3FE8739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0   -2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%15</w:t>
      </w:r>
    </w:p>
    <w:p w14:paraId="53A679C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%16</w:t>
      </w:r>
    </w:p>
    <w:p w14:paraId="349AF46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1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%17</w:t>
      </w:r>
    </w:p>
    <w:p w14:paraId="379DF75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1   2   0   1;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%18</w:t>
      </w:r>
    </w:p>
    <w:p w14:paraId="4226B71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2   2   0   1</w:t>
      </w:r>
    </w:p>
    <w:p w14:paraId="624B028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];</w:t>
      </w:r>
    </w:p>
    <w:p w14:paraId="72AD346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9C0768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P_W = P_W';</w:t>
      </w:r>
    </w:p>
    <w:p w14:paraId="6790503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NPTS = size(P_W,2);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%Number of points</w:t>
      </w:r>
    </w:p>
    <w:p w14:paraId="266338B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47835DF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Visualization</w:t>
      </w:r>
    </w:p>
    <w:p w14:paraId="15B8508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5AF7152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53F4450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5D08E3A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39133E4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3249599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42FE3B3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2E3171A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39E2365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364B683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05E90FA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590AF43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14483E7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3292576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3330701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6448585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467156A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0516DB4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58E60D2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0C926D8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688092E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2790B75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5D604A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E7E680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269555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DFCD0E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1</w:t>
      </w:r>
    </w:p>
    <w:p w14:paraId="46E76BB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120 * DEG_TO_RAD;</w:t>
      </w:r>
    </w:p>
    <w:p w14:paraId="371C02A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0 *DEG_TO_RAD;</w:t>
      </w:r>
    </w:p>
    <w:p w14:paraId="489DA85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60 * DEG_TO_RAD;</w:t>
      </w:r>
    </w:p>
    <w:p w14:paraId="634FE0E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A72F85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77AD40C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4C9BB83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0CF7C5D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186CAB9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1C003A7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4FD0BDC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160E4CF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3DAC9F3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2264CCE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1014D40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Rc1 = Rx*Ry*Rz;</w:t>
      </w:r>
    </w:p>
    <w:p w14:paraId="0A16761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Tc1 = [0;0;5];</w:t>
      </w:r>
    </w:p>
    <w:p w14:paraId="1ABD4BF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[Rc1 Tc1];</w:t>
      </w:r>
    </w:p>
    <w:p w14:paraId="6B18F78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7DC24D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K*(M * P_W);</w:t>
      </w:r>
    </w:p>
    <w:p w14:paraId="137D6A0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4D594AE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759C9C1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 = p1 + noise1;</w:t>
      </w:r>
    </w:p>
    <w:p w14:paraId="141D4CC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317B5D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u1(1,:) = p1(1,:) ./ p1(3,:);</w:t>
      </w:r>
    </w:p>
    <w:p w14:paraId="7FA754B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u1(2,:) = p1(2,:) ./ p1(3,:);</w:t>
      </w:r>
    </w:p>
    <w:p w14:paraId="5168D98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u1(3,:) = p1(3,:) ./ p1(3,:);</w:t>
      </w:r>
    </w:p>
    <w:p w14:paraId="3E6CDD3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yxy=[];xyx =[];</w:t>
      </w:r>
    </w:p>
    <w:p w14:paraId="716E648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i=1:length(u1)</w:t>
      </w:r>
    </w:p>
    <w:p w14:paraId="3313BD6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round(u1(1,i)); y=round(u1(2,i));</w:t>
      </w:r>
    </w:p>
    <w:p w14:paraId="1755E5F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yxy=[yxy; y];xyx =[xyx; x];    </w:t>
      </w:r>
    </w:p>
    <w:p w14:paraId="556434D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I1(y-2:y+2, x-2:x+2) = 255;</w:t>
      </w:r>
    </w:p>
    <w:p w14:paraId="004CA6A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17A125A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1C2DAC1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F2EE5D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533669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Camera Transformation for View 2</w:t>
      </w:r>
    </w:p>
    <w:p w14:paraId="7FF32BE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 = 0 * DEG_TO_RAD;</w:t>
      </w:r>
    </w:p>
    <w:p w14:paraId="2EE9467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ay = -25 *DEG_TO_RAD;</w:t>
      </w:r>
    </w:p>
    <w:p w14:paraId="464035F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az = 0 * DEG_TO_RAD;</w:t>
      </w:r>
    </w:p>
    <w:p w14:paraId="28641C0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395033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Rx = [1 0 0;</w:t>
      </w:r>
    </w:p>
    <w:p w14:paraId="26A8AB9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cos(ax) -sin(ax);</w:t>
      </w:r>
    </w:p>
    <w:p w14:paraId="2FCCC26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sin(ax) cos(ax)];</w:t>
      </w:r>
    </w:p>
    <w:p w14:paraId="5D4B133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Ry = [cos(ay)  0  sin(ay);</w:t>
      </w:r>
    </w:p>
    <w:p w14:paraId="242CA2A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    0   1     0;</w:t>
      </w:r>
    </w:p>
    <w:p w14:paraId="5F68EF0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-sin(ay) 0  cos(ay)];</w:t>
      </w:r>
    </w:p>
    <w:p w14:paraId="57A6E43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 = [cos(az) -sin(az) 0;</w:t>
      </w:r>
    </w:p>
    <w:p w14:paraId="388EEC4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sin(az) cos(az)  0;</w:t>
      </w:r>
    </w:p>
    <w:p w14:paraId="5E0C0E4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0          0     1];</w:t>
      </w:r>
    </w:p>
    <w:p w14:paraId="0F8C9E8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0A94CC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Rc2c1 = Rx*Ry*Rz;</w:t>
      </w:r>
    </w:p>
    <w:p w14:paraId="19F30B3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TrueR = Rc2c1;</w:t>
      </w:r>
    </w:p>
    <w:p w14:paraId="1C021B2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Tc2c1 = [3;0;1];</w:t>
      </w:r>
    </w:p>
    <w:p w14:paraId="17D9007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TrueT = Tc2c1;</w:t>
      </w:r>
    </w:p>
    <w:p w14:paraId="7AF37F6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Hc1 = [Rc1 Tc1; 0 0 0 1];</w:t>
      </w:r>
    </w:p>
    <w:p w14:paraId="6A6BE97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Hc2c1 = [Rc2c1 Tc2c1; 0 0 0 1];</w:t>
      </w:r>
    </w:p>
    <w:p w14:paraId="48E839B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Hc2 = Hc2c1*Hc1;</w:t>
      </w:r>
    </w:p>
    <w:p w14:paraId="0FFA35B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CEC3F7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Rc2 = Hc2(1:3,1:3);</w:t>
      </w:r>
    </w:p>
    <w:p w14:paraId="5E4CA89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Tc2 = Hc2(1:3,4);</w:t>
      </w:r>
    </w:p>
    <w:p w14:paraId="3DEC0D8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3CF029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 = [Rc2 Tc2];</w:t>
      </w:r>
    </w:p>
    <w:p w14:paraId="57A3A7A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C62DBF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 = zeros(L,L);</w:t>
      </w:r>
    </w:p>
    <w:p w14:paraId="379CDAE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K*(M*P_W);</w:t>
      </w:r>
    </w:p>
    <w:p w14:paraId="1786EA2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DD07A0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31E7604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14653A9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 = p2 + noise2;</w:t>
      </w:r>
    </w:p>
    <w:p w14:paraId="0A849E0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CB0163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u2(1,:) = p2(1,:) ./ p2(3,:);</w:t>
      </w:r>
    </w:p>
    <w:p w14:paraId="2A5200D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u2(2,:) = p2(2,:) ./ p2(3,:);</w:t>
      </w:r>
    </w:p>
    <w:p w14:paraId="26F8354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u2(3,:) = p2(3,:) ./ p2(3,:);</w:t>
      </w:r>
    </w:p>
    <w:p w14:paraId="1B204BC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yxy1=[];xyx1 =[];</w:t>
      </w:r>
    </w:p>
    <w:p w14:paraId="410784C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i=1:length(u2)</w:t>
      </w:r>
    </w:p>
    <w:p w14:paraId="587DB9A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 = round(u2(1,i)); y=round(u2(2,i));</w:t>
      </w:r>
    </w:p>
    <w:p w14:paraId="6A493DE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yxy1=[yxy1; y];xyx1 =[xyx1; x];</w:t>
      </w:r>
    </w:p>
    <w:p w14:paraId="16D96E4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I2(y-2:y+2, x-2:x+2) = 255;</w:t>
      </w:r>
    </w:p>
    <w:p w14:paraId="2E68C16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03D0994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74954B9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1E81403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F8A251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 = Tc2c1;</w:t>
      </w:r>
    </w:p>
    <w:p w14:paraId="51BF029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T_skew = [0 -t(3) t(2); t(3) 0 -t(1); -t(2) t(1) 0];</w:t>
      </w:r>
    </w:p>
    <w:p w14:paraId="27D3E72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Etrue = T_skew*Rc2c1;</w:t>
      </w:r>
    </w:p>
    <w:p w14:paraId="07586E4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68B9E3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Displaying the information</w:t>
      </w:r>
    </w:p>
    <w:p w14:paraId="1540961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'u1: Pixel coordinates in 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9C9E2F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u1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num2str(size(u1,2))];</w:t>
      </w:r>
    </w:p>
    <w:p w14:paraId="011500F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disp(u1info)</w:t>
      </w:r>
    </w:p>
    <w:p w14:paraId="1DD1BD8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'u2: Pixel coordinates in 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2616CD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u2info = [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'Size of u2 is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num2str(size(u2,1))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num2str(size(u2,2))];</w:t>
      </w:r>
    </w:p>
    <w:p w14:paraId="3E99564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disp(u2info)</w:t>
      </w:r>
    </w:p>
    <w:p w14:paraId="1B90902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3F788A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Lab#8 Assignment starts here.</w:t>
      </w:r>
    </w:p>
    <w:p w14:paraId="1A42500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Transform pixel coordinates and construct X matrix using Equations 1 and 2</w:t>
      </w:r>
    </w:p>
    <w:p w14:paraId="7D03E7F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19E6D20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 = [];</w:t>
      </w:r>
    </w:p>
    <w:p w14:paraId="47138A7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p11 = []; p22 = [];</w:t>
      </w:r>
    </w:p>
    <w:p w14:paraId="53B4CF9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 8 points are chosen from the y-z plane</w:t>
      </w:r>
    </w:p>
    <w:p w14:paraId="5A8D19E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ii = 19:-1:1</w:t>
      </w:r>
    </w:p>
    <w:p w14:paraId="72271C9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pp1 = K\u1(:,ii);</w:t>
      </w:r>
    </w:p>
    <w:p w14:paraId="6180A1B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pp2 = K\u2(:,ii);</w:t>
      </w:r>
    </w:p>
    <w:p w14:paraId="1ECA14F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</w:p>
    <w:p w14:paraId="49926BB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Create a matrix for the normalized image coordinates. Points from here</w:t>
      </w:r>
    </w:p>
    <w:p w14:paraId="113B499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will be used to find the epipoles and epipolar lines, and also verify</w:t>
      </w:r>
    </w:p>
    <w:p w14:paraId="2A82CDD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them.</w:t>
      </w:r>
    </w:p>
    <w:p w14:paraId="7720975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p11 = [p11; pp1']; p22 = [p22; pp2'];</w:t>
      </w:r>
    </w:p>
    <w:p w14:paraId="385AA85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aa = [pp1(1)*pp2; pp1(2)*pp2; pp1(3)*pp2];</w:t>
      </w:r>
    </w:p>
    <w:p w14:paraId="08F8F33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X = [X; aa'];</w:t>
      </w:r>
    </w:p>
    <w:p w14:paraId="519838A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57C1980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rankin = rank(X'*X);</w:t>
      </w:r>
    </w:p>
    <w:p w14:paraId="38F179E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2DEE32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%% Estimate E, cure it and check for Essential Matrix Characterization </w:t>
      </w:r>
    </w:p>
    <w:p w14:paraId="5BBCD3D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7616B67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[U,S,V] = svd(X'*X);</w:t>
      </w:r>
    </w:p>
    <w:p w14:paraId="6061EBC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79E621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V(:,end);</w:t>
      </w:r>
    </w:p>
    <w:p w14:paraId="02260CC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8C53B3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 = [E(1:3) E(4:6) E(7:9)];</w:t>
      </w:r>
    </w:p>
    <w:p w14:paraId="117E39D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27D39F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[U_,S_,V_] = svd(E);</w:t>
      </w:r>
    </w:p>
    <w:p w14:paraId="0926BAE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DDBED4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S_(1,1) = 1; S_(2,2) = 1; S_(3,3) = 0;</w:t>
      </w:r>
    </w:p>
    <w:p w14:paraId="692B242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716124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E_est = U_*S_*V_;</w:t>
      </w:r>
    </w:p>
    <w:p w14:paraId="64C8929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DADD39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SO3_U_ = det(U_);</w:t>
      </w:r>
    </w:p>
    <w:p w14:paraId="109C704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SO3_V_ = det(V_);</w:t>
      </w:r>
    </w:p>
    <w:p w14:paraId="5C8B19E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F6D4D7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Find epipoles and epipolar lines</w:t>
      </w:r>
    </w:p>
    <w:p w14:paraId="7F40CD6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7415C59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e1 = null(E_est);</w:t>
      </w:r>
    </w:p>
    <w:p w14:paraId="0249D00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e2 = null(E_est');</w:t>
      </w:r>
    </w:p>
    <w:p w14:paraId="64BF645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D79C48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L1 = E_est'*p22(5,:)';</w:t>
      </w:r>
    </w:p>
    <w:p w14:paraId="6375A59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L2 = E_est*p11(5,:)';</w:t>
      </w:r>
    </w:p>
    <w:p w14:paraId="335D97C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8954B1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Verify epipoles and epipolar lines</w:t>
      </w:r>
    </w:p>
    <w:p w14:paraId="026DC2D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47D868A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verify_epipole1 = L1'*e1;</w:t>
      </w:r>
    </w:p>
    <w:p w14:paraId="5433B18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verify_point1 = L1'*p11(5,:)';</w:t>
      </w:r>
    </w:p>
    <w:p w14:paraId="5E2D5C6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verify_epipole2 = L2'*e2;</w:t>
      </w:r>
    </w:p>
    <w:p w14:paraId="0D3DF02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verify_point2 = L2'*p22(5,:)';</w:t>
      </w:r>
    </w:p>
    <w:p w14:paraId="1C31AAE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876515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Recover the rotation and the translation</w:t>
      </w:r>
    </w:p>
    <w:p w14:paraId="2E1C106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05AE6BC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ar = pi/2; </w:t>
      </w:r>
    </w:p>
    <w:p w14:paraId="0F689C4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Rz1 = [0 -1 0;</w:t>
      </w:r>
    </w:p>
    <w:p w14:paraId="3B3F855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1  0 0;</w:t>
      </w:r>
    </w:p>
    <w:p w14:paraId="0EEA392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4A9EBCD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6BF8F1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Rz2 = [0  1 0;</w:t>
      </w:r>
    </w:p>
    <w:p w14:paraId="3DE189C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-1 0 0;</w:t>
      </w:r>
    </w:p>
    <w:p w14:paraId="106E522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0  0 1];</w:t>
      </w:r>
    </w:p>
    <w:p w14:paraId="7352A65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</w:t>
      </w:r>
    </w:p>
    <w:p w14:paraId="44C4415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T1_1 = U_*Rz1*S_*U_';</w:t>
      </w:r>
    </w:p>
    <w:p w14:paraId="380B18B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R1 = U_*Rz1'*V_';</w:t>
      </w:r>
    </w:p>
    <w:p w14:paraId="1CC11A1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71217B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T2_2 = U_*Rz2*S_*U_';</w:t>
      </w:r>
    </w:p>
    <w:p w14:paraId="4C24353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R2 = U_*Rz2'*V_';</w:t>
      </w:r>
    </w:p>
    <w:p w14:paraId="2419B31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8F7E00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T1 = [T1_1(3,2); T1_1(1,3); T1_1(2,1)];</w:t>
      </w:r>
    </w:p>
    <w:p w14:paraId="285A5D9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T2 = [T2_2(3,2); T2_2(1,3); T2_2(2,1)];</w:t>
      </w:r>
    </w:p>
    <w:p w14:paraId="2DC6072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10E63E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Compare your results with ground truth</w:t>
      </w:r>
    </w:p>
    <w:p w14:paraId="401C4A5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E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185DFF1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disp(Etrue)</w:t>
      </w:r>
    </w:p>
    <w:p w14:paraId="69101AB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E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9DE37B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disp(E_est)</w:t>
      </w:r>
    </w:p>
    <w:p w14:paraId="4D0B979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0C3FD6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09DC7DE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AD6F6E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R should be exactly similar, but one of them only since the other means</w:t>
      </w:r>
    </w:p>
    <w:p w14:paraId="53CC1DD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lastRenderedPageBreak/>
        <w:t>% the case when the camera is behind the view</w:t>
      </w:r>
    </w:p>
    <w:p w14:paraId="58A2AEF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R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41FAB2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disp(TrueR)</w:t>
      </w:r>
    </w:p>
    <w:p w14:paraId="7DF5B41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R1 &amp; R2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560A7D6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B79579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disp(R1)</w:t>
      </w:r>
    </w:p>
    <w:p w14:paraId="29223C2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169BCF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084318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disp(R2)</w:t>
      </w:r>
    </w:p>
    <w:p w14:paraId="1A6D701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372376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7FC3B5A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21D3FC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 should be scaled version of True T, since we cannot find a unique T and</w:t>
      </w:r>
    </w:p>
    <w:p w14:paraId="0723B8D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it is always up to scale</w:t>
      </w:r>
    </w:p>
    <w:p w14:paraId="0076CEE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'True T ='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8EC094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disp(TrueT)</w:t>
      </w:r>
    </w:p>
    <w:p w14:paraId="422C935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'Estimated T1 &amp; T2 :'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31DCF9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'T1_est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9B1C34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disp(T1)</w:t>
      </w:r>
    </w:p>
    <w:p w14:paraId="639D321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097782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'T2_est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DE8EA7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disp(T2)</w:t>
      </w:r>
    </w:p>
    <w:p w14:paraId="1B78054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disp(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'-------------'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66FBFE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822AAF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Post-lab Image Plots</w:t>
      </w:r>
    </w:p>
    <w:p w14:paraId="15064EC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 </w:t>
      </w:r>
    </w:p>
    <w:p w14:paraId="2E08075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050EB4E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203DE38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14E3F9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figure;</w:t>
      </w:r>
    </w:p>
    <w:p w14:paraId="31EAF26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1D6326A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7FCDA41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0F1D3EB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wallx = 0*ones(size(wallz,1));</w:t>
      </w:r>
    </w:p>
    <w:p w14:paraId="6FFBDCC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,(1/255)*[97 178 205],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2C529B0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78118359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52E8F58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meshgrid(-3:0.1:0); </w:t>
      </w:r>
    </w:p>
    <w:p w14:paraId="4E2104C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0*ones(size(wallz,1)); </w:t>
      </w:r>
    </w:p>
    <w:p w14:paraId="63C0347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wally, wallz',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,(1/255)*[77 137 157],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5FAA40C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wallx = meshgrid(0:0.1:3); </w:t>
      </w:r>
    </w:p>
    <w:p w14:paraId="2182FF70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wally = meshgrid(0:0.1:3); </w:t>
      </w:r>
    </w:p>
    <w:p w14:paraId="398E1E9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wallz = zeros(size(wally,1));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Generate z data</w:t>
      </w:r>
    </w:p>
    <w:p w14:paraId="1C3760F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surf(wallx, wally', wallz,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'FaceColor'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,(1/255)*[45 162 200],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'none'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) </w:t>
      </w:r>
    </w:p>
    <w:p w14:paraId="138FB7B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plot3(P_W(1,:),P_W(2,:),P_W(3,:),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'b.'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'MarkerSize'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,36);</w:t>
      </w:r>
    </w:p>
    <w:p w14:paraId="0B8825C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equal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011EEB0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A2B8FA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vis3d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1432321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axis([-3 3 -3 3 -3 3])</w:t>
      </w:r>
    </w:p>
    <w:p w14:paraId="64B955F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grid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3523DB9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3BAC96A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671BB01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zlabel(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C3E9FF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98BC97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M1_ = [R1 T1];</w:t>
      </w:r>
    </w:p>
    <w:p w14:paraId="02BD4C1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31D41C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I1_ = zeros(L,L);</w:t>
      </w:r>
    </w:p>
    <w:p w14:paraId="04727D2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K*(M1_*P_W);</w:t>
      </w:r>
    </w:p>
    <w:p w14:paraId="3738925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053FF6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 = 4*rand(3,NPTS)-2;</w:t>
      </w:r>
    </w:p>
    <w:p w14:paraId="0179274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noise1(3,:)=1;</w:t>
      </w:r>
    </w:p>
    <w:p w14:paraId="1FE465A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p1_ = p1_ + noise1;</w:t>
      </w:r>
    </w:p>
    <w:p w14:paraId="181C542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1D4CF5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u1_(1,:) = p1_(1,:) ./ p1_(3,:);</w:t>
      </w:r>
    </w:p>
    <w:p w14:paraId="2C223DA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u1_(2,:) = p1_(2,:) ./ p1_(3,:);</w:t>
      </w:r>
    </w:p>
    <w:p w14:paraId="38A38B4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u1_(3,:) = p1_(3,:) ./ p1_(3,:);</w:t>
      </w:r>
    </w:p>
    <w:p w14:paraId="75237BB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yxy_=[];xyx_ =[];</w:t>
      </w:r>
    </w:p>
    <w:p w14:paraId="6D4F3915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i_1 =1:length(u1_)    </w:t>
      </w:r>
    </w:p>
    <w:p w14:paraId="134DCDA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x1_ = round(u1_(1,i_1)); y1_=round(u1_(2,i_1));</w:t>
      </w:r>
    </w:p>
    <w:p w14:paraId="2AD705E3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yxy_=[yxy_; y1_];xyx_ =[xyx_; x1_];</w:t>
      </w:r>
    </w:p>
    <w:p w14:paraId="1609B23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x1_ &gt; 2 &amp;&amp; y1_ &gt; 2</w:t>
      </w:r>
    </w:p>
    <w:p w14:paraId="0D072FF8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I1_(y1_-2:y1_+2, x1_-2:x1_+2) = 255;</w:t>
      </w:r>
    </w:p>
    <w:p w14:paraId="67C7E8D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7B3CD00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67059EC4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5DA8B9B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subplot(1,3,2), imshow(I1_,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1'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2CE98CA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6C4CC97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M2_ = [R2 T2];</w:t>
      </w:r>
    </w:p>
    <w:p w14:paraId="16E9770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587130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I2_ = zeros(L,L);</w:t>
      </w:r>
    </w:p>
    <w:p w14:paraId="79F250E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K*(M2_*P_W);</w:t>
      </w:r>
    </w:p>
    <w:p w14:paraId="6015B74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C26170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 = 4*rand(3,NPTS)-2;</w:t>
      </w:r>
    </w:p>
    <w:p w14:paraId="1C4D823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noise2(3,:)=1;</w:t>
      </w:r>
    </w:p>
    <w:p w14:paraId="648A482F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p2_ = p2_ + noise2;</w:t>
      </w:r>
    </w:p>
    <w:p w14:paraId="28000DB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51BDD4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u2_(1,:) = p2_(1,:) ./ p2_(3,:);</w:t>
      </w:r>
    </w:p>
    <w:p w14:paraId="3903FF6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u2_(2,:) = p2_(2,:) ./ p2_(3,:);</w:t>
      </w:r>
    </w:p>
    <w:p w14:paraId="6969BE66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u2_(3,:) = p2_(3,:) ./ p2_(3,:);</w:t>
      </w:r>
    </w:p>
    <w:p w14:paraId="18BA40C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yxy_1=[];xyx_1 =[];</w:t>
      </w:r>
    </w:p>
    <w:p w14:paraId="3C54A19C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i_=1:length(u2_)</w:t>
      </w:r>
    </w:p>
    <w:p w14:paraId="15C8ACCD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x_ = (round(u2_(1,i_))); y_= (round(u2_(2,i_)));</w:t>
      </w:r>
    </w:p>
    <w:p w14:paraId="4E99E0C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yxy_1=[yxy_1; y_];xyx_1 =[xyx_1; x_];</w:t>
      </w:r>
    </w:p>
    <w:p w14:paraId="0050335E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x_ &gt; 2 &amp;&amp; y_ &gt; 2</w:t>
      </w:r>
    </w:p>
    <w:p w14:paraId="1FCF5C2A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I2_(y_-2:y_+2, x_-2:x_+2) = 255;</w:t>
      </w:r>
    </w:p>
    <w:p w14:paraId="710F87E1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7BDCBC0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5E26F532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17995B1B" w14:textId="77777777" w:rsidR="00227AF1" w:rsidRDefault="00227AF1" w:rsidP="00227AF1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subplot(1,3,3), imshow(I2_, []), 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'View 2'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'FontSize'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,20);</w:t>
      </w:r>
    </w:p>
    <w:p w14:paraId="44E2DFC0" w14:textId="77777777" w:rsidR="00227AF1" w:rsidRDefault="00227AF1" w:rsidP="00A52AD5">
      <w:pPr>
        <w:autoSpaceDE w:val="0"/>
        <w:autoSpaceDN w:val="0"/>
        <w:adjustRightInd w:val="0"/>
        <w:rPr>
          <w:sz w:val="30"/>
          <w:szCs w:val="30"/>
        </w:rPr>
        <w:sectPr w:rsidR="00227AF1" w:rsidSect="00227AF1">
          <w:type w:val="continuous"/>
          <w:pgSz w:w="12240" w:h="15840" w:code="1"/>
          <w:pgMar w:top="720" w:right="720" w:bottom="1080" w:left="720" w:header="709" w:footer="432" w:gutter="0"/>
          <w:cols w:num="2" w:space="708"/>
          <w:titlePg/>
          <w:docGrid w:linePitch="360"/>
        </w:sectPr>
      </w:pPr>
    </w:p>
    <w:p w14:paraId="16776E54" w14:textId="514E536A" w:rsidR="0068394F" w:rsidRDefault="0068394F" w:rsidP="00A52AD5">
      <w:pPr>
        <w:autoSpaceDE w:val="0"/>
        <w:autoSpaceDN w:val="0"/>
        <w:adjustRightInd w:val="0"/>
        <w:rPr>
          <w:sz w:val="30"/>
          <w:szCs w:val="30"/>
        </w:rPr>
      </w:pPr>
    </w:p>
    <w:sectPr w:rsidR="0068394F" w:rsidSect="00F9299E">
      <w:type w:val="continuous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FE7EA" w14:textId="77777777" w:rsidR="00630188" w:rsidRDefault="00630188" w:rsidP="001205A1">
      <w:r>
        <w:separator/>
      </w:r>
    </w:p>
  </w:endnote>
  <w:endnote w:type="continuationSeparator" w:id="0">
    <w:p w14:paraId="3CB3F6AC" w14:textId="77777777" w:rsidR="00630188" w:rsidRDefault="00630188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E5316F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9A679CB" w14:textId="77777777" w:rsidR="00D253A5" w:rsidRDefault="00D253A5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4073E4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D253A5" w14:paraId="49D4272B" w14:textId="77777777" w:rsidTr="005F4F46">
      <w:tc>
        <w:tcPr>
          <w:tcW w:w="5395" w:type="dxa"/>
        </w:tcPr>
        <w:p w14:paraId="01AACD05" w14:textId="67A1908D" w:rsidR="00D253A5" w:rsidRPr="00BF37FC" w:rsidRDefault="005954EC" w:rsidP="00C66528">
          <w:pPr>
            <w:pStyle w:val="Footer"/>
            <w:rPr>
              <w:sz w:val="12"/>
              <w:szCs w:val="12"/>
            </w:rPr>
          </w:pPr>
          <w:r>
            <w:rPr>
              <w:sz w:val="12"/>
              <w:szCs w:val="12"/>
            </w:rPr>
            <w:t>POSE RECOVERY OF A CALIBRATED CAMERA THROUGH ESSENTIAL MATRIX</w:t>
          </w:r>
        </w:p>
      </w:tc>
      <w:tc>
        <w:tcPr>
          <w:tcW w:w="5395" w:type="dxa"/>
        </w:tcPr>
        <w:p w14:paraId="1087EE78" w14:textId="77777777" w:rsidR="00D253A5" w:rsidRPr="001205A1" w:rsidRDefault="00D253A5" w:rsidP="001205A1">
          <w:pPr>
            <w:pStyle w:val="Footer"/>
          </w:pPr>
          <w:r w:rsidRPr="001205A1">
            <w:t xml:space="preserve">   </w:t>
          </w:r>
        </w:p>
      </w:tc>
    </w:tr>
  </w:tbl>
  <w:p w14:paraId="6AEF8897" w14:textId="77777777" w:rsidR="00D253A5" w:rsidRDefault="00D25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4238B" w14:textId="77777777" w:rsidR="00630188" w:rsidRDefault="00630188" w:rsidP="001205A1">
      <w:r>
        <w:separator/>
      </w:r>
    </w:p>
  </w:footnote>
  <w:footnote w:type="continuationSeparator" w:id="0">
    <w:p w14:paraId="589DBA01" w14:textId="77777777" w:rsidR="00630188" w:rsidRDefault="00630188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29.15pt;height:46.3pt;visibility:visible;mso-wrap-style:square" o:bullet="t">
        <v:imagedata r:id="rId1" o:title="" cropbottom="6215f" cropright="58602f"/>
      </v:shape>
    </w:pict>
  </w:numPicBullet>
  <w:abstractNum w:abstractNumId="0" w15:restartNumberingAfterBreak="0">
    <w:nsid w:val="00881367"/>
    <w:multiLevelType w:val="hybridMultilevel"/>
    <w:tmpl w:val="B5F4D576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33179"/>
    <w:multiLevelType w:val="hybridMultilevel"/>
    <w:tmpl w:val="E034EF0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A6772"/>
    <w:multiLevelType w:val="hybridMultilevel"/>
    <w:tmpl w:val="0BECA4E0"/>
    <w:lvl w:ilvl="0" w:tplc="2C029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97E79"/>
    <w:multiLevelType w:val="hybridMultilevel"/>
    <w:tmpl w:val="0D04B848"/>
    <w:lvl w:ilvl="0" w:tplc="39142CB2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35A52"/>
    <w:multiLevelType w:val="hybridMultilevel"/>
    <w:tmpl w:val="9D04351A"/>
    <w:lvl w:ilvl="0" w:tplc="0616F18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60D"/>
    <w:multiLevelType w:val="hybridMultilevel"/>
    <w:tmpl w:val="7A823C72"/>
    <w:lvl w:ilvl="0" w:tplc="8A42A2C8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62645"/>
    <w:multiLevelType w:val="hybridMultilevel"/>
    <w:tmpl w:val="0E483C8C"/>
    <w:lvl w:ilvl="0" w:tplc="0DC23134">
      <w:start w:val="1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D035A"/>
    <w:multiLevelType w:val="hybridMultilevel"/>
    <w:tmpl w:val="6DD2B466"/>
    <w:lvl w:ilvl="0" w:tplc="9AB0EF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C77F6"/>
    <w:multiLevelType w:val="hybridMultilevel"/>
    <w:tmpl w:val="2BF004BA"/>
    <w:lvl w:ilvl="0" w:tplc="4DDC48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973327"/>
    <w:multiLevelType w:val="hybridMultilevel"/>
    <w:tmpl w:val="8C089ED6"/>
    <w:lvl w:ilvl="0" w:tplc="11B827F6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93338F"/>
    <w:multiLevelType w:val="hybridMultilevel"/>
    <w:tmpl w:val="9A0E74CE"/>
    <w:lvl w:ilvl="0" w:tplc="6AAA9E04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  <w:color w:val="000000"/>
        <w:sz w:val="30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2D1894"/>
    <w:multiLevelType w:val="hybridMultilevel"/>
    <w:tmpl w:val="829C04A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CF0A00"/>
    <w:multiLevelType w:val="hybridMultilevel"/>
    <w:tmpl w:val="2E4688D8"/>
    <w:lvl w:ilvl="0" w:tplc="16B480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A62B6"/>
    <w:multiLevelType w:val="hybridMultilevel"/>
    <w:tmpl w:val="395615F2"/>
    <w:lvl w:ilvl="0" w:tplc="5A46C2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17144E"/>
    <w:multiLevelType w:val="hybridMultilevel"/>
    <w:tmpl w:val="6A4A3A1A"/>
    <w:lvl w:ilvl="0" w:tplc="099E42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E53BB"/>
    <w:multiLevelType w:val="hybridMultilevel"/>
    <w:tmpl w:val="2E6A0C66"/>
    <w:lvl w:ilvl="0" w:tplc="4628FF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664DD7"/>
    <w:multiLevelType w:val="hybridMultilevel"/>
    <w:tmpl w:val="83C21012"/>
    <w:lvl w:ilvl="0" w:tplc="F0C8B05E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5B0509"/>
    <w:multiLevelType w:val="hybridMultilevel"/>
    <w:tmpl w:val="65DC46AA"/>
    <w:lvl w:ilvl="0" w:tplc="6CD2131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D4565"/>
    <w:multiLevelType w:val="hybridMultilevel"/>
    <w:tmpl w:val="7D98B1D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AC4821"/>
    <w:multiLevelType w:val="hybridMultilevel"/>
    <w:tmpl w:val="901AAB12"/>
    <w:lvl w:ilvl="0" w:tplc="7960CA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1E100E"/>
    <w:multiLevelType w:val="hybridMultilevel"/>
    <w:tmpl w:val="61AA530A"/>
    <w:lvl w:ilvl="0" w:tplc="B930D718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3"/>
  </w:num>
  <w:num w:numId="4">
    <w:abstractNumId w:val="8"/>
  </w:num>
  <w:num w:numId="5">
    <w:abstractNumId w:val="6"/>
  </w:num>
  <w:num w:numId="6">
    <w:abstractNumId w:val="5"/>
  </w:num>
  <w:num w:numId="7">
    <w:abstractNumId w:val="19"/>
  </w:num>
  <w:num w:numId="8">
    <w:abstractNumId w:val="4"/>
  </w:num>
  <w:num w:numId="9">
    <w:abstractNumId w:val="0"/>
  </w:num>
  <w:num w:numId="10">
    <w:abstractNumId w:val="14"/>
  </w:num>
  <w:num w:numId="11">
    <w:abstractNumId w:val="12"/>
  </w:num>
  <w:num w:numId="12">
    <w:abstractNumId w:val="1"/>
  </w:num>
  <w:num w:numId="13">
    <w:abstractNumId w:val="17"/>
  </w:num>
  <w:num w:numId="14">
    <w:abstractNumId w:val="15"/>
  </w:num>
  <w:num w:numId="15">
    <w:abstractNumId w:val="7"/>
  </w:num>
  <w:num w:numId="16">
    <w:abstractNumId w:val="18"/>
  </w:num>
  <w:num w:numId="17">
    <w:abstractNumId w:val="10"/>
  </w:num>
  <w:num w:numId="18">
    <w:abstractNumId w:val="13"/>
  </w:num>
  <w:num w:numId="19">
    <w:abstractNumId w:val="9"/>
  </w:num>
  <w:num w:numId="20">
    <w:abstractNumId w:val="20"/>
  </w:num>
  <w:num w:numId="21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displayBackgroundShape/>
  <w:attachedTemplate r:id="rId1"/>
  <w:defaultTabStop w:val="720"/>
  <w:hyphenationZone w:val="425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4CE"/>
    <w:rsid w:val="000015D3"/>
    <w:rsid w:val="00001CE5"/>
    <w:rsid w:val="000032AC"/>
    <w:rsid w:val="00003E34"/>
    <w:rsid w:val="000043F1"/>
    <w:rsid w:val="0000533B"/>
    <w:rsid w:val="00005AEB"/>
    <w:rsid w:val="00007A77"/>
    <w:rsid w:val="00007A9D"/>
    <w:rsid w:val="000104D3"/>
    <w:rsid w:val="00012D7F"/>
    <w:rsid w:val="00013405"/>
    <w:rsid w:val="00014223"/>
    <w:rsid w:val="00014449"/>
    <w:rsid w:val="0001465F"/>
    <w:rsid w:val="00015F59"/>
    <w:rsid w:val="000164A7"/>
    <w:rsid w:val="000203A4"/>
    <w:rsid w:val="00020D0C"/>
    <w:rsid w:val="00021CCD"/>
    <w:rsid w:val="000233AF"/>
    <w:rsid w:val="00023705"/>
    <w:rsid w:val="00023EF8"/>
    <w:rsid w:val="00024868"/>
    <w:rsid w:val="00024B70"/>
    <w:rsid w:val="00025463"/>
    <w:rsid w:val="00026421"/>
    <w:rsid w:val="0002675E"/>
    <w:rsid w:val="00027755"/>
    <w:rsid w:val="00027C45"/>
    <w:rsid w:val="000301DF"/>
    <w:rsid w:val="00030432"/>
    <w:rsid w:val="00030DA9"/>
    <w:rsid w:val="00031A99"/>
    <w:rsid w:val="00031CE7"/>
    <w:rsid w:val="00031D33"/>
    <w:rsid w:val="00033F58"/>
    <w:rsid w:val="00034B21"/>
    <w:rsid w:val="00034CE6"/>
    <w:rsid w:val="00035D20"/>
    <w:rsid w:val="000363F2"/>
    <w:rsid w:val="00036568"/>
    <w:rsid w:val="000368A1"/>
    <w:rsid w:val="000409D8"/>
    <w:rsid w:val="00040AA3"/>
    <w:rsid w:val="00041027"/>
    <w:rsid w:val="00041115"/>
    <w:rsid w:val="00043DAE"/>
    <w:rsid w:val="00044574"/>
    <w:rsid w:val="00044977"/>
    <w:rsid w:val="00045EDF"/>
    <w:rsid w:val="00046430"/>
    <w:rsid w:val="000472D9"/>
    <w:rsid w:val="00047A58"/>
    <w:rsid w:val="00047DFF"/>
    <w:rsid w:val="0005123E"/>
    <w:rsid w:val="00051868"/>
    <w:rsid w:val="00051993"/>
    <w:rsid w:val="00051E15"/>
    <w:rsid w:val="00051E83"/>
    <w:rsid w:val="000522EE"/>
    <w:rsid w:val="000529D1"/>
    <w:rsid w:val="00053287"/>
    <w:rsid w:val="00053AA2"/>
    <w:rsid w:val="00053BAC"/>
    <w:rsid w:val="00053CFB"/>
    <w:rsid w:val="00053E7A"/>
    <w:rsid w:val="00055E94"/>
    <w:rsid w:val="000565C7"/>
    <w:rsid w:val="0005672A"/>
    <w:rsid w:val="00056951"/>
    <w:rsid w:val="00056CC9"/>
    <w:rsid w:val="00056E39"/>
    <w:rsid w:val="00060748"/>
    <w:rsid w:val="00060ABA"/>
    <w:rsid w:val="00060D97"/>
    <w:rsid w:val="00065647"/>
    <w:rsid w:val="00065F23"/>
    <w:rsid w:val="00071897"/>
    <w:rsid w:val="00072177"/>
    <w:rsid w:val="00072800"/>
    <w:rsid w:val="000736AA"/>
    <w:rsid w:val="00073D41"/>
    <w:rsid w:val="000744F1"/>
    <w:rsid w:val="0007683F"/>
    <w:rsid w:val="000769AC"/>
    <w:rsid w:val="00076CDE"/>
    <w:rsid w:val="00081012"/>
    <w:rsid w:val="000822DD"/>
    <w:rsid w:val="00083990"/>
    <w:rsid w:val="00083CBA"/>
    <w:rsid w:val="00084108"/>
    <w:rsid w:val="00084283"/>
    <w:rsid w:val="00084B01"/>
    <w:rsid w:val="00085BE3"/>
    <w:rsid w:val="00086C8D"/>
    <w:rsid w:val="000875CC"/>
    <w:rsid w:val="00090723"/>
    <w:rsid w:val="00090D62"/>
    <w:rsid w:val="000911A8"/>
    <w:rsid w:val="00091568"/>
    <w:rsid w:val="00091AC4"/>
    <w:rsid w:val="00094678"/>
    <w:rsid w:val="00094FA1"/>
    <w:rsid w:val="00095C8C"/>
    <w:rsid w:val="00096262"/>
    <w:rsid w:val="00096FCC"/>
    <w:rsid w:val="00097A7E"/>
    <w:rsid w:val="000A089B"/>
    <w:rsid w:val="000A3029"/>
    <w:rsid w:val="000A5409"/>
    <w:rsid w:val="000A762E"/>
    <w:rsid w:val="000A7ACA"/>
    <w:rsid w:val="000B07CE"/>
    <w:rsid w:val="000B129F"/>
    <w:rsid w:val="000B1310"/>
    <w:rsid w:val="000B1712"/>
    <w:rsid w:val="000B1956"/>
    <w:rsid w:val="000B217E"/>
    <w:rsid w:val="000B6D75"/>
    <w:rsid w:val="000B6F5E"/>
    <w:rsid w:val="000B7A95"/>
    <w:rsid w:val="000B7F10"/>
    <w:rsid w:val="000C096B"/>
    <w:rsid w:val="000C0E8B"/>
    <w:rsid w:val="000C15A6"/>
    <w:rsid w:val="000C2711"/>
    <w:rsid w:val="000C2B37"/>
    <w:rsid w:val="000C2B97"/>
    <w:rsid w:val="000C2DB7"/>
    <w:rsid w:val="000C4ED1"/>
    <w:rsid w:val="000C53A4"/>
    <w:rsid w:val="000C5DB4"/>
    <w:rsid w:val="000C63FE"/>
    <w:rsid w:val="000C6BB1"/>
    <w:rsid w:val="000C7922"/>
    <w:rsid w:val="000C7B44"/>
    <w:rsid w:val="000D01B0"/>
    <w:rsid w:val="000D0FFC"/>
    <w:rsid w:val="000D13A6"/>
    <w:rsid w:val="000D3254"/>
    <w:rsid w:val="000D4CF3"/>
    <w:rsid w:val="000D58EB"/>
    <w:rsid w:val="000D6DAD"/>
    <w:rsid w:val="000E0005"/>
    <w:rsid w:val="000E187E"/>
    <w:rsid w:val="000E2D82"/>
    <w:rsid w:val="000E38E3"/>
    <w:rsid w:val="000E75A5"/>
    <w:rsid w:val="000F042E"/>
    <w:rsid w:val="000F1F4C"/>
    <w:rsid w:val="000F1FB1"/>
    <w:rsid w:val="000F3255"/>
    <w:rsid w:val="000F400D"/>
    <w:rsid w:val="000F41E0"/>
    <w:rsid w:val="000F4F1E"/>
    <w:rsid w:val="000F5296"/>
    <w:rsid w:val="000F649D"/>
    <w:rsid w:val="000F67AF"/>
    <w:rsid w:val="000F6B03"/>
    <w:rsid w:val="000F700C"/>
    <w:rsid w:val="000F72CF"/>
    <w:rsid w:val="000F785C"/>
    <w:rsid w:val="000F7C48"/>
    <w:rsid w:val="001006BC"/>
    <w:rsid w:val="0010129D"/>
    <w:rsid w:val="00102718"/>
    <w:rsid w:val="00102F36"/>
    <w:rsid w:val="00103029"/>
    <w:rsid w:val="00103B4D"/>
    <w:rsid w:val="00104FA7"/>
    <w:rsid w:val="00105D32"/>
    <w:rsid w:val="00106200"/>
    <w:rsid w:val="00106400"/>
    <w:rsid w:val="00107233"/>
    <w:rsid w:val="00110E42"/>
    <w:rsid w:val="0011122B"/>
    <w:rsid w:val="001132BA"/>
    <w:rsid w:val="00113AEF"/>
    <w:rsid w:val="001150D4"/>
    <w:rsid w:val="0011619F"/>
    <w:rsid w:val="00116BAD"/>
    <w:rsid w:val="0011786D"/>
    <w:rsid w:val="00117CB8"/>
    <w:rsid w:val="001205A1"/>
    <w:rsid w:val="0012092A"/>
    <w:rsid w:val="00120D90"/>
    <w:rsid w:val="00121F75"/>
    <w:rsid w:val="00124429"/>
    <w:rsid w:val="00124656"/>
    <w:rsid w:val="00124882"/>
    <w:rsid w:val="0012521D"/>
    <w:rsid w:val="001257B3"/>
    <w:rsid w:val="00125F71"/>
    <w:rsid w:val="001274A4"/>
    <w:rsid w:val="00127D6F"/>
    <w:rsid w:val="001301E6"/>
    <w:rsid w:val="0013046B"/>
    <w:rsid w:val="001317D2"/>
    <w:rsid w:val="00133A97"/>
    <w:rsid w:val="001344BD"/>
    <w:rsid w:val="00134FF8"/>
    <w:rsid w:val="00136BFB"/>
    <w:rsid w:val="00136FFB"/>
    <w:rsid w:val="001374C1"/>
    <w:rsid w:val="00137BEE"/>
    <w:rsid w:val="001406D7"/>
    <w:rsid w:val="0014092C"/>
    <w:rsid w:val="00140D7D"/>
    <w:rsid w:val="00141EAC"/>
    <w:rsid w:val="00141FBF"/>
    <w:rsid w:val="00143F28"/>
    <w:rsid w:val="00144D1C"/>
    <w:rsid w:val="00144DA7"/>
    <w:rsid w:val="00144EF2"/>
    <w:rsid w:val="00144FFE"/>
    <w:rsid w:val="00146359"/>
    <w:rsid w:val="001469AE"/>
    <w:rsid w:val="00146AFD"/>
    <w:rsid w:val="0014712C"/>
    <w:rsid w:val="0014722E"/>
    <w:rsid w:val="001504EE"/>
    <w:rsid w:val="001517E8"/>
    <w:rsid w:val="00151B7F"/>
    <w:rsid w:val="00153063"/>
    <w:rsid w:val="00153356"/>
    <w:rsid w:val="0015363A"/>
    <w:rsid w:val="00155FC2"/>
    <w:rsid w:val="00156066"/>
    <w:rsid w:val="001564E9"/>
    <w:rsid w:val="001574A8"/>
    <w:rsid w:val="00160384"/>
    <w:rsid w:val="00161285"/>
    <w:rsid w:val="00162579"/>
    <w:rsid w:val="00164237"/>
    <w:rsid w:val="0016426D"/>
    <w:rsid w:val="001652E3"/>
    <w:rsid w:val="00165CFD"/>
    <w:rsid w:val="001661B9"/>
    <w:rsid w:val="00166823"/>
    <w:rsid w:val="00166EE3"/>
    <w:rsid w:val="001674F7"/>
    <w:rsid w:val="00167702"/>
    <w:rsid w:val="001678EF"/>
    <w:rsid w:val="00167A99"/>
    <w:rsid w:val="00170A42"/>
    <w:rsid w:val="00171BDB"/>
    <w:rsid w:val="0017213C"/>
    <w:rsid w:val="001730C1"/>
    <w:rsid w:val="00173316"/>
    <w:rsid w:val="00174231"/>
    <w:rsid w:val="0017599A"/>
    <w:rsid w:val="00176682"/>
    <w:rsid w:val="00177510"/>
    <w:rsid w:val="00177BF6"/>
    <w:rsid w:val="00177DB8"/>
    <w:rsid w:val="00180C80"/>
    <w:rsid w:val="001846C4"/>
    <w:rsid w:val="00186F4A"/>
    <w:rsid w:val="00187F42"/>
    <w:rsid w:val="001908E0"/>
    <w:rsid w:val="00190C8A"/>
    <w:rsid w:val="00191FC2"/>
    <w:rsid w:val="00193B46"/>
    <w:rsid w:val="001941F0"/>
    <w:rsid w:val="0019468D"/>
    <w:rsid w:val="00195D29"/>
    <w:rsid w:val="0019777D"/>
    <w:rsid w:val="001A01CB"/>
    <w:rsid w:val="001A0CE6"/>
    <w:rsid w:val="001A0FF2"/>
    <w:rsid w:val="001A20BD"/>
    <w:rsid w:val="001A2339"/>
    <w:rsid w:val="001A2FC2"/>
    <w:rsid w:val="001A33B0"/>
    <w:rsid w:val="001A364D"/>
    <w:rsid w:val="001A4627"/>
    <w:rsid w:val="001A4FD7"/>
    <w:rsid w:val="001A5DC1"/>
    <w:rsid w:val="001B2FDD"/>
    <w:rsid w:val="001B518C"/>
    <w:rsid w:val="001B785D"/>
    <w:rsid w:val="001B7B22"/>
    <w:rsid w:val="001C145A"/>
    <w:rsid w:val="001C1A13"/>
    <w:rsid w:val="001C2439"/>
    <w:rsid w:val="001C26A7"/>
    <w:rsid w:val="001C356C"/>
    <w:rsid w:val="001C41CD"/>
    <w:rsid w:val="001C4972"/>
    <w:rsid w:val="001C4C09"/>
    <w:rsid w:val="001C5893"/>
    <w:rsid w:val="001C604E"/>
    <w:rsid w:val="001C6788"/>
    <w:rsid w:val="001C7971"/>
    <w:rsid w:val="001D0EB0"/>
    <w:rsid w:val="001D11BF"/>
    <w:rsid w:val="001D1D74"/>
    <w:rsid w:val="001D2A51"/>
    <w:rsid w:val="001D30EB"/>
    <w:rsid w:val="001D33A3"/>
    <w:rsid w:val="001D341F"/>
    <w:rsid w:val="001D39B9"/>
    <w:rsid w:val="001D3BCA"/>
    <w:rsid w:val="001D41F1"/>
    <w:rsid w:val="001D4CC4"/>
    <w:rsid w:val="001D4D00"/>
    <w:rsid w:val="001D4EC1"/>
    <w:rsid w:val="001D4FE1"/>
    <w:rsid w:val="001D7A2E"/>
    <w:rsid w:val="001E03E0"/>
    <w:rsid w:val="001E2D2A"/>
    <w:rsid w:val="001E344B"/>
    <w:rsid w:val="001E3A3E"/>
    <w:rsid w:val="001E3FE0"/>
    <w:rsid w:val="001E40B2"/>
    <w:rsid w:val="001E6820"/>
    <w:rsid w:val="001E6B9E"/>
    <w:rsid w:val="001E70C2"/>
    <w:rsid w:val="001F2F72"/>
    <w:rsid w:val="001F312F"/>
    <w:rsid w:val="001F4057"/>
    <w:rsid w:val="001F5524"/>
    <w:rsid w:val="001F6C3D"/>
    <w:rsid w:val="001F7F48"/>
    <w:rsid w:val="002005CE"/>
    <w:rsid w:val="002012D9"/>
    <w:rsid w:val="002019B9"/>
    <w:rsid w:val="00202F6D"/>
    <w:rsid w:val="00203003"/>
    <w:rsid w:val="002034E6"/>
    <w:rsid w:val="002036FE"/>
    <w:rsid w:val="00204FA1"/>
    <w:rsid w:val="00205F5C"/>
    <w:rsid w:val="002060FB"/>
    <w:rsid w:val="002067A2"/>
    <w:rsid w:val="00210E98"/>
    <w:rsid w:val="002110C0"/>
    <w:rsid w:val="0021476E"/>
    <w:rsid w:val="00214824"/>
    <w:rsid w:val="0021519E"/>
    <w:rsid w:val="00215EF4"/>
    <w:rsid w:val="002163B2"/>
    <w:rsid w:val="00216D95"/>
    <w:rsid w:val="00216EB7"/>
    <w:rsid w:val="00217482"/>
    <w:rsid w:val="00217C55"/>
    <w:rsid w:val="00217D77"/>
    <w:rsid w:val="0022042C"/>
    <w:rsid w:val="00220E06"/>
    <w:rsid w:val="002216C5"/>
    <w:rsid w:val="0022195A"/>
    <w:rsid w:val="00224BE8"/>
    <w:rsid w:val="00224FF7"/>
    <w:rsid w:val="0022553C"/>
    <w:rsid w:val="00225925"/>
    <w:rsid w:val="00226F39"/>
    <w:rsid w:val="00227AF1"/>
    <w:rsid w:val="00227D22"/>
    <w:rsid w:val="00231B19"/>
    <w:rsid w:val="00232EBA"/>
    <w:rsid w:val="00233ADF"/>
    <w:rsid w:val="00233B57"/>
    <w:rsid w:val="002340E8"/>
    <w:rsid w:val="00234207"/>
    <w:rsid w:val="002355F0"/>
    <w:rsid w:val="002355FB"/>
    <w:rsid w:val="00237EB7"/>
    <w:rsid w:val="00240B45"/>
    <w:rsid w:val="00240EE9"/>
    <w:rsid w:val="00241717"/>
    <w:rsid w:val="002418D9"/>
    <w:rsid w:val="00241B23"/>
    <w:rsid w:val="00241CF2"/>
    <w:rsid w:val="0024245C"/>
    <w:rsid w:val="002443CD"/>
    <w:rsid w:val="00245C05"/>
    <w:rsid w:val="002468E3"/>
    <w:rsid w:val="00246B6B"/>
    <w:rsid w:val="00247460"/>
    <w:rsid w:val="00247D2B"/>
    <w:rsid w:val="00250903"/>
    <w:rsid w:val="00250A14"/>
    <w:rsid w:val="002510E5"/>
    <w:rsid w:val="002512F3"/>
    <w:rsid w:val="0025149B"/>
    <w:rsid w:val="002523FB"/>
    <w:rsid w:val="00252A2D"/>
    <w:rsid w:val="00252B4F"/>
    <w:rsid w:val="00256A92"/>
    <w:rsid w:val="00256F64"/>
    <w:rsid w:val="00257CAB"/>
    <w:rsid w:val="00260E3F"/>
    <w:rsid w:val="00261EAA"/>
    <w:rsid w:val="002624B2"/>
    <w:rsid w:val="00263F56"/>
    <w:rsid w:val="00264A91"/>
    <w:rsid w:val="0026769C"/>
    <w:rsid w:val="0027068F"/>
    <w:rsid w:val="00272747"/>
    <w:rsid w:val="00272A9A"/>
    <w:rsid w:val="002730E8"/>
    <w:rsid w:val="002758CE"/>
    <w:rsid w:val="002763BB"/>
    <w:rsid w:val="002763E3"/>
    <w:rsid w:val="00276873"/>
    <w:rsid w:val="002769ED"/>
    <w:rsid w:val="002769FF"/>
    <w:rsid w:val="002825CE"/>
    <w:rsid w:val="00282827"/>
    <w:rsid w:val="00282D9F"/>
    <w:rsid w:val="0028354C"/>
    <w:rsid w:val="00283BF4"/>
    <w:rsid w:val="0028465A"/>
    <w:rsid w:val="0028615E"/>
    <w:rsid w:val="00286390"/>
    <w:rsid w:val="002867E4"/>
    <w:rsid w:val="002876BB"/>
    <w:rsid w:val="002877E8"/>
    <w:rsid w:val="0029104F"/>
    <w:rsid w:val="00291814"/>
    <w:rsid w:val="0029501C"/>
    <w:rsid w:val="002955FB"/>
    <w:rsid w:val="00296405"/>
    <w:rsid w:val="0029700C"/>
    <w:rsid w:val="00297E0F"/>
    <w:rsid w:val="002A124C"/>
    <w:rsid w:val="002A189A"/>
    <w:rsid w:val="002A24E2"/>
    <w:rsid w:val="002A2DD1"/>
    <w:rsid w:val="002A33B2"/>
    <w:rsid w:val="002A3F35"/>
    <w:rsid w:val="002A44EC"/>
    <w:rsid w:val="002A46C0"/>
    <w:rsid w:val="002A5FA1"/>
    <w:rsid w:val="002A688A"/>
    <w:rsid w:val="002A7010"/>
    <w:rsid w:val="002B0E55"/>
    <w:rsid w:val="002B1772"/>
    <w:rsid w:val="002B26CF"/>
    <w:rsid w:val="002B2D42"/>
    <w:rsid w:val="002B3F30"/>
    <w:rsid w:val="002B47A0"/>
    <w:rsid w:val="002B4EF8"/>
    <w:rsid w:val="002B50C2"/>
    <w:rsid w:val="002B5405"/>
    <w:rsid w:val="002B5A20"/>
    <w:rsid w:val="002B63C3"/>
    <w:rsid w:val="002B7866"/>
    <w:rsid w:val="002B7B35"/>
    <w:rsid w:val="002B7D62"/>
    <w:rsid w:val="002B7F21"/>
    <w:rsid w:val="002C0396"/>
    <w:rsid w:val="002C06E5"/>
    <w:rsid w:val="002C0E1B"/>
    <w:rsid w:val="002C1302"/>
    <w:rsid w:val="002C1D3E"/>
    <w:rsid w:val="002C1DA9"/>
    <w:rsid w:val="002C1DB2"/>
    <w:rsid w:val="002C1E7B"/>
    <w:rsid w:val="002C2BCB"/>
    <w:rsid w:val="002C46BE"/>
    <w:rsid w:val="002C47E6"/>
    <w:rsid w:val="002C4957"/>
    <w:rsid w:val="002C4C83"/>
    <w:rsid w:val="002C5C00"/>
    <w:rsid w:val="002C6400"/>
    <w:rsid w:val="002D1A85"/>
    <w:rsid w:val="002D22D6"/>
    <w:rsid w:val="002D2709"/>
    <w:rsid w:val="002D3493"/>
    <w:rsid w:val="002E0ACE"/>
    <w:rsid w:val="002E0E41"/>
    <w:rsid w:val="002E12A5"/>
    <w:rsid w:val="002E1B35"/>
    <w:rsid w:val="002E1F03"/>
    <w:rsid w:val="002E1FFB"/>
    <w:rsid w:val="002E2E36"/>
    <w:rsid w:val="002E2EDE"/>
    <w:rsid w:val="002E5EE1"/>
    <w:rsid w:val="002E6258"/>
    <w:rsid w:val="002E6E52"/>
    <w:rsid w:val="002E72C5"/>
    <w:rsid w:val="002E7505"/>
    <w:rsid w:val="002E7C4E"/>
    <w:rsid w:val="002F0105"/>
    <w:rsid w:val="002F1164"/>
    <w:rsid w:val="002F2377"/>
    <w:rsid w:val="002F28F8"/>
    <w:rsid w:val="002F37AB"/>
    <w:rsid w:val="002F3AB3"/>
    <w:rsid w:val="002F3DF9"/>
    <w:rsid w:val="002F56C9"/>
    <w:rsid w:val="002F684E"/>
    <w:rsid w:val="002F7761"/>
    <w:rsid w:val="002F78AC"/>
    <w:rsid w:val="00302727"/>
    <w:rsid w:val="003047B4"/>
    <w:rsid w:val="00304DCD"/>
    <w:rsid w:val="00305463"/>
    <w:rsid w:val="00306D47"/>
    <w:rsid w:val="003076A6"/>
    <w:rsid w:val="0031055C"/>
    <w:rsid w:val="0031092C"/>
    <w:rsid w:val="0031103A"/>
    <w:rsid w:val="00311991"/>
    <w:rsid w:val="003128C8"/>
    <w:rsid w:val="00312F24"/>
    <w:rsid w:val="003155B5"/>
    <w:rsid w:val="00315921"/>
    <w:rsid w:val="0031600B"/>
    <w:rsid w:val="003160C8"/>
    <w:rsid w:val="00316794"/>
    <w:rsid w:val="00316991"/>
    <w:rsid w:val="00316F59"/>
    <w:rsid w:val="00317ABB"/>
    <w:rsid w:val="003200D6"/>
    <w:rsid w:val="003208A9"/>
    <w:rsid w:val="003234C6"/>
    <w:rsid w:val="00323E06"/>
    <w:rsid w:val="00324A76"/>
    <w:rsid w:val="003261AB"/>
    <w:rsid w:val="00326505"/>
    <w:rsid w:val="003274A4"/>
    <w:rsid w:val="00327979"/>
    <w:rsid w:val="00327A5F"/>
    <w:rsid w:val="00332079"/>
    <w:rsid w:val="003320EA"/>
    <w:rsid w:val="0033238A"/>
    <w:rsid w:val="00332427"/>
    <w:rsid w:val="00332CC8"/>
    <w:rsid w:val="00333449"/>
    <w:rsid w:val="00334F1E"/>
    <w:rsid w:val="003355B6"/>
    <w:rsid w:val="00335708"/>
    <w:rsid w:val="00335D01"/>
    <w:rsid w:val="00340FFF"/>
    <w:rsid w:val="0034262C"/>
    <w:rsid w:val="00342682"/>
    <w:rsid w:val="00342B52"/>
    <w:rsid w:val="003437BB"/>
    <w:rsid w:val="0034489D"/>
    <w:rsid w:val="003459AA"/>
    <w:rsid w:val="00345BE2"/>
    <w:rsid w:val="00345E5B"/>
    <w:rsid w:val="00346157"/>
    <w:rsid w:val="00350EA2"/>
    <w:rsid w:val="00351447"/>
    <w:rsid w:val="00352118"/>
    <w:rsid w:val="0035271E"/>
    <w:rsid w:val="003543E3"/>
    <w:rsid w:val="00354497"/>
    <w:rsid w:val="00355145"/>
    <w:rsid w:val="00356967"/>
    <w:rsid w:val="00356FC8"/>
    <w:rsid w:val="00357648"/>
    <w:rsid w:val="0035781B"/>
    <w:rsid w:val="00357D98"/>
    <w:rsid w:val="003604E9"/>
    <w:rsid w:val="0036156C"/>
    <w:rsid w:val="00362A24"/>
    <w:rsid w:val="00362E4F"/>
    <w:rsid w:val="00362EEF"/>
    <w:rsid w:val="00365029"/>
    <w:rsid w:val="00365954"/>
    <w:rsid w:val="00366211"/>
    <w:rsid w:val="00366C55"/>
    <w:rsid w:val="003673A1"/>
    <w:rsid w:val="003676BC"/>
    <w:rsid w:val="00367F98"/>
    <w:rsid w:val="00370068"/>
    <w:rsid w:val="003707F7"/>
    <w:rsid w:val="00370ED3"/>
    <w:rsid w:val="00371109"/>
    <w:rsid w:val="00371EE1"/>
    <w:rsid w:val="003731E6"/>
    <w:rsid w:val="003734B0"/>
    <w:rsid w:val="00373E2C"/>
    <w:rsid w:val="0037457B"/>
    <w:rsid w:val="00375B48"/>
    <w:rsid w:val="00376616"/>
    <w:rsid w:val="003766FF"/>
    <w:rsid w:val="00376A63"/>
    <w:rsid w:val="00377830"/>
    <w:rsid w:val="00381A43"/>
    <w:rsid w:val="00381DEC"/>
    <w:rsid w:val="00381F19"/>
    <w:rsid w:val="0038241C"/>
    <w:rsid w:val="003824FA"/>
    <w:rsid w:val="0038267D"/>
    <w:rsid w:val="00382D3C"/>
    <w:rsid w:val="00382E0C"/>
    <w:rsid w:val="0038327C"/>
    <w:rsid w:val="00383967"/>
    <w:rsid w:val="00383FB3"/>
    <w:rsid w:val="00385C37"/>
    <w:rsid w:val="00385EF8"/>
    <w:rsid w:val="0038764E"/>
    <w:rsid w:val="00391092"/>
    <w:rsid w:val="00392195"/>
    <w:rsid w:val="003923DF"/>
    <w:rsid w:val="003926A8"/>
    <w:rsid w:val="00392B06"/>
    <w:rsid w:val="0039393C"/>
    <w:rsid w:val="00393BBC"/>
    <w:rsid w:val="00393C3F"/>
    <w:rsid w:val="00394D59"/>
    <w:rsid w:val="00394E74"/>
    <w:rsid w:val="00396A25"/>
    <w:rsid w:val="0039791B"/>
    <w:rsid w:val="0039799C"/>
    <w:rsid w:val="003A1008"/>
    <w:rsid w:val="003A1521"/>
    <w:rsid w:val="003A37AE"/>
    <w:rsid w:val="003A3C8C"/>
    <w:rsid w:val="003A4830"/>
    <w:rsid w:val="003A48D8"/>
    <w:rsid w:val="003A4D98"/>
    <w:rsid w:val="003A5B48"/>
    <w:rsid w:val="003A642F"/>
    <w:rsid w:val="003A798E"/>
    <w:rsid w:val="003B087C"/>
    <w:rsid w:val="003B1353"/>
    <w:rsid w:val="003B1F0D"/>
    <w:rsid w:val="003B2246"/>
    <w:rsid w:val="003B27C5"/>
    <w:rsid w:val="003B3BA9"/>
    <w:rsid w:val="003B4F1B"/>
    <w:rsid w:val="003B53B0"/>
    <w:rsid w:val="003B6989"/>
    <w:rsid w:val="003B70DA"/>
    <w:rsid w:val="003C0589"/>
    <w:rsid w:val="003C1E0A"/>
    <w:rsid w:val="003C2A6A"/>
    <w:rsid w:val="003C3394"/>
    <w:rsid w:val="003C3E43"/>
    <w:rsid w:val="003C62AB"/>
    <w:rsid w:val="003C6721"/>
    <w:rsid w:val="003C6ABA"/>
    <w:rsid w:val="003C6AE0"/>
    <w:rsid w:val="003D1F9B"/>
    <w:rsid w:val="003D338A"/>
    <w:rsid w:val="003D35F2"/>
    <w:rsid w:val="003D3A34"/>
    <w:rsid w:val="003D47E6"/>
    <w:rsid w:val="003D5E69"/>
    <w:rsid w:val="003D7012"/>
    <w:rsid w:val="003D734E"/>
    <w:rsid w:val="003E118F"/>
    <w:rsid w:val="003E1471"/>
    <w:rsid w:val="003E2CBC"/>
    <w:rsid w:val="003E33E3"/>
    <w:rsid w:val="003E4284"/>
    <w:rsid w:val="003E5CF0"/>
    <w:rsid w:val="003E6B8B"/>
    <w:rsid w:val="003E6C2A"/>
    <w:rsid w:val="003F0553"/>
    <w:rsid w:val="003F0FCF"/>
    <w:rsid w:val="003F2D32"/>
    <w:rsid w:val="003F5D6C"/>
    <w:rsid w:val="003F5DCA"/>
    <w:rsid w:val="003F7863"/>
    <w:rsid w:val="0040011C"/>
    <w:rsid w:val="00400156"/>
    <w:rsid w:val="004011E8"/>
    <w:rsid w:val="0040131A"/>
    <w:rsid w:val="00402B82"/>
    <w:rsid w:val="00403EC7"/>
    <w:rsid w:val="00404374"/>
    <w:rsid w:val="0040481E"/>
    <w:rsid w:val="00405C5A"/>
    <w:rsid w:val="004063E1"/>
    <w:rsid w:val="00406450"/>
    <w:rsid w:val="004073BA"/>
    <w:rsid w:val="0040755B"/>
    <w:rsid w:val="004077BE"/>
    <w:rsid w:val="0041285D"/>
    <w:rsid w:val="00412E8B"/>
    <w:rsid w:val="00413957"/>
    <w:rsid w:val="00414C8F"/>
    <w:rsid w:val="00414F8F"/>
    <w:rsid w:val="0041534C"/>
    <w:rsid w:val="00416A52"/>
    <w:rsid w:val="00416D2F"/>
    <w:rsid w:val="00416E22"/>
    <w:rsid w:val="00416EAC"/>
    <w:rsid w:val="004175F1"/>
    <w:rsid w:val="004201F4"/>
    <w:rsid w:val="00420938"/>
    <w:rsid w:val="0042103B"/>
    <w:rsid w:val="004214F1"/>
    <w:rsid w:val="00421952"/>
    <w:rsid w:val="0042202F"/>
    <w:rsid w:val="00422BBE"/>
    <w:rsid w:val="0042307E"/>
    <w:rsid w:val="00423595"/>
    <w:rsid w:val="0042416E"/>
    <w:rsid w:val="00425A99"/>
    <w:rsid w:val="004305A5"/>
    <w:rsid w:val="00430623"/>
    <w:rsid w:val="00430DC5"/>
    <w:rsid w:val="00431175"/>
    <w:rsid w:val="004325C4"/>
    <w:rsid w:val="00432803"/>
    <w:rsid w:val="004337AC"/>
    <w:rsid w:val="00433A20"/>
    <w:rsid w:val="00433A56"/>
    <w:rsid w:val="0043514D"/>
    <w:rsid w:val="00435485"/>
    <w:rsid w:val="004357DF"/>
    <w:rsid w:val="00435CDF"/>
    <w:rsid w:val="0043775C"/>
    <w:rsid w:val="00437A3F"/>
    <w:rsid w:val="00442DA5"/>
    <w:rsid w:val="004437B5"/>
    <w:rsid w:val="004453A3"/>
    <w:rsid w:val="004455C7"/>
    <w:rsid w:val="00445C23"/>
    <w:rsid w:val="00446F14"/>
    <w:rsid w:val="0044761C"/>
    <w:rsid w:val="00447814"/>
    <w:rsid w:val="00447D49"/>
    <w:rsid w:val="0045037E"/>
    <w:rsid w:val="00450882"/>
    <w:rsid w:val="00450B95"/>
    <w:rsid w:val="00450EDD"/>
    <w:rsid w:val="0045107A"/>
    <w:rsid w:val="004513EE"/>
    <w:rsid w:val="00453332"/>
    <w:rsid w:val="00454ACC"/>
    <w:rsid w:val="0045620F"/>
    <w:rsid w:val="00456311"/>
    <w:rsid w:val="004569E0"/>
    <w:rsid w:val="004603DD"/>
    <w:rsid w:val="00461346"/>
    <w:rsid w:val="00461555"/>
    <w:rsid w:val="0046194A"/>
    <w:rsid w:val="004624C7"/>
    <w:rsid w:val="00463AF7"/>
    <w:rsid w:val="00463FA5"/>
    <w:rsid w:val="00464650"/>
    <w:rsid w:val="00464E68"/>
    <w:rsid w:val="00465034"/>
    <w:rsid w:val="00465AE9"/>
    <w:rsid w:val="00467E01"/>
    <w:rsid w:val="00470489"/>
    <w:rsid w:val="00471598"/>
    <w:rsid w:val="00472DF5"/>
    <w:rsid w:val="0047310D"/>
    <w:rsid w:val="004736DC"/>
    <w:rsid w:val="00474784"/>
    <w:rsid w:val="00475082"/>
    <w:rsid w:val="004756DD"/>
    <w:rsid w:val="004807E0"/>
    <w:rsid w:val="004836EF"/>
    <w:rsid w:val="004839B2"/>
    <w:rsid w:val="004874B2"/>
    <w:rsid w:val="00487572"/>
    <w:rsid w:val="00487B00"/>
    <w:rsid w:val="004901F5"/>
    <w:rsid w:val="00490F02"/>
    <w:rsid w:val="0049130D"/>
    <w:rsid w:val="0049190D"/>
    <w:rsid w:val="004920B5"/>
    <w:rsid w:val="00492A83"/>
    <w:rsid w:val="004933B9"/>
    <w:rsid w:val="00493A4F"/>
    <w:rsid w:val="0049665B"/>
    <w:rsid w:val="00496E8C"/>
    <w:rsid w:val="004970D3"/>
    <w:rsid w:val="004971A5"/>
    <w:rsid w:val="004A08DD"/>
    <w:rsid w:val="004A298D"/>
    <w:rsid w:val="004A2CD7"/>
    <w:rsid w:val="004A534B"/>
    <w:rsid w:val="004A53DC"/>
    <w:rsid w:val="004A73DF"/>
    <w:rsid w:val="004B0216"/>
    <w:rsid w:val="004B04B8"/>
    <w:rsid w:val="004B0C15"/>
    <w:rsid w:val="004B123B"/>
    <w:rsid w:val="004B1E4E"/>
    <w:rsid w:val="004B2FA5"/>
    <w:rsid w:val="004B4CD0"/>
    <w:rsid w:val="004B5771"/>
    <w:rsid w:val="004B64B7"/>
    <w:rsid w:val="004B64D4"/>
    <w:rsid w:val="004B67E4"/>
    <w:rsid w:val="004B6DFE"/>
    <w:rsid w:val="004B748B"/>
    <w:rsid w:val="004C0036"/>
    <w:rsid w:val="004C190D"/>
    <w:rsid w:val="004C2709"/>
    <w:rsid w:val="004C2B33"/>
    <w:rsid w:val="004C3153"/>
    <w:rsid w:val="004C3216"/>
    <w:rsid w:val="004C3E7D"/>
    <w:rsid w:val="004C6BAF"/>
    <w:rsid w:val="004C7452"/>
    <w:rsid w:val="004D0942"/>
    <w:rsid w:val="004D26E3"/>
    <w:rsid w:val="004D3152"/>
    <w:rsid w:val="004D48CC"/>
    <w:rsid w:val="004D568C"/>
    <w:rsid w:val="004D5772"/>
    <w:rsid w:val="004D5AF7"/>
    <w:rsid w:val="004D5C4F"/>
    <w:rsid w:val="004D643D"/>
    <w:rsid w:val="004D6B58"/>
    <w:rsid w:val="004D73E7"/>
    <w:rsid w:val="004D740B"/>
    <w:rsid w:val="004D75CC"/>
    <w:rsid w:val="004D7CEF"/>
    <w:rsid w:val="004E0084"/>
    <w:rsid w:val="004E0333"/>
    <w:rsid w:val="004E1297"/>
    <w:rsid w:val="004E1617"/>
    <w:rsid w:val="004E1D3B"/>
    <w:rsid w:val="004E38BB"/>
    <w:rsid w:val="004E434E"/>
    <w:rsid w:val="004E46E3"/>
    <w:rsid w:val="004E5914"/>
    <w:rsid w:val="004E7400"/>
    <w:rsid w:val="004F05FA"/>
    <w:rsid w:val="004F1622"/>
    <w:rsid w:val="004F1DC2"/>
    <w:rsid w:val="004F1EAC"/>
    <w:rsid w:val="004F3FB0"/>
    <w:rsid w:val="004F44E1"/>
    <w:rsid w:val="004F4DF4"/>
    <w:rsid w:val="004F555D"/>
    <w:rsid w:val="004F6F07"/>
    <w:rsid w:val="004F78CB"/>
    <w:rsid w:val="005000FD"/>
    <w:rsid w:val="0050108C"/>
    <w:rsid w:val="00501646"/>
    <w:rsid w:val="005016E4"/>
    <w:rsid w:val="0050285C"/>
    <w:rsid w:val="005032D0"/>
    <w:rsid w:val="0050365D"/>
    <w:rsid w:val="0050439B"/>
    <w:rsid w:val="005047C7"/>
    <w:rsid w:val="00506942"/>
    <w:rsid w:val="0051013E"/>
    <w:rsid w:val="0051110E"/>
    <w:rsid w:val="00512BC7"/>
    <w:rsid w:val="00513BFE"/>
    <w:rsid w:val="00514062"/>
    <w:rsid w:val="00514378"/>
    <w:rsid w:val="005143C8"/>
    <w:rsid w:val="00516FB8"/>
    <w:rsid w:val="00517AF6"/>
    <w:rsid w:val="00522489"/>
    <w:rsid w:val="0052252C"/>
    <w:rsid w:val="00523956"/>
    <w:rsid w:val="00525AB8"/>
    <w:rsid w:val="00525CC8"/>
    <w:rsid w:val="005313B2"/>
    <w:rsid w:val="005315ED"/>
    <w:rsid w:val="005316DC"/>
    <w:rsid w:val="005329AC"/>
    <w:rsid w:val="00533A66"/>
    <w:rsid w:val="00533AF3"/>
    <w:rsid w:val="0053403C"/>
    <w:rsid w:val="00534CE6"/>
    <w:rsid w:val="005354C1"/>
    <w:rsid w:val="005355F5"/>
    <w:rsid w:val="00536C7A"/>
    <w:rsid w:val="00540591"/>
    <w:rsid w:val="005409BC"/>
    <w:rsid w:val="00540DFD"/>
    <w:rsid w:val="00540F47"/>
    <w:rsid w:val="005410B8"/>
    <w:rsid w:val="00541DBF"/>
    <w:rsid w:val="00543862"/>
    <w:rsid w:val="00543BE7"/>
    <w:rsid w:val="00545FE9"/>
    <w:rsid w:val="00546139"/>
    <w:rsid w:val="00547364"/>
    <w:rsid w:val="00547B9B"/>
    <w:rsid w:val="0055093E"/>
    <w:rsid w:val="00551444"/>
    <w:rsid w:val="00551CDE"/>
    <w:rsid w:val="00552749"/>
    <w:rsid w:val="00554127"/>
    <w:rsid w:val="00554751"/>
    <w:rsid w:val="0055562F"/>
    <w:rsid w:val="00555842"/>
    <w:rsid w:val="005566F6"/>
    <w:rsid w:val="00556B0D"/>
    <w:rsid w:val="00556E2B"/>
    <w:rsid w:val="00556F1D"/>
    <w:rsid w:val="0055748E"/>
    <w:rsid w:val="0055766F"/>
    <w:rsid w:val="00557D78"/>
    <w:rsid w:val="005601D9"/>
    <w:rsid w:val="005604FD"/>
    <w:rsid w:val="00560AC7"/>
    <w:rsid w:val="00560EA7"/>
    <w:rsid w:val="0056190B"/>
    <w:rsid w:val="0056367B"/>
    <w:rsid w:val="005647E0"/>
    <w:rsid w:val="005648AB"/>
    <w:rsid w:val="00564FB0"/>
    <w:rsid w:val="005651F2"/>
    <w:rsid w:val="00565300"/>
    <w:rsid w:val="005668E5"/>
    <w:rsid w:val="0056708C"/>
    <w:rsid w:val="00572602"/>
    <w:rsid w:val="00573AA8"/>
    <w:rsid w:val="00573EBA"/>
    <w:rsid w:val="00575352"/>
    <w:rsid w:val="0057536D"/>
    <w:rsid w:val="005757DB"/>
    <w:rsid w:val="00575ECA"/>
    <w:rsid w:val="005762D5"/>
    <w:rsid w:val="005776D2"/>
    <w:rsid w:val="00577DD8"/>
    <w:rsid w:val="00580807"/>
    <w:rsid w:val="00580A50"/>
    <w:rsid w:val="00581209"/>
    <w:rsid w:val="00582378"/>
    <w:rsid w:val="00582BF8"/>
    <w:rsid w:val="0058330B"/>
    <w:rsid w:val="00583337"/>
    <w:rsid w:val="0058395D"/>
    <w:rsid w:val="00583CB4"/>
    <w:rsid w:val="00583DE0"/>
    <w:rsid w:val="0058407D"/>
    <w:rsid w:val="0058413A"/>
    <w:rsid w:val="005859DC"/>
    <w:rsid w:val="00586589"/>
    <w:rsid w:val="00586E30"/>
    <w:rsid w:val="00590187"/>
    <w:rsid w:val="00590E78"/>
    <w:rsid w:val="00591B6A"/>
    <w:rsid w:val="005924B2"/>
    <w:rsid w:val="005954EC"/>
    <w:rsid w:val="005A01A4"/>
    <w:rsid w:val="005A1ECC"/>
    <w:rsid w:val="005A1FEB"/>
    <w:rsid w:val="005A2F17"/>
    <w:rsid w:val="005A4A23"/>
    <w:rsid w:val="005A5F93"/>
    <w:rsid w:val="005A7F46"/>
    <w:rsid w:val="005B0D60"/>
    <w:rsid w:val="005B2E68"/>
    <w:rsid w:val="005B52FC"/>
    <w:rsid w:val="005B5C36"/>
    <w:rsid w:val="005B612D"/>
    <w:rsid w:val="005B694E"/>
    <w:rsid w:val="005C082D"/>
    <w:rsid w:val="005C10CE"/>
    <w:rsid w:val="005C3949"/>
    <w:rsid w:val="005C4790"/>
    <w:rsid w:val="005C4FD2"/>
    <w:rsid w:val="005C6C91"/>
    <w:rsid w:val="005D132E"/>
    <w:rsid w:val="005D3EE6"/>
    <w:rsid w:val="005D42FD"/>
    <w:rsid w:val="005D50AA"/>
    <w:rsid w:val="005D5742"/>
    <w:rsid w:val="005D6DB1"/>
    <w:rsid w:val="005D740D"/>
    <w:rsid w:val="005E0FE9"/>
    <w:rsid w:val="005E21E0"/>
    <w:rsid w:val="005E2833"/>
    <w:rsid w:val="005E2835"/>
    <w:rsid w:val="005E5EAF"/>
    <w:rsid w:val="005E6B25"/>
    <w:rsid w:val="005F2E8E"/>
    <w:rsid w:val="005F3192"/>
    <w:rsid w:val="005F3936"/>
    <w:rsid w:val="005F40D6"/>
    <w:rsid w:val="005F425D"/>
    <w:rsid w:val="005F4856"/>
    <w:rsid w:val="005F4EE5"/>
    <w:rsid w:val="005F4F46"/>
    <w:rsid w:val="005F7315"/>
    <w:rsid w:val="00600BD5"/>
    <w:rsid w:val="00601EA0"/>
    <w:rsid w:val="006020CB"/>
    <w:rsid w:val="006023F4"/>
    <w:rsid w:val="006045E4"/>
    <w:rsid w:val="006050CF"/>
    <w:rsid w:val="0060513B"/>
    <w:rsid w:val="00606848"/>
    <w:rsid w:val="00607267"/>
    <w:rsid w:val="00610696"/>
    <w:rsid w:val="00610922"/>
    <w:rsid w:val="00612308"/>
    <w:rsid w:val="0061288E"/>
    <w:rsid w:val="00613CBB"/>
    <w:rsid w:val="00613E57"/>
    <w:rsid w:val="006148B0"/>
    <w:rsid w:val="00615871"/>
    <w:rsid w:val="006170B3"/>
    <w:rsid w:val="006171AB"/>
    <w:rsid w:val="00617929"/>
    <w:rsid w:val="00620B79"/>
    <w:rsid w:val="00622214"/>
    <w:rsid w:val="0062236A"/>
    <w:rsid w:val="00622C12"/>
    <w:rsid w:val="0062466D"/>
    <w:rsid w:val="00625AD6"/>
    <w:rsid w:val="00626353"/>
    <w:rsid w:val="00630188"/>
    <w:rsid w:val="00633DEC"/>
    <w:rsid w:val="0063422E"/>
    <w:rsid w:val="0063436B"/>
    <w:rsid w:val="00634A6B"/>
    <w:rsid w:val="0063616F"/>
    <w:rsid w:val="00636885"/>
    <w:rsid w:val="00636A7F"/>
    <w:rsid w:val="0064196D"/>
    <w:rsid w:val="00642731"/>
    <w:rsid w:val="00642DB7"/>
    <w:rsid w:val="00642EB1"/>
    <w:rsid w:val="00643E8E"/>
    <w:rsid w:val="00644632"/>
    <w:rsid w:val="0064577C"/>
    <w:rsid w:val="00645AC0"/>
    <w:rsid w:val="00645F2E"/>
    <w:rsid w:val="0064645B"/>
    <w:rsid w:val="00646E18"/>
    <w:rsid w:val="00646F34"/>
    <w:rsid w:val="0065064B"/>
    <w:rsid w:val="00651DAE"/>
    <w:rsid w:val="00652BB8"/>
    <w:rsid w:val="006535C4"/>
    <w:rsid w:val="00653BBE"/>
    <w:rsid w:val="00653D2B"/>
    <w:rsid w:val="00654C41"/>
    <w:rsid w:val="00654E4A"/>
    <w:rsid w:val="006562BF"/>
    <w:rsid w:val="00656624"/>
    <w:rsid w:val="00657192"/>
    <w:rsid w:val="006629F1"/>
    <w:rsid w:val="00662AAD"/>
    <w:rsid w:val="00662E07"/>
    <w:rsid w:val="0066588C"/>
    <w:rsid w:val="00665BA6"/>
    <w:rsid w:val="00666504"/>
    <w:rsid w:val="0066665D"/>
    <w:rsid w:val="00666C69"/>
    <w:rsid w:val="006670ED"/>
    <w:rsid w:val="0067057E"/>
    <w:rsid w:val="00671332"/>
    <w:rsid w:val="00671DAC"/>
    <w:rsid w:val="006757AD"/>
    <w:rsid w:val="006769C9"/>
    <w:rsid w:val="0067739C"/>
    <w:rsid w:val="00680F9D"/>
    <w:rsid w:val="0068163D"/>
    <w:rsid w:val="006817BE"/>
    <w:rsid w:val="0068249A"/>
    <w:rsid w:val="006829D1"/>
    <w:rsid w:val="00683680"/>
    <w:rsid w:val="0068394F"/>
    <w:rsid w:val="00685C42"/>
    <w:rsid w:val="006869AA"/>
    <w:rsid w:val="006875B1"/>
    <w:rsid w:val="006900C9"/>
    <w:rsid w:val="00690A2E"/>
    <w:rsid w:val="00691266"/>
    <w:rsid w:val="00691FFA"/>
    <w:rsid w:val="0069224F"/>
    <w:rsid w:val="00692635"/>
    <w:rsid w:val="00693922"/>
    <w:rsid w:val="006945DC"/>
    <w:rsid w:val="00697424"/>
    <w:rsid w:val="006978C3"/>
    <w:rsid w:val="006A0256"/>
    <w:rsid w:val="006A1738"/>
    <w:rsid w:val="006A209B"/>
    <w:rsid w:val="006A2DE6"/>
    <w:rsid w:val="006A3D18"/>
    <w:rsid w:val="006A4AE3"/>
    <w:rsid w:val="006A5019"/>
    <w:rsid w:val="006A600B"/>
    <w:rsid w:val="006A7DF9"/>
    <w:rsid w:val="006B13D1"/>
    <w:rsid w:val="006B16E0"/>
    <w:rsid w:val="006B31AD"/>
    <w:rsid w:val="006B4ED6"/>
    <w:rsid w:val="006B5220"/>
    <w:rsid w:val="006B5D79"/>
    <w:rsid w:val="006B5D98"/>
    <w:rsid w:val="006B6843"/>
    <w:rsid w:val="006C138A"/>
    <w:rsid w:val="006C430F"/>
    <w:rsid w:val="006C4496"/>
    <w:rsid w:val="006C4676"/>
    <w:rsid w:val="006C5181"/>
    <w:rsid w:val="006C60E6"/>
    <w:rsid w:val="006C63A3"/>
    <w:rsid w:val="006C74C7"/>
    <w:rsid w:val="006D0630"/>
    <w:rsid w:val="006D065C"/>
    <w:rsid w:val="006D0F0A"/>
    <w:rsid w:val="006D4A03"/>
    <w:rsid w:val="006D4C71"/>
    <w:rsid w:val="006D60AA"/>
    <w:rsid w:val="006D6E45"/>
    <w:rsid w:val="006E0EA4"/>
    <w:rsid w:val="006E104D"/>
    <w:rsid w:val="006E1333"/>
    <w:rsid w:val="006E1426"/>
    <w:rsid w:val="006E2922"/>
    <w:rsid w:val="006E3466"/>
    <w:rsid w:val="006E6440"/>
    <w:rsid w:val="006E7D93"/>
    <w:rsid w:val="006F093D"/>
    <w:rsid w:val="006F1417"/>
    <w:rsid w:val="006F1AD8"/>
    <w:rsid w:val="006F33B0"/>
    <w:rsid w:val="006F3FED"/>
    <w:rsid w:val="006F4504"/>
    <w:rsid w:val="006F4BD7"/>
    <w:rsid w:val="006F4C28"/>
    <w:rsid w:val="006F4EED"/>
    <w:rsid w:val="006F4F20"/>
    <w:rsid w:val="006F6952"/>
    <w:rsid w:val="007005BC"/>
    <w:rsid w:val="0070072E"/>
    <w:rsid w:val="007009C3"/>
    <w:rsid w:val="007033E8"/>
    <w:rsid w:val="007041A8"/>
    <w:rsid w:val="007057EF"/>
    <w:rsid w:val="00705978"/>
    <w:rsid w:val="00710003"/>
    <w:rsid w:val="007100A0"/>
    <w:rsid w:val="00711BBB"/>
    <w:rsid w:val="00712B99"/>
    <w:rsid w:val="00713CE4"/>
    <w:rsid w:val="00714122"/>
    <w:rsid w:val="00714BDD"/>
    <w:rsid w:val="00714D2C"/>
    <w:rsid w:val="0071509A"/>
    <w:rsid w:val="0071575F"/>
    <w:rsid w:val="00716485"/>
    <w:rsid w:val="00717C0A"/>
    <w:rsid w:val="007204B4"/>
    <w:rsid w:val="00720E11"/>
    <w:rsid w:val="0072118C"/>
    <w:rsid w:val="00722102"/>
    <w:rsid w:val="0072219F"/>
    <w:rsid w:val="00722E04"/>
    <w:rsid w:val="007232EA"/>
    <w:rsid w:val="00723E3C"/>
    <w:rsid w:val="00724190"/>
    <w:rsid w:val="007243C3"/>
    <w:rsid w:val="00725079"/>
    <w:rsid w:val="007253DB"/>
    <w:rsid w:val="00726C4B"/>
    <w:rsid w:val="00727727"/>
    <w:rsid w:val="00727776"/>
    <w:rsid w:val="00731A50"/>
    <w:rsid w:val="00731BD3"/>
    <w:rsid w:val="00733033"/>
    <w:rsid w:val="007332BE"/>
    <w:rsid w:val="007344EB"/>
    <w:rsid w:val="00734EFE"/>
    <w:rsid w:val="007353A2"/>
    <w:rsid w:val="00735F22"/>
    <w:rsid w:val="0074083C"/>
    <w:rsid w:val="00740C79"/>
    <w:rsid w:val="00742432"/>
    <w:rsid w:val="00743770"/>
    <w:rsid w:val="00743AA3"/>
    <w:rsid w:val="00745621"/>
    <w:rsid w:val="00745B4C"/>
    <w:rsid w:val="0074617E"/>
    <w:rsid w:val="00747934"/>
    <w:rsid w:val="00750B17"/>
    <w:rsid w:val="0075175C"/>
    <w:rsid w:val="00751D47"/>
    <w:rsid w:val="00752045"/>
    <w:rsid w:val="007539B7"/>
    <w:rsid w:val="00753A14"/>
    <w:rsid w:val="00754644"/>
    <w:rsid w:val="00756193"/>
    <w:rsid w:val="00756BE4"/>
    <w:rsid w:val="00757761"/>
    <w:rsid w:val="007577AC"/>
    <w:rsid w:val="00760A92"/>
    <w:rsid w:val="00762E7F"/>
    <w:rsid w:val="00763268"/>
    <w:rsid w:val="007634BA"/>
    <w:rsid w:val="00763910"/>
    <w:rsid w:val="00763EFC"/>
    <w:rsid w:val="00764EC1"/>
    <w:rsid w:val="007650B0"/>
    <w:rsid w:val="00767588"/>
    <w:rsid w:val="00770654"/>
    <w:rsid w:val="0077090E"/>
    <w:rsid w:val="00770EB6"/>
    <w:rsid w:val="00771B3E"/>
    <w:rsid w:val="00772BB0"/>
    <w:rsid w:val="0077383F"/>
    <w:rsid w:val="00774131"/>
    <w:rsid w:val="0077518A"/>
    <w:rsid w:val="007752B3"/>
    <w:rsid w:val="007804AB"/>
    <w:rsid w:val="007807D8"/>
    <w:rsid w:val="00780BBF"/>
    <w:rsid w:val="00781519"/>
    <w:rsid w:val="0078252F"/>
    <w:rsid w:val="00783056"/>
    <w:rsid w:val="0078425C"/>
    <w:rsid w:val="00784C14"/>
    <w:rsid w:val="00784EAE"/>
    <w:rsid w:val="00786F2B"/>
    <w:rsid w:val="0079079D"/>
    <w:rsid w:val="007916BA"/>
    <w:rsid w:val="00791779"/>
    <w:rsid w:val="0079244A"/>
    <w:rsid w:val="0079293F"/>
    <w:rsid w:val="00792BE3"/>
    <w:rsid w:val="00793C9F"/>
    <w:rsid w:val="00793D6D"/>
    <w:rsid w:val="0079428E"/>
    <w:rsid w:val="00794F10"/>
    <w:rsid w:val="007950AA"/>
    <w:rsid w:val="00796967"/>
    <w:rsid w:val="007972A3"/>
    <w:rsid w:val="00797A63"/>
    <w:rsid w:val="007A2664"/>
    <w:rsid w:val="007A2F4B"/>
    <w:rsid w:val="007A2F54"/>
    <w:rsid w:val="007A38B9"/>
    <w:rsid w:val="007A3AC7"/>
    <w:rsid w:val="007A4404"/>
    <w:rsid w:val="007A5023"/>
    <w:rsid w:val="007A5A05"/>
    <w:rsid w:val="007A5BA2"/>
    <w:rsid w:val="007A666C"/>
    <w:rsid w:val="007B0740"/>
    <w:rsid w:val="007B0B49"/>
    <w:rsid w:val="007B1940"/>
    <w:rsid w:val="007B359C"/>
    <w:rsid w:val="007B36AE"/>
    <w:rsid w:val="007B40A7"/>
    <w:rsid w:val="007B40D3"/>
    <w:rsid w:val="007B6029"/>
    <w:rsid w:val="007B736B"/>
    <w:rsid w:val="007B778D"/>
    <w:rsid w:val="007C0C38"/>
    <w:rsid w:val="007C0EB5"/>
    <w:rsid w:val="007C144E"/>
    <w:rsid w:val="007C1BAB"/>
    <w:rsid w:val="007C1C87"/>
    <w:rsid w:val="007C221D"/>
    <w:rsid w:val="007C2F27"/>
    <w:rsid w:val="007C551C"/>
    <w:rsid w:val="007C6E2B"/>
    <w:rsid w:val="007D252F"/>
    <w:rsid w:val="007D31A8"/>
    <w:rsid w:val="007D360A"/>
    <w:rsid w:val="007D3AC5"/>
    <w:rsid w:val="007D3DD4"/>
    <w:rsid w:val="007D4831"/>
    <w:rsid w:val="007D5635"/>
    <w:rsid w:val="007D63B3"/>
    <w:rsid w:val="007D6958"/>
    <w:rsid w:val="007D7BB2"/>
    <w:rsid w:val="007E0071"/>
    <w:rsid w:val="007E0787"/>
    <w:rsid w:val="007E07EB"/>
    <w:rsid w:val="007E164E"/>
    <w:rsid w:val="007E2CAB"/>
    <w:rsid w:val="007E498C"/>
    <w:rsid w:val="007E594C"/>
    <w:rsid w:val="007E640C"/>
    <w:rsid w:val="007F038A"/>
    <w:rsid w:val="007F0D94"/>
    <w:rsid w:val="007F10E4"/>
    <w:rsid w:val="007F1375"/>
    <w:rsid w:val="007F1B2B"/>
    <w:rsid w:val="007F227C"/>
    <w:rsid w:val="007F2334"/>
    <w:rsid w:val="007F3777"/>
    <w:rsid w:val="007F43E1"/>
    <w:rsid w:val="007F51F7"/>
    <w:rsid w:val="007F62F9"/>
    <w:rsid w:val="007F7974"/>
    <w:rsid w:val="007F7DD2"/>
    <w:rsid w:val="007F7EC4"/>
    <w:rsid w:val="007F7F08"/>
    <w:rsid w:val="008008DB"/>
    <w:rsid w:val="0080248F"/>
    <w:rsid w:val="00802B4B"/>
    <w:rsid w:val="008055E7"/>
    <w:rsid w:val="00805B57"/>
    <w:rsid w:val="00806578"/>
    <w:rsid w:val="00807234"/>
    <w:rsid w:val="00807E31"/>
    <w:rsid w:val="00810016"/>
    <w:rsid w:val="0081050B"/>
    <w:rsid w:val="008109D6"/>
    <w:rsid w:val="0081415B"/>
    <w:rsid w:val="00814452"/>
    <w:rsid w:val="00814651"/>
    <w:rsid w:val="008147B4"/>
    <w:rsid w:val="0081487C"/>
    <w:rsid w:val="008152E4"/>
    <w:rsid w:val="008159DA"/>
    <w:rsid w:val="00815DAD"/>
    <w:rsid w:val="00817156"/>
    <w:rsid w:val="00817F2A"/>
    <w:rsid w:val="00820F61"/>
    <w:rsid w:val="0082107C"/>
    <w:rsid w:val="008213FF"/>
    <w:rsid w:val="008222DA"/>
    <w:rsid w:val="008223AE"/>
    <w:rsid w:val="008232E0"/>
    <w:rsid w:val="00823A14"/>
    <w:rsid w:val="00827394"/>
    <w:rsid w:val="00827641"/>
    <w:rsid w:val="00827B4E"/>
    <w:rsid w:val="00827C95"/>
    <w:rsid w:val="00827DDC"/>
    <w:rsid w:val="0083028F"/>
    <w:rsid w:val="00832E57"/>
    <w:rsid w:val="00833806"/>
    <w:rsid w:val="00833B11"/>
    <w:rsid w:val="00835023"/>
    <w:rsid w:val="00835775"/>
    <w:rsid w:val="008362EB"/>
    <w:rsid w:val="00836615"/>
    <w:rsid w:val="00836ED0"/>
    <w:rsid w:val="00837474"/>
    <w:rsid w:val="00837CA7"/>
    <w:rsid w:val="00837FC9"/>
    <w:rsid w:val="00840C67"/>
    <w:rsid w:val="008414CE"/>
    <w:rsid w:val="00841AA0"/>
    <w:rsid w:val="00841B96"/>
    <w:rsid w:val="0084252C"/>
    <w:rsid w:val="008428F3"/>
    <w:rsid w:val="00843C36"/>
    <w:rsid w:val="008457C2"/>
    <w:rsid w:val="00845A54"/>
    <w:rsid w:val="00845B85"/>
    <w:rsid w:val="008465F9"/>
    <w:rsid w:val="00847AD4"/>
    <w:rsid w:val="00851856"/>
    <w:rsid w:val="00851996"/>
    <w:rsid w:val="0085209C"/>
    <w:rsid w:val="0085228C"/>
    <w:rsid w:val="008523E8"/>
    <w:rsid w:val="00853320"/>
    <w:rsid w:val="00855818"/>
    <w:rsid w:val="00855954"/>
    <w:rsid w:val="008604AD"/>
    <w:rsid w:val="00861083"/>
    <w:rsid w:val="00861705"/>
    <w:rsid w:val="00862732"/>
    <w:rsid w:val="008635FF"/>
    <w:rsid w:val="00863AF0"/>
    <w:rsid w:val="00863C61"/>
    <w:rsid w:val="00863EDF"/>
    <w:rsid w:val="00865813"/>
    <w:rsid w:val="00867351"/>
    <w:rsid w:val="008705BE"/>
    <w:rsid w:val="008707ED"/>
    <w:rsid w:val="00871843"/>
    <w:rsid w:val="00874544"/>
    <w:rsid w:val="00874888"/>
    <w:rsid w:val="00874F5C"/>
    <w:rsid w:val="008750EA"/>
    <w:rsid w:val="00875767"/>
    <w:rsid w:val="00875FFE"/>
    <w:rsid w:val="008764C6"/>
    <w:rsid w:val="0088000B"/>
    <w:rsid w:val="0088026D"/>
    <w:rsid w:val="0088046D"/>
    <w:rsid w:val="00880B45"/>
    <w:rsid w:val="00881899"/>
    <w:rsid w:val="00881A0B"/>
    <w:rsid w:val="00882065"/>
    <w:rsid w:val="00882484"/>
    <w:rsid w:val="008828BC"/>
    <w:rsid w:val="008830AE"/>
    <w:rsid w:val="0088504B"/>
    <w:rsid w:val="00885137"/>
    <w:rsid w:val="008857C6"/>
    <w:rsid w:val="00885FBF"/>
    <w:rsid w:val="0088726D"/>
    <w:rsid w:val="00887F3B"/>
    <w:rsid w:val="0089014D"/>
    <w:rsid w:val="00890D60"/>
    <w:rsid w:val="008913F8"/>
    <w:rsid w:val="008918C4"/>
    <w:rsid w:val="0089246D"/>
    <w:rsid w:val="008932CA"/>
    <w:rsid w:val="0089351B"/>
    <w:rsid w:val="00893C81"/>
    <w:rsid w:val="00894F8B"/>
    <w:rsid w:val="0089620F"/>
    <w:rsid w:val="00896475"/>
    <w:rsid w:val="00896742"/>
    <w:rsid w:val="008A04A6"/>
    <w:rsid w:val="008A12E6"/>
    <w:rsid w:val="008A1FF4"/>
    <w:rsid w:val="008A2B06"/>
    <w:rsid w:val="008A3A46"/>
    <w:rsid w:val="008A3E4C"/>
    <w:rsid w:val="008A4515"/>
    <w:rsid w:val="008A4FF4"/>
    <w:rsid w:val="008A54E3"/>
    <w:rsid w:val="008A5C26"/>
    <w:rsid w:val="008A5D6E"/>
    <w:rsid w:val="008A649A"/>
    <w:rsid w:val="008A65E1"/>
    <w:rsid w:val="008A66A9"/>
    <w:rsid w:val="008A6997"/>
    <w:rsid w:val="008A7EBE"/>
    <w:rsid w:val="008B0423"/>
    <w:rsid w:val="008B0A89"/>
    <w:rsid w:val="008B0C0A"/>
    <w:rsid w:val="008B1402"/>
    <w:rsid w:val="008B14EC"/>
    <w:rsid w:val="008B1DF2"/>
    <w:rsid w:val="008B30B8"/>
    <w:rsid w:val="008B3562"/>
    <w:rsid w:val="008B3752"/>
    <w:rsid w:val="008B3A20"/>
    <w:rsid w:val="008B443D"/>
    <w:rsid w:val="008B4A18"/>
    <w:rsid w:val="008B5AD0"/>
    <w:rsid w:val="008B6041"/>
    <w:rsid w:val="008B7F99"/>
    <w:rsid w:val="008C0912"/>
    <w:rsid w:val="008C1165"/>
    <w:rsid w:val="008C157D"/>
    <w:rsid w:val="008C1D3E"/>
    <w:rsid w:val="008C4AC2"/>
    <w:rsid w:val="008C4C64"/>
    <w:rsid w:val="008C5422"/>
    <w:rsid w:val="008C548E"/>
    <w:rsid w:val="008C566B"/>
    <w:rsid w:val="008C5A1A"/>
    <w:rsid w:val="008C5CA2"/>
    <w:rsid w:val="008C6067"/>
    <w:rsid w:val="008C6DF5"/>
    <w:rsid w:val="008C7BB8"/>
    <w:rsid w:val="008D00AF"/>
    <w:rsid w:val="008D1D19"/>
    <w:rsid w:val="008D25A4"/>
    <w:rsid w:val="008D3577"/>
    <w:rsid w:val="008D4752"/>
    <w:rsid w:val="008D54C1"/>
    <w:rsid w:val="008D5E6B"/>
    <w:rsid w:val="008D67A5"/>
    <w:rsid w:val="008D709A"/>
    <w:rsid w:val="008E00ED"/>
    <w:rsid w:val="008E0519"/>
    <w:rsid w:val="008E2377"/>
    <w:rsid w:val="008E2490"/>
    <w:rsid w:val="008E2E78"/>
    <w:rsid w:val="008E301F"/>
    <w:rsid w:val="008E3A01"/>
    <w:rsid w:val="008E3A2E"/>
    <w:rsid w:val="008E410F"/>
    <w:rsid w:val="008E4759"/>
    <w:rsid w:val="008E4A6B"/>
    <w:rsid w:val="008E4C33"/>
    <w:rsid w:val="008E54E4"/>
    <w:rsid w:val="008E593D"/>
    <w:rsid w:val="008E5E84"/>
    <w:rsid w:val="008E7565"/>
    <w:rsid w:val="008E793D"/>
    <w:rsid w:val="008E7A68"/>
    <w:rsid w:val="008E7EC6"/>
    <w:rsid w:val="008F04C8"/>
    <w:rsid w:val="008F1441"/>
    <w:rsid w:val="008F14F1"/>
    <w:rsid w:val="008F1EEA"/>
    <w:rsid w:val="008F28BD"/>
    <w:rsid w:val="008F2958"/>
    <w:rsid w:val="008F2D2B"/>
    <w:rsid w:val="008F479B"/>
    <w:rsid w:val="008F47A9"/>
    <w:rsid w:val="008F725A"/>
    <w:rsid w:val="008F74D3"/>
    <w:rsid w:val="008F79E4"/>
    <w:rsid w:val="008F7F38"/>
    <w:rsid w:val="00900687"/>
    <w:rsid w:val="00900822"/>
    <w:rsid w:val="00901E87"/>
    <w:rsid w:val="00902E57"/>
    <w:rsid w:val="00902F04"/>
    <w:rsid w:val="00903578"/>
    <w:rsid w:val="00904F56"/>
    <w:rsid w:val="009068BE"/>
    <w:rsid w:val="009102B4"/>
    <w:rsid w:val="0091079E"/>
    <w:rsid w:val="00912973"/>
    <w:rsid w:val="00913DA9"/>
    <w:rsid w:val="00914671"/>
    <w:rsid w:val="00915BA3"/>
    <w:rsid w:val="009165B6"/>
    <w:rsid w:val="009165F3"/>
    <w:rsid w:val="00916A53"/>
    <w:rsid w:val="00916FDA"/>
    <w:rsid w:val="0091764E"/>
    <w:rsid w:val="00920CE1"/>
    <w:rsid w:val="00921135"/>
    <w:rsid w:val="009212C5"/>
    <w:rsid w:val="00921BB2"/>
    <w:rsid w:val="00922BEE"/>
    <w:rsid w:val="00924D7B"/>
    <w:rsid w:val="00925141"/>
    <w:rsid w:val="009265A0"/>
    <w:rsid w:val="00926621"/>
    <w:rsid w:val="00926AB7"/>
    <w:rsid w:val="00931840"/>
    <w:rsid w:val="00932530"/>
    <w:rsid w:val="00932848"/>
    <w:rsid w:val="0093297D"/>
    <w:rsid w:val="00934ED3"/>
    <w:rsid w:val="00937183"/>
    <w:rsid w:val="009376C8"/>
    <w:rsid w:val="00943745"/>
    <w:rsid w:val="009437D6"/>
    <w:rsid w:val="0094493F"/>
    <w:rsid w:val="009454D5"/>
    <w:rsid w:val="00945F17"/>
    <w:rsid w:val="00947BB5"/>
    <w:rsid w:val="00947EE1"/>
    <w:rsid w:val="009505CF"/>
    <w:rsid w:val="0095080E"/>
    <w:rsid w:val="0095319C"/>
    <w:rsid w:val="00954F58"/>
    <w:rsid w:val="00955435"/>
    <w:rsid w:val="009570D7"/>
    <w:rsid w:val="00960746"/>
    <w:rsid w:val="00960874"/>
    <w:rsid w:val="00960AE0"/>
    <w:rsid w:val="00961EDD"/>
    <w:rsid w:val="009629A0"/>
    <w:rsid w:val="00964536"/>
    <w:rsid w:val="00964E9E"/>
    <w:rsid w:val="00965F72"/>
    <w:rsid w:val="00966862"/>
    <w:rsid w:val="0096704F"/>
    <w:rsid w:val="00970D12"/>
    <w:rsid w:val="00971F3A"/>
    <w:rsid w:val="00972B06"/>
    <w:rsid w:val="009749CF"/>
    <w:rsid w:val="00975342"/>
    <w:rsid w:val="00975655"/>
    <w:rsid w:val="00976F25"/>
    <w:rsid w:val="0097789C"/>
    <w:rsid w:val="00980EFC"/>
    <w:rsid w:val="0098201E"/>
    <w:rsid w:val="00982DD8"/>
    <w:rsid w:val="009832AE"/>
    <w:rsid w:val="00983F33"/>
    <w:rsid w:val="00984DD2"/>
    <w:rsid w:val="00985121"/>
    <w:rsid w:val="00985A42"/>
    <w:rsid w:val="00985B16"/>
    <w:rsid w:val="009906A6"/>
    <w:rsid w:val="00992703"/>
    <w:rsid w:val="00993FB3"/>
    <w:rsid w:val="00995170"/>
    <w:rsid w:val="00995387"/>
    <w:rsid w:val="00996BB2"/>
    <w:rsid w:val="00996EEB"/>
    <w:rsid w:val="0099719F"/>
    <w:rsid w:val="009A0D85"/>
    <w:rsid w:val="009A1174"/>
    <w:rsid w:val="009A15FE"/>
    <w:rsid w:val="009A22BF"/>
    <w:rsid w:val="009A47A4"/>
    <w:rsid w:val="009A4DED"/>
    <w:rsid w:val="009A5CE8"/>
    <w:rsid w:val="009A5D18"/>
    <w:rsid w:val="009A71E1"/>
    <w:rsid w:val="009B032A"/>
    <w:rsid w:val="009B1E8D"/>
    <w:rsid w:val="009B1EA5"/>
    <w:rsid w:val="009B2991"/>
    <w:rsid w:val="009B41C2"/>
    <w:rsid w:val="009B4FE7"/>
    <w:rsid w:val="009B5BFE"/>
    <w:rsid w:val="009C0256"/>
    <w:rsid w:val="009C125D"/>
    <w:rsid w:val="009C251D"/>
    <w:rsid w:val="009C320A"/>
    <w:rsid w:val="009C3566"/>
    <w:rsid w:val="009C416F"/>
    <w:rsid w:val="009C4CA4"/>
    <w:rsid w:val="009C6652"/>
    <w:rsid w:val="009C6A6E"/>
    <w:rsid w:val="009C730F"/>
    <w:rsid w:val="009C7C8B"/>
    <w:rsid w:val="009D040E"/>
    <w:rsid w:val="009D154A"/>
    <w:rsid w:val="009D1D6C"/>
    <w:rsid w:val="009D28BB"/>
    <w:rsid w:val="009D4CBD"/>
    <w:rsid w:val="009D618D"/>
    <w:rsid w:val="009D6854"/>
    <w:rsid w:val="009D7000"/>
    <w:rsid w:val="009D7970"/>
    <w:rsid w:val="009E1829"/>
    <w:rsid w:val="009E333E"/>
    <w:rsid w:val="009E364B"/>
    <w:rsid w:val="009E4137"/>
    <w:rsid w:val="009E43EE"/>
    <w:rsid w:val="009E44C4"/>
    <w:rsid w:val="009E5540"/>
    <w:rsid w:val="009E5B77"/>
    <w:rsid w:val="009E5FB8"/>
    <w:rsid w:val="009E7471"/>
    <w:rsid w:val="009E7817"/>
    <w:rsid w:val="009F030E"/>
    <w:rsid w:val="009F273A"/>
    <w:rsid w:val="009F27C2"/>
    <w:rsid w:val="009F2CFC"/>
    <w:rsid w:val="009F316C"/>
    <w:rsid w:val="009F3B8C"/>
    <w:rsid w:val="009F3E53"/>
    <w:rsid w:val="009F543E"/>
    <w:rsid w:val="009F549B"/>
    <w:rsid w:val="009F5528"/>
    <w:rsid w:val="009F5FCA"/>
    <w:rsid w:val="009F6125"/>
    <w:rsid w:val="009F627C"/>
    <w:rsid w:val="009F6660"/>
    <w:rsid w:val="00A018C2"/>
    <w:rsid w:val="00A067A8"/>
    <w:rsid w:val="00A06996"/>
    <w:rsid w:val="00A07C47"/>
    <w:rsid w:val="00A13106"/>
    <w:rsid w:val="00A15CF7"/>
    <w:rsid w:val="00A17200"/>
    <w:rsid w:val="00A178DF"/>
    <w:rsid w:val="00A17DCB"/>
    <w:rsid w:val="00A20585"/>
    <w:rsid w:val="00A212AA"/>
    <w:rsid w:val="00A214AF"/>
    <w:rsid w:val="00A223D9"/>
    <w:rsid w:val="00A224C3"/>
    <w:rsid w:val="00A2285B"/>
    <w:rsid w:val="00A22F6B"/>
    <w:rsid w:val="00A23A70"/>
    <w:rsid w:val="00A24793"/>
    <w:rsid w:val="00A24CC9"/>
    <w:rsid w:val="00A24FD0"/>
    <w:rsid w:val="00A25CE1"/>
    <w:rsid w:val="00A25FD1"/>
    <w:rsid w:val="00A306DF"/>
    <w:rsid w:val="00A30C75"/>
    <w:rsid w:val="00A30CF6"/>
    <w:rsid w:val="00A30E11"/>
    <w:rsid w:val="00A31637"/>
    <w:rsid w:val="00A31779"/>
    <w:rsid w:val="00A32237"/>
    <w:rsid w:val="00A34190"/>
    <w:rsid w:val="00A35D35"/>
    <w:rsid w:val="00A36B0A"/>
    <w:rsid w:val="00A37481"/>
    <w:rsid w:val="00A40005"/>
    <w:rsid w:val="00A407A5"/>
    <w:rsid w:val="00A40BAA"/>
    <w:rsid w:val="00A40E70"/>
    <w:rsid w:val="00A42C9B"/>
    <w:rsid w:val="00A42CA2"/>
    <w:rsid w:val="00A4463A"/>
    <w:rsid w:val="00A44F7F"/>
    <w:rsid w:val="00A46657"/>
    <w:rsid w:val="00A46DEE"/>
    <w:rsid w:val="00A46E29"/>
    <w:rsid w:val="00A47353"/>
    <w:rsid w:val="00A50216"/>
    <w:rsid w:val="00A5075B"/>
    <w:rsid w:val="00A50FA4"/>
    <w:rsid w:val="00A52AD5"/>
    <w:rsid w:val="00A5460D"/>
    <w:rsid w:val="00A546AB"/>
    <w:rsid w:val="00A54BB9"/>
    <w:rsid w:val="00A556EC"/>
    <w:rsid w:val="00A559EC"/>
    <w:rsid w:val="00A55C56"/>
    <w:rsid w:val="00A55CF7"/>
    <w:rsid w:val="00A561CA"/>
    <w:rsid w:val="00A56F2A"/>
    <w:rsid w:val="00A57604"/>
    <w:rsid w:val="00A60183"/>
    <w:rsid w:val="00A60727"/>
    <w:rsid w:val="00A61AED"/>
    <w:rsid w:val="00A635C1"/>
    <w:rsid w:val="00A63A23"/>
    <w:rsid w:val="00A65B55"/>
    <w:rsid w:val="00A65D7D"/>
    <w:rsid w:val="00A667EC"/>
    <w:rsid w:val="00A67925"/>
    <w:rsid w:val="00A70490"/>
    <w:rsid w:val="00A70C6C"/>
    <w:rsid w:val="00A70C9C"/>
    <w:rsid w:val="00A70FBB"/>
    <w:rsid w:val="00A71B18"/>
    <w:rsid w:val="00A721B6"/>
    <w:rsid w:val="00A72A73"/>
    <w:rsid w:val="00A72B5C"/>
    <w:rsid w:val="00A72BB4"/>
    <w:rsid w:val="00A72D85"/>
    <w:rsid w:val="00A80C78"/>
    <w:rsid w:val="00A80E23"/>
    <w:rsid w:val="00A81248"/>
    <w:rsid w:val="00A816E4"/>
    <w:rsid w:val="00A828BF"/>
    <w:rsid w:val="00A83B67"/>
    <w:rsid w:val="00A83FB3"/>
    <w:rsid w:val="00A84545"/>
    <w:rsid w:val="00A849AE"/>
    <w:rsid w:val="00A861E0"/>
    <w:rsid w:val="00A86B48"/>
    <w:rsid w:val="00A91FB2"/>
    <w:rsid w:val="00A92C05"/>
    <w:rsid w:val="00A92C62"/>
    <w:rsid w:val="00A93D1B"/>
    <w:rsid w:val="00A94AB7"/>
    <w:rsid w:val="00A94B15"/>
    <w:rsid w:val="00A96B91"/>
    <w:rsid w:val="00A973F7"/>
    <w:rsid w:val="00A97477"/>
    <w:rsid w:val="00A97514"/>
    <w:rsid w:val="00A97C63"/>
    <w:rsid w:val="00AA190E"/>
    <w:rsid w:val="00AA2A04"/>
    <w:rsid w:val="00AA2DCC"/>
    <w:rsid w:val="00AA3490"/>
    <w:rsid w:val="00AA3CF0"/>
    <w:rsid w:val="00AA3E6F"/>
    <w:rsid w:val="00AA44A7"/>
    <w:rsid w:val="00AA53CD"/>
    <w:rsid w:val="00AA5412"/>
    <w:rsid w:val="00AB08A4"/>
    <w:rsid w:val="00AB0995"/>
    <w:rsid w:val="00AB0A90"/>
    <w:rsid w:val="00AB1E75"/>
    <w:rsid w:val="00AB22B4"/>
    <w:rsid w:val="00AB2C77"/>
    <w:rsid w:val="00AB32CC"/>
    <w:rsid w:val="00AB3CCD"/>
    <w:rsid w:val="00AB4418"/>
    <w:rsid w:val="00AB4BB5"/>
    <w:rsid w:val="00AC1E16"/>
    <w:rsid w:val="00AC3317"/>
    <w:rsid w:val="00AC34C0"/>
    <w:rsid w:val="00AC3DF3"/>
    <w:rsid w:val="00AC47F8"/>
    <w:rsid w:val="00AC4DA8"/>
    <w:rsid w:val="00AC505B"/>
    <w:rsid w:val="00AC5B1F"/>
    <w:rsid w:val="00AC5D67"/>
    <w:rsid w:val="00AC62EB"/>
    <w:rsid w:val="00AC7F8B"/>
    <w:rsid w:val="00AD0014"/>
    <w:rsid w:val="00AD0D12"/>
    <w:rsid w:val="00AD1168"/>
    <w:rsid w:val="00AD1BB7"/>
    <w:rsid w:val="00AD281C"/>
    <w:rsid w:val="00AD29CC"/>
    <w:rsid w:val="00AD31D2"/>
    <w:rsid w:val="00AD4074"/>
    <w:rsid w:val="00AD42FA"/>
    <w:rsid w:val="00AD4C15"/>
    <w:rsid w:val="00AD5331"/>
    <w:rsid w:val="00AD6207"/>
    <w:rsid w:val="00AD625E"/>
    <w:rsid w:val="00AD69CD"/>
    <w:rsid w:val="00AD7FDC"/>
    <w:rsid w:val="00AE13B6"/>
    <w:rsid w:val="00AE1462"/>
    <w:rsid w:val="00AE30F4"/>
    <w:rsid w:val="00AE353B"/>
    <w:rsid w:val="00AE4817"/>
    <w:rsid w:val="00AE59C0"/>
    <w:rsid w:val="00AE5E58"/>
    <w:rsid w:val="00AE679C"/>
    <w:rsid w:val="00AE6858"/>
    <w:rsid w:val="00AF24E0"/>
    <w:rsid w:val="00AF2E8B"/>
    <w:rsid w:val="00AF3D77"/>
    <w:rsid w:val="00AF45E7"/>
    <w:rsid w:val="00AF466F"/>
    <w:rsid w:val="00AF48D9"/>
    <w:rsid w:val="00AF53F4"/>
    <w:rsid w:val="00AF61FD"/>
    <w:rsid w:val="00AF64D2"/>
    <w:rsid w:val="00AF687A"/>
    <w:rsid w:val="00AF6B27"/>
    <w:rsid w:val="00AF73E7"/>
    <w:rsid w:val="00B00528"/>
    <w:rsid w:val="00B00A6A"/>
    <w:rsid w:val="00B00D25"/>
    <w:rsid w:val="00B02B5A"/>
    <w:rsid w:val="00B035B0"/>
    <w:rsid w:val="00B0498C"/>
    <w:rsid w:val="00B05831"/>
    <w:rsid w:val="00B06DA0"/>
    <w:rsid w:val="00B07706"/>
    <w:rsid w:val="00B113B3"/>
    <w:rsid w:val="00B12EAC"/>
    <w:rsid w:val="00B155C4"/>
    <w:rsid w:val="00B15B1F"/>
    <w:rsid w:val="00B174A6"/>
    <w:rsid w:val="00B178AD"/>
    <w:rsid w:val="00B20942"/>
    <w:rsid w:val="00B21580"/>
    <w:rsid w:val="00B2178E"/>
    <w:rsid w:val="00B2327F"/>
    <w:rsid w:val="00B24207"/>
    <w:rsid w:val="00B246CE"/>
    <w:rsid w:val="00B2547A"/>
    <w:rsid w:val="00B25721"/>
    <w:rsid w:val="00B26F7F"/>
    <w:rsid w:val="00B3004F"/>
    <w:rsid w:val="00B317E7"/>
    <w:rsid w:val="00B31B00"/>
    <w:rsid w:val="00B321D3"/>
    <w:rsid w:val="00B32978"/>
    <w:rsid w:val="00B37A89"/>
    <w:rsid w:val="00B40F5B"/>
    <w:rsid w:val="00B41558"/>
    <w:rsid w:val="00B418A4"/>
    <w:rsid w:val="00B42E72"/>
    <w:rsid w:val="00B46B7F"/>
    <w:rsid w:val="00B46C1C"/>
    <w:rsid w:val="00B46E43"/>
    <w:rsid w:val="00B47F8F"/>
    <w:rsid w:val="00B47FDD"/>
    <w:rsid w:val="00B500FE"/>
    <w:rsid w:val="00B5321D"/>
    <w:rsid w:val="00B53F3D"/>
    <w:rsid w:val="00B54D1A"/>
    <w:rsid w:val="00B563AF"/>
    <w:rsid w:val="00B601BE"/>
    <w:rsid w:val="00B623B9"/>
    <w:rsid w:val="00B62B49"/>
    <w:rsid w:val="00B64E19"/>
    <w:rsid w:val="00B65775"/>
    <w:rsid w:val="00B661DC"/>
    <w:rsid w:val="00B675B0"/>
    <w:rsid w:val="00B702B3"/>
    <w:rsid w:val="00B70DA4"/>
    <w:rsid w:val="00B71C8A"/>
    <w:rsid w:val="00B72861"/>
    <w:rsid w:val="00B73A93"/>
    <w:rsid w:val="00B768E9"/>
    <w:rsid w:val="00B7709D"/>
    <w:rsid w:val="00B772C1"/>
    <w:rsid w:val="00B77A56"/>
    <w:rsid w:val="00B804A2"/>
    <w:rsid w:val="00B82253"/>
    <w:rsid w:val="00B82880"/>
    <w:rsid w:val="00B82AE0"/>
    <w:rsid w:val="00B851B3"/>
    <w:rsid w:val="00B90C66"/>
    <w:rsid w:val="00B91A01"/>
    <w:rsid w:val="00B92A7C"/>
    <w:rsid w:val="00B936D3"/>
    <w:rsid w:val="00B943FE"/>
    <w:rsid w:val="00B954D3"/>
    <w:rsid w:val="00B95ABB"/>
    <w:rsid w:val="00B970B4"/>
    <w:rsid w:val="00BA044E"/>
    <w:rsid w:val="00BA07BA"/>
    <w:rsid w:val="00BA1195"/>
    <w:rsid w:val="00BA18F3"/>
    <w:rsid w:val="00BA3017"/>
    <w:rsid w:val="00BA498C"/>
    <w:rsid w:val="00BA56EC"/>
    <w:rsid w:val="00BA6678"/>
    <w:rsid w:val="00BA7094"/>
    <w:rsid w:val="00BA71EB"/>
    <w:rsid w:val="00BA730E"/>
    <w:rsid w:val="00BB01A4"/>
    <w:rsid w:val="00BB165B"/>
    <w:rsid w:val="00BB2D88"/>
    <w:rsid w:val="00BB3217"/>
    <w:rsid w:val="00BB35E1"/>
    <w:rsid w:val="00BB3F9B"/>
    <w:rsid w:val="00BB427B"/>
    <w:rsid w:val="00BB4C82"/>
    <w:rsid w:val="00BB4CDF"/>
    <w:rsid w:val="00BB528A"/>
    <w:rsid w:val="00BB57EB"/>
    <w:rsid w:val="00BB6015"/>
    <w:rsid w:val="00BC0A64"/>
    <w:rsid w:val="00BC2E1D"/>
    <w:rsid w:val="00BC3C94"/>
    <w:rsid w:val="00BC46BB"/>
    <w:rsid w:val="00BC4E11"/>
    <w:rsid w:val="00BC540F"/>
    <w:rsid w:val="00BC5696"/>
    <w:rsid w:val="00BC5730"/>
    <w:rsid w:val="00BC7C7C"/>
    <w:rsid w:val="00BC7D2D"/>
    <w:rsid w:val="00BD0E6F"/>
    <w:rsid w:val="00BD1EE8"/>
    <w:rsid w:val="00BD313F"/>
    <w:rsid w:val="00BD342E"/>
    <w:rsid w:val="00BD34CD"/>
    <w:rsid w:val="00BD40D0"/>
    <w:rsid w:val="00BD4799"/>
    <w:rsid w:val="00BD53D2"/>
    <w:rsid w:val="00BD5DB0"/>
    <w:rsid w:val="00BD7751"/>
    <w:rsid w:val="00BD7CAC"/>
    <w:rsid w:val="00BD7CC6"/>
    <w:rsid w:val="00BE17C5"/>
    <w:rsid w:val="00BE21F6"/>
    <w:rsid w:val="00BE2457"/>
    <w:rsid w:val="00BE3D45"/>
    <w:rsid w:val="00BE4ACA"/>
    <w:rsid w:val="00BE4B30"/>
    <w:rsid w:val="00BE5E52"/>
    <w:rsid w:val="00BE6093"/>
    <w:rsid w:val="00BE6BC2"/>
    <w:rsid w:val="00BE6C44"/>
    <w:rsid w:val="00BF1F1A"/>
    <w:rsid w:val="00BF37FC"/>
    <w:rsid w:val="00BF4212"/>
    <w:rsid w:val="00BF44FB"/>
    <w:rsid w:val="00BF5555"/>
    <w:rsid w:val="00BF5647"/>
    <w:rsid w:val="00BF580F"/>
    <w:rsid w:val="00BF5EAD"/>
    <w:rsid w:val="00BF6765"/>
    <w:rsid w:val="00BF6CDB"/>
    <w:rsid w:val="00BF6F47"/>
    <w:rsid w:val="00BF7F67"/>
    <w:rsid w:val="00C00916"/>
    <w:rsid w:val="00C02496"/>
    <w:rsid w:val="00C0431B"/>
    <w:rsid w:val="00C04E1D"/>
    <w:rsid w:val="00C05F88"/>
    <w:rsid w:val="00C0681A"/>
    <w:rsid w:val="00C06B60"/>
    <w:rsid w:val="00C07845"/>
    <w:rsid w:val="00C11F30"/>
    <w:rsid w:val="00C12974"/>
    <w:rsid w:val="00C12F03"/>
    <w:rsid w:val="00C14653"/>
    <w:rsid w:val="00C14D0A"/>
    <w:rsid w:val="00C14DF8"/>
    <w:rsid w:val="00C16F91"/>
    <w:rsid w:val="00C17A32"/>
    <w:rsid w:val="00C204CB"/>
    <w:rsid w:val="00C21B4F"/>
    <w:rsid w:val="00C260E8"/>
    <w:rsid w:val="00C314D5"/>
    <w:rsid w:val="00C31FE7"/>
    <w:rsid w:val="00C32BA4"/>
    <w:rsid w:val="00C3323D"/>
    <w:rsid w:val="00C333DC"/>
    <w:rsid w:val="00C336BE"/>
    <w:rsid w:val="00C336FE"/>
    <w:rsid w:val="00C40336"/>
    <w:rsid w:val="00C40BC2"/>
    <w:rsid w:val="00C40CB5"/>
    <w:rsid w:val="00C4211E"/>
    <w:rsid w:val="00C43CCB"/>
    <w:rsid w:val="00C442DB"/>
    <w:rsid w:val="00C448A3"/>
    <w:rsid w:val="00C45775"/>
    <w:rsid w:val="00C45AE9"/>
    <w:rsid w:val="00C47499"/>
    <w:rsid w:val="00C47645"/>
    <w:rsid w:val="00C500C2"/>
    <w:rsid w:val="00C5233F"/>
    <w:rsid w:val="00C54285"/>
    <w:rsid w:val="00C54930"/>
    <w:rsid w:val="00C55273"/>
    <w:rsid w:val="00C55662"/>
    <w:rsid w:val="00C57308"/>
    <w:rsid w:val="00C5760D"/>
    <w:rsid w:val="00C604D6"/>
    <w:rsid w:val="00C60941"/>
    <w:rsid w:val="00C62023"/>
    <w:rsid w:val="00C63013"/>
    <w:rsid w:val="00C6323C"/>
    <w:rsid w:val="00C6378C"/>
    <w:rsid w:val="00C63849"/>
    <w:rsid w:val="00C6501B"/>
    <w:rsid w:val="00C6542C"/>
    <w:rsid w:val="00C65433"/>
    <w:rsid w:val="00C66528"/>
    <w:rsid w:val="00C673D0"/>
    <w:rsid w:val="00C71446"/>
    <w:rsid w:val="00C72025"/>
    <w:rsid w:val="00C72F00"/>
    <w:rsid w:val="00C736CE"/>
    <w:rsid w:val="00C73BCA"/>
    <w:rsid w:val="00C75636"/>
    <w:rsid w:val="00C75B59"/>
    <w:rsid w:val="00C77A4A"/>
    <w:rsid w:val="00C77E9C"/>
    <w:rsid w:val="00C80534"/>
    <w:rsid w:val="00C81D59"/>
    <w:rsid w:val="00C8260A"/>
    <w:rsid w:val="00C82F7B"/>
    <w:rsid w:val="00C8313C"/>
    <w:rsid w:val="00C83225"/>
    <w:rsid w:val="00C83A88"/>
    <w:rsid w:val="00C83C43"/>
    <w:rsid w:val="00C83FC7"/>
    <w:rsid w:val="00C84336"/>
    <w:rsid w:val="00C86F23"/>
    <w:rsid w:val="00C8707D"/>
    <w:rsid w:val="00C87745"/>
    <w:rsid w:val="00C90554"/>
    <w:rsid w:val="00C915F0"/>
    <w:rsid w:val="00C91F4B"/>
    <w:rsid w:val="00C945D4"/>
    <w:rsid w:val="00C9516F"/>
    <w:rsid w:val="00C956AB"/>
    <w:rsid w:val="00C9659F"/>
    <w:rsid w:val="00C96CC5"/>
    <w:rsid w:val="00C973F2"/>
    <w:rsid w:val="00CA1879"/>
    <w:rsid w:val="00CA1EC4"/>
    <w:rsid w:val="00CA226E"/>
    <w:rsid w:val="00CA2D10"/>
    <w:rsid w:val="00CA3127"/>
    <w:rsid w:val="00CA32C9"/>
    <w:rsid w:val="00CA3B7B"/>
    <w:rsid w:val="00CA4B00"/>
    <w:rsid w:val="00CA5248"/>
    <w:rsid w:val="00CA53B6"/>
    <w:rsid w:val="00CA5B8B"/>
    <w:rsid w:val="00CA622D"/>
    <w:rsid w:val="00CA6D88"/>
    <w:rsid w:val="00CA732E"/>
    <w:rsid w:val="00CA749C"/>
    <w:rsid w:val="00CA775F"/>
    <w:rsid w:val="00CA7EE2"/>
    <w:rsid w:val="00CB07EE"/>
    <w:rsid w:val="00CB17EC"/>
    <w:rsid w:val="00CB2260"/>
    <w:rsid w:val="00CB254D"/>
    <w:rsid w:val="00CB2FFD"/>
    <w:rsid w:val="00CB3CB2"/>
    <w:rsid w:val="00CB424C"/>
    <w:rsid w:val="00CB447F"/>
    <w:rsid w:val="00CB5629"/>
    <w:rsid w:val="00CB60A4"/>
    <w:rsid w:val="00CB746E"/>
    <w:rsid w:val="00CB7F3B"/>
    <w:rsid w:val="00CC16F7"/>
    <w:rsid w:val="00CC25BA"/>
    <w:rsid w:val="00CC5393"/>
    <w:rsid w:val="00CC5CFF"/>
    <w:rsid w:val="00CC6354"/>
    <w:rsid w:val="00CC664F"/>
    <w:rsid w:val="00CC6D6C"/>
    <w:rsid w:val="00CC79AA"/>
    <w:rsid w:val="00CD04F1"/>
    <w:rsid w:val="00CD1765"/>
    <w:rsid w:val="00CD1C95"/>
    <w:rsid w:val="00CD23FA"/>
    <w:rsid w:val="00CD240C"/>
    <w:rsid w:val="00CD2A04"/>
    <w:rsid w:val="00CD3823"/>
    <w:rsid w:val="00CD5F6C"/>
    <w:rsid w:val="00CD62C9"/>
    <w:rsid w:val="00CD6F9F"/>
    <w:rsid w:val="00CE00C3"/>
    <w:rsid w:val="00CE1D2B"/>
    <w:rsid w:val="00CE2B86"/>
    <w:rsid w:val="00CE3579"/>
    <w:rsid w:val="00CE3823"/>
    <w:rsid w:val="00CE390B"/>
    <w:rsid w:val="00CE3C06"/>
    <w:rsid w:val="00CE3CEF"/>
    <w:rsid w:val="00CE422E"/>
    <w:rsid w:val="00CE4893"/>
    <w:rsid w:val="00CE539B"/>
    <w:rsid w:val="00CE5886"/>
    <w:rsid w:val="00CE655A"/>
    <w:rsid w:val="00CE6D45"/>
    <w:rsid w:val="00CE6DDC"/>
    <w:rsid w:val="00CE6FFD"/>
    <w:rsid w:val="00CE7040"/>
    <w:rsid w:val="00CE74D2"/>
    <w:rsid w:val="00CE76BA"/>
    <w:rsid w:val="00CF0294"/>
    <w:rsid w:val="00CF0431"/>
    <w:rsid w:val="00CF1EE3"/>
    <w:rsid w:val="00CF2D71"/>
    <w:rsid w:val="00CF3D47"/>
    <w:rsid w:val="00CF420E"/>
    <w:rsid w:val="00CF6FE3"/>
    <w:rsid w:val="00CF7AB2"/>
    <w:rsid w:val="00D00C4F"/>
    <w:rsid w:val="00D02F36"/>
    <w:rsid w:val="00D03098"/>
    <w:rsid w:val="00D03716"/>
    <w:rsid w:val="00D039C0"/>
    <w:rsid w:val="00D039E0"/>
    <w:rsid w:val="00D04448"/>
    <w:rsid w:val="00D04682"/>
    <w:rsid w:val="00D04EBD"/>
    <w:rsid w:val="00D06A84"/>
    <w:rsid w:val="00D072C3"/>
    <w:rsid w:val="00D07A58"/>
    <w:rsid w:val="00D07DA5"/>
    <w:rsid w:val="00D10ECA"/>
    <w:rsid w:val="00D12E66"/>
    <w:rsid w:val="00D13755"/>
    <w:rsid w:val="00D1440A"/>
    <w:rsid w:val="00D144D5"/>
    <w:rsid w:val="00D156AD"/>
    <w:rsid w:val="00D15981"/>
    <w:rsid w:val="00D15A60"/>
    <w:rsid w:val="00D164FC"/>
    <w:rsid w:val="00D171C4"/>
    <w:rsid w:val="00D20B57"/>
    <w:rsid w:val="00D2158C"/>
    <w:rsid w:val="00D2299C"/>
    <w:rsid w:val="00D22DB6"/>
    <w:rsid w:val="00D23627"/>
    <w:rsid w:val="00D241B7"/>
    <w:rsid w:val="00D24F7E"/>
    <w:rsid w:val="00D2515F"/>
    <w:rsid w:val="00D253A5"/>
    <w:rsid w:val="00D276D7"/>
    <w:rsid w:val="00D302C3"/>
    <w:rsid w:val="00D310FD"/>
    <w:rsid w:val="00D325CB"/>
    <w:rsid w:val="00D32966"/>
    <w:rsid w:val="00D32C28"/>
    <w:rsid w:val="00D33C24"/>
    <w:rsid w:val="00D33CD7"/>
    <w:rsid w:val="00D36D3B"/>
    <w:rsid w:val="00D377FA"/>
    <w:rsid w:val="00D3795F"/>
    <w:rsid w:val="00D42DB2"/>
    <w:rsid w:val="00D44A76"/>
    <w:rsid w:val="00D4501E"/>
    <w:rsid w:val="00D45ACF"/>
    <w:rsid w:val="00D462D5"/>
    <w:rsid w:val="00D464C9"/>
    <w:rsid w:val="00D47912"/>
    <w:rsid w:val="00D521F8"/>
    <w:rsid w:val="00D539E6"/>
    <w:rsid w:val="00D54343"/>
    <w:rsid w:val="00D546D0"/>
    <w:rsid w:val="00D571DD"/>
    <w:rsid w:val="00D57A18"/>
    <w:rsid w:val="00D57EBB"/>
    <w:rsid w:val="00D619DA"/>
    <w:rsid w:val="00D62F2C"/>
    <w:rsid w:val="00D634A4"/>
    <w:rsid w:val="00D63D9C"/>
    <w:rsid w:val="00D6415F"/>
    <w:rsid w:val="00D64331"/>
    <w:rsid w:val="00D64786"/>
    <w:rsid w:val="00D6496B"/>
    <w:rsid w:val="00D663AB"/>
    <w:rsid w:val="00D67148"/>
    <w:rsid w:val="00D67E77"/>
    <w:rsid w:val="00D737C9"/>
    <w:rsid w:val="00D7469E"/>
    <w:rsid w:val="00D74A20"/>
    <w:rsid w:val="00D74D35"/>
    <w:rsid w:val="00D75828"/>
    <w:rsid w:val="00D75C48"/>
    <w:rsid w:val="00D77B24"/>
    <w:rsid w:val="00D77D76"/>
    <w:rsid w:val="00D80E21"/>
    <w:rsid w:val="00D8266C"/>
    <w:rsid w:val="00D830F1"/>
    <w:rsid w:val="00D83638"/>
    <w:rsid w:val="00D83929"/>
    <w:rsid w:val="00D86D06"/>
    <w:rsid w:val="00D90A84"/>
    <w:rsid w:val="00D9179C"/>
    <w:rsid w:val="00D950A4"/>
    <w:rsid w:val="00D96258"/>
    <w:rsid w:val="00D97644"/>
    <w:rsid w:val="00D97896"/>
    <w:rsid w:val="00D97F10"/>
    <w:rsid w:val="00DA00C1"/>
    <w:rsid w:val="00DA0387"/>
    <w:rsid w:val="00DA0665"/>
    <w:rsid w:val="00DA0E69"/>
    <w:rsid w:val="00DA15E4"/>
    <w:rsid w:val="00DA1B87"/>
    <w:rsid w:val="00DA2268"/>
    <w:rsid w:val="00DA2391"/>
    <w:rsid w:val="00DA25F6"/>
    <w:rsid w:val="00DA38AA"/>
    <w:rsid w:val="00DA3FAD"/>
    <w:rsid w:val="00DA53BA"/>
    <w:rsid w:val="00DA5A4D"/>
    <w:rsid w:val="00DA5DCD"/>
    <w:rsid w:val="00DA6523"/>
    <w:rsid w:val="00DB0AE8"/>
    <w:rsid w:val="00DB1180"/>
    <w:rsid w:val="00DB1797"/>
    <w:rsid w:val="00DB19B1"/>
    <w:rsid w:val="00DB2C86"/>
    <w:rsid w:val="00DB2CC2"/>
    <w:rsid w:val="00DB3E3F"/>
    <w:rsid w:val="00DB53F0"/>
    <w:rsid w:val="00DB5C87"/>
    <w:rsid w:val="00DB5D60"/>
    <w:rsid w:val="00DC1B5F"/>
    <w:rsid w:val="00DC22D4"/>
    <w:rsid w:val="00DC7851"/>
    <w:rsid w:val="00DD0016"/>
    <w:rsid w:val="00DD1F72"/>
    <w:rsid w:val="00DD2804"/>
    <w:rsid w:val="00DD3EAB"/>
    <w:rsid w:val="00DD5645"/>
    <w:rsid w:val="00DD6E56"/>
    <w:rsid w:val="00DD746B"/>
    <w:rsid w:val="00DD7BD8"/>
    <w:rsid w:val="00DE099E"/>
    <w:rsid w:val="00DE203D"/>
    <w:rsid w:val="00DE2ACE"/>
    <w:rsid w:val="00DE336F"/>
    <w:rsid w:val="00DE365A"/>
    <w:rsid w:val="00DE6C0D"/>
    <w:rsid w:val="00DE6F59"/>
    <w:rsid w:val="00DE7031"/>
    <w:rsid w:val="00DE7931"/>
    <w:rsid w:val="00DE7E9A"/>
    <w:rsid w:val="00DF01AD"/>
    <w:rsid w:val="00DF08C4"/>
    <w:rsid w:val="00DF0E78"/>
    <w:rsid w:val="00DF107B"/>
    <w:rsid w:val="00DF1799"/>
    <w:rsid w:val="00DF2156"/>
    <w:rsid w:val="00DF24E0"/>
    <w:rsid w:val="00DF37C7"/>
    <w:rsid w:val="00E00101"/>
    <w:rsid w:val="00E00521"/>
    <w:rsid w:val="00E01078"/>
    <w:rsid w:val="00E025AF"/>
    <w:rsid w:val="00E02A4B"/>
    <w:rsid w:val="00E038B4"/>
    <w:rsid w:val="00E045D2"/>
    <w:rsid w:val="00E04AAF"/>
    <w:rsid w:val="00E069F6"/>
    <w:rsid w:val="00E06DD4"/>
    <w:rsid w:val="00E14967"/>
    <w:rsid w:val="00E14B63"/>
    <w:rsid w:val="00E14F54"/>
    <w:rsid w:val="00E15DC3"/>
    <w:rsid w:val="00E161EC"/>
    <w:rsid w:val="00E169D1"/>
    <w:rsid w:val="00E16E57"/>
    <w:rsid w:val="00E16E9F"/>
    <w:rsid w:val="00E176F1"/>
    <w:rsid w:val="00E2003D"/>
    <w:rsid w:val="00E21ABF"/>
    <w:rsid w:val="00E22C01"/>
    <w:rsid w:val="00E22DE3"/>
    <w:rsid w:val="00E24539"/>
    <w:rsid w:val="00E25D7F"/>
    <w:rsid w:val="00E262F7"/>
    <w:rsid w:val="00E26431"/>
    <w:rsid w:val="00E2681E"/>
    <w:rsid w:val="00E27BBD"/>
    <w:rsid w:val="00E326AF"/>
    <w:rsid w:val="00E3283A"/>
    <w:rsid w:val="00E3399E"/>
    <w:rsid w:val="00E33E19"/>
    <w:rsid w:val="00E37809"/>
    <w:rsid w:val="00E40782"/>
    <w:rsid w:val="00E4129E"/>
    <w:rsid w:val="00E4178A"/>
    <w:rsid w:val="00E42774"/>
    <w:rsid w:val="00E43041"/>
    <w:rsid w:val="00E4430F"/>
    <w:rsid w:val="00E444CF"/>
    <w:rsid w:val="00E44993"/>
    <w:rsid w:val="00E44D6C"/>
    <w:rsid w:val="00E44E45"/>
    <w:rsid w:val="00E46A81"/>
    <w:rsid w:val="00E476C0"/>
    <w:rsid w:val="00E47DBD"/>
    <w:rsid w:val="00E5009F"/>
    <w:rsid w:val="00E50145"/>
    <w:rsid w:val="00E51137"/>
    <w:rsid w:val="00E5165C"/>
    <w:rsid w:val="00E51986"/>
    <w:rsid w:val="00E52157"/>
    <w:rsid w:val="00E53C2A"/>
    <w:rsid w:val="00E542BC"/>
    <w:rsid w:val="00E54762"/>
    <w:rsid w:val="00E5488E"/>
    <w:rsid w:val="00E55A2F"/>
    <w:rsid w:val="00E56A5F"/>
    <w:rsid w:val="00E56B87"/>
    <w:rsid w:val="00E57593"/>
    <w:rsid w:val="00E5772C"/>
    <w:rsid w:val="00E579B0"/>
    <w:rsid w:val="00E60904"/>
    <w:rsid w:val="00E62099"/>
    <w:rsid w:val="00E62738"/>
    <w:rsid w:val="00E63223"/>
    <w:rsid w:val="00E63A83"/>
    <w:rsid w:val="00E64276"/>
    <w:rsid w:val="00E64BD9"/>
    <w:rsid w:val="00E64F2E"/>
    <w:rsid w:val="00E65660"/>
    <w:rsid w:val="00E65BCE"/>
    <w:rsid w:val="00E65D2F"/>
    <w:rsid w:val="00E6635E"/>
    <w:rsid w:val="00E66598"/>
    <w:rsid w:val="00E666BF"/>
    <w:rsid w:val="00E67981"/>
    <w:rsid w:val="00E67FBF"/>
    <w:rsid w:val="00E703D8"/>
    <w:rsid w:val="00E70980"/>
    <w:rsid w:val="00E70CB3"/>
    <w:rsid w:val="00E71EE6"/>
    <w:rsid w:val="00E72EFD"/>
    <w:rsid w:val="00E74BC7"/>
    <w:rsid w:val="00E75910"/>
    <w:rsid w:val="00E76F40"/>
    <w:rsid w:val="00E77F23"/>
    <w:rsid w:val="00E83366"/>
    <w:rsid w:val="00E83A07"/>
    <w:rsid w:val="00E83D01"/>
    <w:rsid w:val="00E85700"/>
    <w:rsid w:val="00E8591E"/>
    <w:rsid w:val="00E85BF9"/>
    <w:rsid w:val="00E86AC7"/>
    <w:rsid w:val="00E87097"/>
    <w:rsid w:val="00E878FE"/>
    <w:rsid w:val="00E87A37"/>
    <w:rsid w:val="00E908A1"/>
    <w:rsid w:val="00E90B94"/>
    <w:rsid w:val="00E90F9D"/>
    <w:rsid w:val="00E913B2"/>
    <w:rsid w:val="00E93504"/>
    <w:rsid w:val="00E949C3"/>
    <w:rsid w:val="00E951EF"/>
    <w:rsid w:val="00E9596E"/>
    <w:rsid w:val="00E96777"/>
    <w:rsid w:val="00EA03A8"/>
    <w:rsid w:val="00EA055F"/>
    <w:rsid w:val="00EA0D8F"/>
    <w:rsid w:val="00EA267B"/>
    <w:rsid w:val="00EA388F"/>
    <w:rsid w:val="00EA3ACD"/>
    <w:rsid w:val="00EA4397"/>
    <w:rsid w:val="00EA5352"/>
    <w:rsid w:val="00EA53E4"/>
    <w:rsid w:val="00EA5995"/>
    <w:rsid w:val="00EA66E8"/>
    <w:rsid w:val="00EA6C6C"/>
    <w:rsid w:val="00EA7B00"/>
    <w:rsid w:val="00EA7D88"/>
    <w:rsid w:val="00EB2C6C"/>
    <w:rsid w:val="00EB41C9"/>
    <w:rsid w:val="00EB592F"/>
    <w:rsid w:val="00EB59FD"/>
    <w:rsid w:val="00EB78BF"/>
    <w:rsid w:val="00EC0AAF"/>
    <w:rsid w:val="00EC1661"/>
    <w:rsid w:val="00EC2D74"/>
    <w:rsid w:val="00EC373C"/>
    <w:rsid w:val="00EC48B6"/>
    <w:rsid w:val="00EC5175"/>
    <w:rsid w:val="00ED0108"/>
    <w:rsid w:val="00ED0874"/>
    <w:rsid w:val="00ED0AD1"/>
    <w:rsid w:val="00ED16C7"/>
    <w:rsid w:val="00ED2529"/>
    <w:rsid w:val="00ED25C8"/>
    <w:rsid w:val="00ED2774"/>
    <w:rsid w:val="00ED2D27"/>
    <w:rsid w:val="00ED3109"/>
    <w:rsid w:val="00ED33C7"/>
    <w:rsid w:val="00ED34DE"/>
    <w:rsid w:val="00ED39AA"/>
    <w:rsid w:val="00ED3DBB"/>
    <w:rsid w:val="00ED4A1F"/>
    <w:rsid w:val="00ED6067"/>
    <w:rsid w:val="00ED6AD2"/>
    <w:rsid w:val="00ED72A7"/>
    <w:rsid w:val="00ED77B8"/>
    <w:rsid w:val="00EE02BB"/>
    <w:rsid w:val="00EE0ADC"/>
    <w:rsid w:val="00EE1349"/>
    <w:rsid w:val="00EE250A"/>
    <w:rsid w:val="00EE2F5B"/>
    <w:rsid w:val="00EE3873"/>
    <w:rsid w:val="00EE42C9"/>
    <w:rsid w:val="00EE5139"/>
    <w:rsid w:val="00EE52E7"/>
    <w:rsid w:val="00EE6754"/>
    <w:rsid w:val="00EE6E0B"/>
    <w:rsid w:val="00EE73E4"/>
    <w:rsid w:val="00EE7D0B"/>
    <w:rsid w:val="00EE7D49"/>
    <w:rsid w:val="00EE7DFA"/>
    <w:rsid w:val="00EF2A1E"/>
    <w:rsid w:val="00EF3889"/>
    <w:rsid w:val="00EF3BB9"/>
    <w:rsid w:val="00EF3F65"/>
    <w:rsid w:val="00EF3FBF"/>
    <w:rsid w:val="00EF496F"/>
    <w:rsid w:val="00EF4C0D"/>
    <w:rsid w:val="00EF5647"/>
    <w:rsid w:val="00EF58FD"/>
    <w:rsid w:val="00EF5CED"/>
    <w:rsid w:val="00EF6100"/>
    <w:rsid w:val="00EF6B61"/>
    <w:rsid w:val="00EF7918"/>
    <w:rsid w:val="00EF7C0E"/>
    <w:rsid w:val="00F006AC"/>
    <w:rsid w:val="00F00BF0"/>
    <w:rsid w:val="00F00C25"/>
    <w:rsid w:val="00F015E4"/>
    <w:rsid w:val="00F017F7"/>
    <w:rsid w:val="00F0217A"/>
    <w:rsid w:val="00F021AF"/>
    <w:rsid w:val="00F02956"/>
    <w:rsid w:val="00F02DC4"/>
    <w:rsid w:val="00F03492"/>
    <w:rsid w:val="00F03E1E"/>
    <w:rsid w:val="00F052ED"/>
    <w:rsid w:val="00F056FF"/>
    <w:rsid w:val="00F05C92"/>
    <w:rsid w:val="00F06005"/>
    <w:rsid w:val="00F066E1"/>
    <w:rsid w:val="00F06F9B"/>
    <w:rsid w:val="00F103C8"/>
    <w:rsid w:val="00F10A81"/>
    <w:rsid w:val="00F10DF7"/>
    <w:rsid w:val="00F10F4B"/>
    <w:rsid w:val="00F134A5"/>
    <w:rsid w:val="00F1515B"/>
    <w:rsid w:val="00F16B34"/>
    <w:rsid w:val="00F17247"/>
    <w:rsid w:val="00F17AEF"/>
    <w:rsid w:val="00F20ED6"/>
    <w:rsid w:val="00F2135C"/>
    <w:rsid w:val="00F21B30"/>
    <w:rsid w:val="00F21CE0"/>
    <w:rsid w:val="00F21ED5"/>
    <w:rsid w:val="00F234CD"/>
    <w:rsid w:val="00F24F75"/>
    <w:rsid w:val="00F257FE"/>
    <w:rsid w:val="00F259A9"/>
    <w:rsid w:val="00F27313"/>
    <w:rsid w:val="00F2771F"/>
    <w:rsid w:val="00F27792"/>
    <w:rsid w:val="00F30287"/>
    <w:rsid w:val="00F30598"/>
    <w:rsid w:val="00F31C91"/>
    <w:rsid w:val="00F32A9A"/>
    <w:rsid w:val="00F32EAA"/>
    <w:rsid w:val="00F337E4"/>
    <w:rsid w:val="00F3443C"/>
    <w:rsid w:val="00F34514"/>
    <w:rsid w:val="00F35629"/>
    <w:rsid w:val="00F356EB"/>
    <w:rsid w:val="00F35830"/>
    <w:rsid w:val="00F3647D"/>
    <w:rsid w:val="00F369E6"/>
    <w:rsid w:val="00F3732B"/>
    <w:rsid w:val="00F37330"/>
    <w:rsid w:val="00F379BD"/>
    <w:rsid w:val="00F37B96"/>
    <w:rsid w:val="00F42D8C"/>
    <w:rsid w:val="00F43CE3"/>
    <w:rsid w:val="00F43E41"/>
    <w:rsid w:val="00F43E4D"/>
    <w:rsid w:val="00F44840"/>
    <w:rsid w:val="00F45262"/>
    <w:rsid w:val="00F45916"/>
    <w:rsid w:val="00F5056C"/>
    <w:rsid w:val="00F509B3"/>
    <w:rsid w:val="00F509C4"/>
    <w:rsid w:val="00F516BD"/>
    <w:rsid w:val="00F53214"/>
    <w:rsid w:val="00F53A58"/>
    <w:rsid w:val="00F53F1E"/>
    <w:rsid w:val="00F548A2"/>
    <w:rsid w:val="00F55631"/>
    <w:rsid w:val="00F569D2"/>
    <w:rsid w:val="00F56A1A"/>
    <w:rsid w:val="00F56E52"/>
    <w:rsid w:val="00F5760B"/>
    <w:rsid w:val="00F5789A"/>
    <w:rsid w:val="00F60023"/>
    <w:rsid w:val="00F6052D"/>
    <w:rsid w:val="00F60720"/>
    <w:rsid w:val="00F62F86"/>
    <w:rsid w:val="00F65AAA"/>
    <w:rsid w:val="00F65F71"/>
    <w:rsid w:val="00F66AA1"/>
    <w:rsid w:val="00F671DB"/>
    <w:rsid w:val="00F67297"/>
    <w:rsid w:val="00F7044B"/>
    <w:rsid w:val="00F7060F"/>
    <w:rsid w:val="00F70E86"/>
    <w:rsid w:val="00F720FB"/>
    <w:rsid w:val="00F736F0"/>
    <w:rsid w:val="00F74CC9"/>
    <w:rsid w:val="00F755BE"/>
    <w:rsid w:val="00F77532"/>
    <w:rsid w:val="00F802A7"/>
    <w:rsid w:val="00F807BC"/>
    <w:rsid w:val="00F80B35"/>
    <w:rsid w:val="00F81528"/>
    <w:rsid w:val="00F82FC9"/>
    <w:rsid w:val="00F867BC"/>
    <w:rsid w:val="00F86822"/>
    <w:rsid w:val="00F87560"/>
    <w:rsid w:val="00F9299E"/>
    <w:rsid w:val="00F93931"/>
    <w:rsid w:val="00F958BF"/>
    <w:rsid w:val="00F95A82"/>
    <w:rsid w:val="00F978D5"/>
    <w:rsid w:val="00FA0289"/>
    <w:rsid w:val="00FA0FB4"/>
    <w:rsid w:val="00FA1067"/>
    <w:rsid w:val="00FA22F4"/>
    <w:rsid w:val="00FA231F"/>
    <w:rsid w:val="00FA2746"/>
    <w:rsid w:val="00FA3134"/>
    <w:rsid w:val="00FA3991"/>
    <w:rsid w:val="00FA49C7"/>
    <w:rsid w:val="00FA5427"/>
    <w:rsid w:val="00FA6771"/>
    <w:rsid w:val="00FA7C43"/>
    <w:rsid w:val="00FB216C"/>
    <w:rsid w:val="00FB254A"/>
    <w:rsid w:val="00FB26E3"/>
    <w:rsid w:val="00FB26FC"/>
    <w:rsid w:val="00FB49D1"/>
    <w:rsid w:val="00FB4F7A"/>
    <w:rsid w:val="00FB5508"/>
    <w:rsid w:val="00FB5A56"/>
    <w:rsid w:val="00FB65B8"/>
    <w:rsid w:val="00FC1027"/>
    <w:rsid w:val="00FC23D9"/>
    <w:rsid w:val="00FC2FB6"/>
    <w:rsid w:val="00FC33AD"/>
    <w:rsid w:val="00FC3C77"/>
    <w:rsid w:val="00FC404F"/>
    <w:rsid w:val="00FC419E"/>
    <w:rsid w:val="00FC462D"/>
    <w:rsid w:val="00FC49AE"/>
    <w:rsid w:val="00FC4BA7"/>
    <w:rsid w:val="00FC5A1C"/>
    <w:rsid w:val="00FC6638"/>
    <w:rsid w:val="00FC6CF4"/>
    <w:rsid w:val="00FC771C"/>
    <w:rsid w:val="00FC78BD"/>
    <w:rsid w:val="00FC7C22"/>
    <w:rsid w:val="00FD0262"/>
    <w:rsid w:val="00FD0573"/>
    <w:rsid w:val="00FD0656"/>
    <w:rsid w:val="00FD0ADF"/>
    <w:rsid w:val="00FD0BCD"/>
    <w:rsid w:val="00FD1EA1"/>
    <w:rsid w:val="00FD20CF"/>
    <w:rsid w:val="00FD24A4"/>
    <w:rsid w:val="00FD2FC3"/>
    <w:rsid w:val="00FD367D"/>
    <w:rsid w:val="00FD4031"/>
    <w:rsid w:val="00FD4EBF"/>
    <w:rsid w:val="00FD6AB1"/>
    <w:rsid w:val="00FD7594"/>
    <w:rsid w:val="00FE02EF"/>
    <w:rsid w:val="00FE2327"/>
    <w:rsid w:val="00FE28DE"/>
    <w:rsid w:val="00FE3C15"/>
    <w:rsid w:val="00FE5540"/>
    <w:rsid w:val="00FE5AC8"/>
    <w:rsid w:val="00FE639F"/>
    <w:rsid w:val="00FE6A6D"/>
    <w:rsid w:val="00FE7571"/>
    <w:rsid w:val="00FE7579"/>
    <w:rsid w:val="00FF0B08"/>
    <w:rsid w:val="00FF204D"/>
    <w:rsid w:val="00FF2980"/>
    <w:rsid w:val="00FF2B2E"/>
    <w:rsid w:val="00FF316C"/>
    <w:rsid w:val="00FF34D7"/>
    <w:rsid w:val="00FF39C1"/>
    <w:rsid w:val="00FF4C4F"/>
    <w:rsid w:val="00FF5981"/>
    <w:rsid w:val="00FF6698"/>
    <w:rsid w:val="00FF7023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2"/>
    </o:shapelayout>
  </w:shapeDefaults>
  <w:decimalSymbol w:val="."/>
  <w:listSeparator w:val=","/>
  <w14:docId w14:val="24492D5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9C320A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qFormat/>
    <w:rsid w:val="0045037E"/>
    <w:pPr>
      <w:ind w:left="720"/>
      <w:contextualSpacing/>
    </w:pPr>
  </w:style>
  <w:style w:type="table" w:customStyle="1" w:styleId="TableGrid0">
    <w:name w:val="TableGrid"/>
    <w:rsid w:val="007F1B2B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rsid w:val="000522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2E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522EE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table" w:styleId="TableWeb3">
    <w:name w:val="Table Web 3"/>
    <w:basedOn w:val="TableNormal"/>
    <w:uiPriority w:val="99"/>
    <w:rsid w:val="007E0071"/>
    <w:pPr>
      <w:spacing w:after="160" w:line="259" w:lineRule="auto"/>
    </w:pPr>
    <w:rPr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4624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624C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624C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624C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7AAAE8" w:themeColor="accent1" w:themeTint="66"/>
        <w:left w:val="single" w:sz="4" w:space="0" w:color="7AAAE8" w:themeColor="accent1" w:themeTint="66"/>
        <w:bottom w:val="single" w:sz="4" w:space="0" w:color="7AAAE8" w:themeColor="accent1" w:themeTint="66"/>
        <w:right w:val="single" w:sz="4" w:space="0" w:color="7AAAE8" w:themeColor="accent1" w:themeTint="66"/>
        <w:insideH w:val="single" w:sz="4" w:space="0" w:color="7AAAE8" w:themeColor="accent1" w:themeTint="66"/>
        <w:insideV w:val="single" w:sz="4" w:space="0" w:color="7AA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82FBFF" w:themeColor="accent2" w:themeTint="66"/>
        <w:left w:val="single" w:sz="4" w:space="0" w:color="82FBFF" w:themeColor="accent2" w:themeTint="66"/>
        <w:bottom w:val="single" w:sz="4" w:space="0" w:color="82FBFF" w:themeColor="accent2" w:themeTint="66"/>
        <w:right w:val="single" w:sz="4" w:space="0" w:color="82FBFF" w:themeColor="accent2" w:themeTint="66"/>
        <w:insideH w:val="single" w:sz="4" w:space="0" w:color="82FBFF" w:themeColor="accent2" w:themeTint="66"/>
        <w:insideV w:val="single" w:sz="4" w:space="0" w:color="82FB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624C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4624C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4624C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1406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rmalWeb">
    <w:name w:val="Normal (Web)"/>
    <w:basedOn w:val="Normal"/>
    <w:uiPriority w:val="99"/>
    <w:semiHidden/>
    <w:rsid w:val="00902F04"/>
    <w:rPr>
      <w:rFonts w:ascii="Times New Roman" w:hAnsi="Times New Roman" w:cs="Times New Roman"/>
    </w:rPr>
  </w:style>
  <w:style w:type="table" w:styleId="GridTable6Colorful">
    <w:name w:val="Grid Table 6 Colorful"/>
    <w:basedOn w:val="TableNormal"/>
    <w:uiPriority w:val="51"/>
    <w:rsid w:val="00845A5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827DD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21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883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1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50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224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5776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50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2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969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471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413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51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07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807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59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48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66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04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462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63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63" Type="http://schemas.openxmlformats.org/officeDocument/2006/relationships/image" Target="media/image5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png"/><Relationship Id="rId64" Type="http://schemas.openxmlformats.org/officeDocument/2006/relationships/hyperlink" Target="https://cseweb.ucsd.edu/classes/sp03/cse252/MaSKS_Ch5.pdf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s://www.plymouth.ac.uk/uploads/production/document/path/8/8593/Relative_Pose_-_George_Terzaki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es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F50D68-4BBB-4FE8-B4ED-433529A17C9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48</Pages>
  <Words>6519</Words>
  <Characters>37162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2021-10-26T19:16:00Z</dcterms:created>
  <dcterms:modified xsi:type="dcterms:W3CDTF">2021-12-21T19:44:00Z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