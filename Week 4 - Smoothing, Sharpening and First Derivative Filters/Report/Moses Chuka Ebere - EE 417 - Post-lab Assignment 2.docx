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1"/>
        <w:gridCol w:w="572"/>
        <w:gridCol w:w="4497"/>
        <w:gridCol w:w="4291"/>
        <w:gridCol w:w="464"/>
        <w:gridCol w:w="421"/>
        <w:gridCol w:w="107"/>
        <w:gridCol w:w="17"/>
      </w:tblGrid>
      <w:tr w:rsidR="00A81248" w:rsidRPr="003A798E" w14:paraId="312EF5F5" w14:textId="77777777" w:rsidTr="00AA3CF0">
        <w:tc>
          <w:tcPr>
            <w:tcW w:w="5490" w:type="dxa"/>
            <w:gridSpan w:val="3"/>
          </w:tcPr>
          <w:p w14:paraId="42A09B3B" w14:textId="694BE19E" w:rsidR="00A81248" w:rsidRPr="003A798E" w:rsidRDefault="00A81248" w:rsidP="00A81248">
            <w:pPr>
              <w:pStyle w:val="GraphicAnchor"/>
            </w:pPr>
          </w:p>
        </w:tc>
        <w:tc>
          <w:tcPr>
            <w:tcW w:w="5300" w:type="dxa"/>
            <w:gridSpan w:val="5"/>
          </w:tcPr>
          <w:p w14:paraId="266FFC4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6E541B5D" w14:textId="77777777" w:rsidTr="00AA3CF0">
        <w:trPr>
          <w:trHeight w:val="2719"/>
        </w:trPr>
        <w:tc>
          <w:tcPr>
            <w:tcW w:w="5490" w:type="dxa"/>
            <w:gridSpan w:val="3"/>
          </w:tcPr>
          <w:p w14:paraId="719E85A0" w14:textId="480EFB46" w:rsidR="00D80E21" w:rsidRPr="005A01A4" w:rsidRDefault="005A01A4" w:rsidP="00D80E21">
            <w:pPr>
              <w:pStyle w:val="Heading1"/>
              <w:rPr>
                <w:sz w:val="50"/>
                <w:szCs w:val="50"/>
              </w:rPr>
            </w:pPr>
            <w:r w:rsidRPr="005A01A4">
              <w:rPr>
                <w:sz w:val="50"/>
                <w:szCs w:val="50"/>
              </w:rPr>
              <w:t>SMOOTHING, SHARPENING AND FIRST DERIVATIVE FILTERS</w:t>
            </w:r>
          </w:p>
        </w:tc>
        <w:tc>
          <w:tcPr>
            <w:tcW w:w="5300" w:type="dxa"/>
            <w:gridSpan w:val="5"/>
          </w:tcPr>
          <w:p w14:paraId="69795238" w14:textId="71C00929" w:rsidR="00A81248" w:rsidRPr="003A798E" w:rsidRDefault="00DF0E7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99C7148" wp14:editId="4610E9F6">
                      <wp:simplePos x="0" y="0"/>
                      <wp:positionH relativeFrom="margin">
                        <wp:posOffset>-4007485</wp:posOffset>
                      </wp:positionH>
                      <wp:positionV relativeFrom="page">
                        <wp:posOffset>-525780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6AA710" id="Group 1" o:spid="_x0000_s1026" alt="&quot;&quot;" style="position:absolute;margin-left:-315.55pt;margin-top:-41.4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LowsNeEAAAAN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6349102A" w14:textId="77777777" w:rsidTr="00AA3CF0">
        <w:trPr>
          <w:trHeight w:val="8059"/>
        </w:trPr>
        <w:tc>
          <w:tcPr>
            <w:tcW w:w="5490" w:type="dxa"/>
            <w:gridSpan w:val="3"/>
          </w:tcPr>
          <w:p w14:paraId="2BAAA3A4" w14:textId="08A9B637" w:rsidR="00A81248" w:rsidRPr="003A798E" w:rsidRDefault="00A81248"/>
        </w:tc>
        <w:tc>
          <w:tcPr>
            <w:tcW w:w="5300" w:type="dxa"/>
            <w:gridSpan w:val="5"/>
          </w:tcPr>
          <w:p w14:paraId="4C5490EF" w14:textId="19898D6E" w:rsidR="00A81248" w:rsidRPr="003A798E" w:rsidRDefault="008008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D532BC" wp14:editId="3F1311DB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5052060</wp:posOffset>
                      </wp:positionV>
                      <wp:extent cx="1828800" cy="274566"/>
                      <wp:effectExtent l="0" t="0" r="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27456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831B2D" w14:textId="3193BDDD" w:rsidR="00D253A5" w:rsidRDefault="00CE6DDC" w:rsidP="008008DB">
                                  <w:r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OCTO</w:t>
                                  </w:r>
                                  <w:r w:rsidR="00047A58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BER</w:t>
                                  </w:r>
                                  <w:r w:rsidR="00F45916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 xml:space="preserve"> </w:t>
                                  </w:r>
                                  <w:r w:rsidR="00F60023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26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, 2021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D532BC" id="Rectangle 44" o:spid="_x0000_s1026" style="position:absolute;margin-left:-6.15pt;margin-top:397.8pt;width:2in;height:2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" filled="f" stroked="f">
                      <v:textbox inset="0,0,0,0">
                        <w:txbxContent>
                          <w:p w14:paraId="75831B2D" w14:textId="3193BDDD" w:rsidR="00D253A5" w:rsidRDefault="00CE6DDC" w:rsidP="008008DB">
                            <w:r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OCTO</w:t>
                            </w:r>
                            <w:r w:rsidR="00047A58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BER</w:t>
                            </w:r>
                            <w:r w:rsidR="00F45916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 xml:space="preserve"> </w:t>
                            </w:r>
                            <w:r w:rsidR="00F60023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26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, 2021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A81248" w:rsidRPr="003A798E" w14:paraId="1454CC64" w14:textId="77777777" w:rsidTr="00AA3CF0">
        <w:trPr>
          <w:trHeight w:val="1299"/>
        </w:trPr>
        <w:tc>
          <w:tcPr>
            <w:tcW w:w="5490" w:type="dxa"/>
            <w:gridSpan w:val="3"/>
          </w:tcPr>
          <w:p w14:paraId="04FE1851" w14:textId="5F184A96" w:rsidR="00A81248" w:rsidRPr="003A798E" w:rsidRDefault="00A24F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89073A" wp14:editId="7D24A0BA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219710</wp:posOffset>
                      </wp:positionV>
                      <wp:extent cx="1579245" cy="45085"/>
                      <wp:effectExtent l="0" t="19050" r="20955" b="0"/>
                      <wp:wrapNone/>
                      <wp:docPr id="68" name="Shap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9245" cy="450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93520">
                                    <a:moveTo>
                                      <a:pt x="0" y="0"/>
                                    </a:moveTo>
                                    <a:lnTo>
                                      <a:pt x="1493520" y="0"/>
                                    </a:lnTo>
                                  </a:path>
                                </a:pathLst>
                              </a:custGeom>
                              <a:ln w="38100" cap="flat">
                                <a:round/>
                              </a:ln>
                            </wps:spPr>
                            <wps:style>
                              <a:lnRef idx="1">
                                <a:srgbClr val="082A7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0739D6" id="Shape 68" o:spid="_x0000_s1026" style="position:absolute;margin-left:268.35pt;margin-top:17.3pt;width:124.3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935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" path="m,l1493520,e" filled="f" strokecolor="#052875" strokeweight="3pt">
                      <v:path arrowok="t" textboxrect="0,0,1493520,45085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5D1FA7" wp14:editId="0E944EDA">
                      <wp:simplePos x="0" y="0"/>
                      <wp:positionH relativeFrom="column">
                        <wp:posOffset>3398520</wp:posOffset>
                      </wp:positionH>
                      <wp:positionV relativeFrom="paragraph">
                        <wp:posOffset>389255</wp:posOffset>
                      </wp:positionV>
                      <wp:extent cx="3619500" cy="1381125"/>
                      <wp:effectExtent l="0" t="0" r="0" b="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0" cy="1381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0054E" w14:textId="4C5B1DFD" w:rsidR="00D253A5" w:rsidRPr="00D80E21" w:rsidRDefault="004B6DFE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TA’s</w:t>
                                  </w:r>
                                  <w:r w:rsidR="00726C4B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Muhammed Zemzemo</w:t>
                                  </w:r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ğlu and Mehmet Emin Mumcuoğlu</w:t>
                                  </w:r>
                                  <w:r w:rsidR="00D80E21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</w:p>
                                <w:p w14:paraId="1F0DB1E0" w14:textId="6B6D9A77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</w:pPr>
                                </w:p>
                                <w:p w14:paraId="66CBBAFE" w14:textId="44A8FD7C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Name</w:t>
                                  </w:r>
                                  <w:r w:rsidR="002E6E52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of Student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 Moses Chuka E</w:t>
                                  </w:r>
                                  <w:r w:rsidR="0078425C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bere</w:t>
                                  </w:r>
                                </w:p>
                                <w:p w14:paraId="6ADB8578" w14:textId="42C1659D" w:rsidR="00D80E21" w:rsidRDefault="00D80E21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S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tudent Number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  <w:t>31491</w:t>
                                  </w:r>
                                </w:p>
                                <w:p w14:paraId="37B3F73C" w14:textId="48731A5F" w:rsidR="00D253A5" w:rsidRDefault="00256F64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Course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Computer Vision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(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E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417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)</w:t>
                                  </w:r>
                                </w:p>
                                <w:p w14:paraId="5AC6DA53" w14:textId="77777777" w:rsidR="00D253A5" w:rsidRPr="008008DB" w:rsidRDefault="00D253A5" w:rsidP="008008DB"/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D1FA7" id="Rectangle 47" o:spid="_x0000_s1027" style="position:absolute;margin-left:267.6pt;margin-top:30.65pt;width:285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" filled="f" stroked="f">
                      <v:textbox inset="0,0,0,0">
                        <w:txbxContent>
                          <w:p w14:paraId="43D0054E" w14:textId="4C5B1DFD" w:rsidR="00D253A5" w:rsidRPr="00D80E21" w:rsidRDefault="004B6DFE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TA’s</w:t>
                            </w:r>
                            <w:r w:rsidR="00726C4B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Muhammed Zemzemo</w:t>
                            </w:r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ğlu and Mehmet Emin Mumcuoğlu</w:t>
                            </w:r>
                            <w:r w:rsidR="00D80E21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</w:p>
                          <w:p w14:paraId="1F0DB1E0" w14:textId="6B6D9A77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</w:pPr>
                          </w:p>
                          <w:p w14:paraId="66CBBAFE" w14:textId="44A8FD7C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Name</w:t>
                            </w:r>
                            <w:r w:rsidR="002E6E52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of Student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 Moses Chuka E</w:t>
                            </w:r>
                            <w:r w:rsidR="0078425C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bere</w:t>
                            </w:r>
                          </w:p>
                          <w:p w14:paraId="6ADB8578" w14:textId="42C1659D" w:rsidR="00D80E21" w:rsidRDefault="00D80E21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S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tudent Number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  <w:t>31491</w:t>
                            </w:r>
                          </w:p>
                          <w:p w14:paraId="37B3F73C" w14:textId="48731A5F" w:rsidR="00D253A5" w:rsidRDefault="00256F64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Course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Computer Vision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(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E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417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)</w:t>
                            </w:r>
                          </w:p>
                          <w:p w14:paraId="5AC6DA53" w14:textId="77777777" w:rsidR="00D253A5" w:rsidRPr="008008DB" w:rsidRDefault="00D253A5" w:rsidP="008008DB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300" w:type="dxa"/>
            <w:gridSpan w:val="5"/>
          </w:tcPr>
          <w:p w14:paraId="22F794F9" w14:textId="00E4A847" w:rsidR="00A81248" w:rsidRPr="003A798E" w:rsidRDefault="00A81248" w:rsidP="00A81248">
            <w:pPr>
              <w:pStyle w:val="Heading2"/>
            </w:pPr>
          </w:p>
          <w:p w14:paraId="0F1ADB1E" w14:textId="44873300" w:rsidR="00A81248" w:rsidRPr="008414CE" w:rsidRDefault="00A81248" w:rsidP="00C66528">
            <w:pPr>
              <w:pStyle w:val="Heading2"/>
              <w:rPr>
                <w:sz w:val="28"/>
                <w:szCs w:val="28"/>
              </w:rPr>
            </w:pPr>
          </w:p>
        </w:tc>
      </w:tr>
      <w:tr w:rsidR="00A81248" w:rsidRPr="003A798E" w14:paraId="7DAF7950" w14:textId="77777777" w:rsidTr="00AA3CF0">
        <w:trPr>
          <w:trHeight w:val="1402"/>
        </w:trPr>
        <w:tc>
          <w:tcPr>
            <w:tcW w:w="5490" w:type="dxa"/>
            <w:gridSpan w:val="3"/>
          </w:tcPr>
          <w:p w14:paraId="1431DE8A" w14:textId="77777777" w:rsidR="00A81248" w:rsidRPr="003A798E" w:rsidRDefault="00A81248"/>
        </w:tc>
        <w:tc>
          <w:tcPr>
            <w:tcW w:w="5300" w:type="dxa"/>
            <w:gridSpan w:val="5"/>
          </w:tcPr>
          <w:p w14:paraId="39DA1048" w14:textId="13229D5E" w:rsidR="00A81248" w:rsidRPr="003A798E" w:rsidRDefault="00A81248" w:rsidP="00A81248">
            <w:pPr>
              <w:pStyle w:val="Heading2"/>
            </w:pPr>
          </w:p>
        </w:tc>
      </w:tr>
      <w:tr w:rsidR="001205A1" w:rsidRPr="003A798E" w14:paraId="15E5C104" w14:textId="77777777" w:rsidTr="00AA3CF0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gridAfter w:val="2"/>
          <w:wAfter w:w="124" w:type="dxa"/>
          <w:trHeight w:val="4599"/>
        </w:trPr>
        <w:tc>
          <w:tcPr>
            <w:tcW w:w="421" w:type="dxa"/>
            <w:shd w:val="clear" w:color="auto" w:fill="EDF0F4" w:themeFill="accent3"/>
          </w:tcPr>
          <w:p w14:paraId="3E5FA63C" w14:textId="77777777" w:rsidR="001205A1" w:rsidRPr="003A798E" w:rsidRDefault="001205A1"/>
        </w:tc>
        <w:tc>
          <w:tcPr>
            <w:tcW w:w="9824" w:type="dxa"/>
            <w:gridSpan w:val="4"/>
            <w:shd w:val="clear" w:color="auto" w:fill="EDF0F4" w:themeFill="accent3"/>
          </w:tcPr>
          <w:p w14:paraId="5C27C195" w14:textId="03AE737C" w:rsidR="000565C7" w:rsidRPr="00763268" w:rsidRDefault="00A861E0" w:rsidP="00763268">
            <w:pPr>
              <w:pStyle w:val="Heading3"/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>TABLE OF CONTENTS</w:t>
            </w:r>
          </w:p>
          <w:p w14:paraId="166BB01A" w14:textId="68E5D2CE" w:rsidR="00F93931" w:rsidRDefault="00F93931" w:rsidP="00F93931"/>
          <w:p w14:paraId="706960C2" w14:textId="0E24D66A" w:rsidR="00F93931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Introduction</w:t>
            </w:r>
          </w:p>
          <w:p w14:paraId="61FAC588" w14:textId="77777777" w:rsidR="00A861E0" w:rsidRDefault="00A861E0" w:rsidP="00A861E0">
            <w:pPr>
              <w:pStyle w:val="ListParagraph"/>
              <w:ind w:left="1080"/>
              <w:rPr>
                <w:rFonts w:ascii="Cambria Math" w:hAnsi="Cambria Math"/>
                <w:sz w:val="60"/>
                <w:szCs w:val="60"/>
              </w:rPr>
            </w:pPr>
          </w:p>
          <w:p w14:paraId="170C23E0" w14:textId="67552A1C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Explanation of Methods</w:t>
            </w:r>
          </w:p>
          <w:p w14:paraId="47C910D5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176D0C00" w14:textId="67864260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Results</w:t>
            </w:r>
          </w:p>
          <w:p w14:paraId="4D721E0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1F0F91A" w14:textId="5681BE32" w:rsidR="003D734E" w:rsidRDefault="00832E57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Multiple Results</w:t>
            </w:r>
          </w:p>
          <w:p w14:paraId="6D829F96" w14:textId="77777777" w:rsidR="004357DF" w:rsidRPr="004357DF" w:rsidRDefault="004357DF" w:rsidP="004357DF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A6A5D1B" w14:textId="0653956A" w:rsidR="004357DF" w:rsidRDefault="004357DF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Questions</w:t>
            </w:r>
          </w:p>
          <w:p w14:paraId="1C30622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4EDA13F" w14:textId="00EF8F18" w:rsidR="00A861E0" w:rsidRDefault="00023705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Discussion</w:t>
            </w:r>
          </w:p>
          <w:p w14:paraId="443D88C4" w14:textId="4B9899C9" w:rsidR="003D734E" w:rsidRPr="00023705" w:rsidRDefault="001678EF" w:rsidP="00023705">
            <w:pPr>
              <w:pStyle w:val="ListParagraph"/>
              <w:tabs>
                <w:tab w:val="left" w:pos="7761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</w:p>
          <w:p w14:paraId="7CF7F517" w14:textId="012EF3E7" w:rsidR="002C4C83" w:rsidRPr="003D734E" w:rsidRDefault="003D734E" w:rsidP="006455C3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3D734E">
              <w:rPr>
                <w:rFonts w:ascii="Cambria Math" w:hAnsi="Cambria Math"/>
                <w:sz w:val="60"/>
                <w:szCs w:val="60"/>
              </w:rPr>
              <w:t>References</w:t>
            </w:r>
          </w:p>
          <w:p w14:paraId="0431302D" w14:textId="77777777" w:rsidR="002C4C83" w:rsidRDefault="002C4C83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409AFB9B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0E619E17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EFFAC3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BF6D5E" w14:textId="01CA8154" w:rsidR="00023705" w:rsidRPr="002C4C83" w:rsidRDefault="00170A42" w:rsidP="005A01A4">
            <w:pPr>
              <w:tabs>
                <w:tab w:val="left" w:pos="1250"/>
                <w:tab w:val="left" w:pos="1960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  <w:r w:rsidR="005A01A4">
              <w:rPr>
                <w:rFonts w:ascii="Cambria Math" w:hAnsi="Cambria Math"/>
                <w:sz w:val="60"/>
                <w:szCs w:val="60"/>
              </w:rPr>
              <w:tab/>
            </w:r>
          </w:p>
        </w:tc>
        <w:tc>
          <w:tcPr>
            <w:tcW w:w="421" w:type="dxa"/>
            <w:shd w:val="clear" w:color="auto" w:fill="EDF0F4" w:themeFill="accent3"/>
          </w:tcPr>
          <w:p w14:paraId="31D36566" w14:textId="77777777" w:rsidR="001205A1" w:rsidRPr="003A798E" w:rsidRDefault="001205A1"/>
        </w:tc>
      </w:tr>
      <w:tr w:rsidR="0031055C" w:rsidRPr="003A798E" w14:paraId="0E557A5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3180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75A38DC4" w14:textId="367EC185" w:rsidR="0031055C" w:rsidRPr="003A798E" w:rsidRDefault="0031055C" w:rsidP="0031055C">
            <w:pPr>
              <w:pStyle w:val="GraphicAnchor"/>
            </w:pPr>
            <w:bookmarkStart w:id="0" w:name="_Hlk73394480"/>
          </w:p>
        </w:tc>
        <w:tc>
          <w:tcPr>
            <w:tcW w:w="8788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1E828D78" w14:textId="345056FE" w:rsidR="0031055C" w:rsidRPr="003A798E" w:rsidRDefault="00E476C0" w:rsidP="0031055C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2E3480" wp14:editId="23D4A1F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11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A3B50" id="Shape" o:spid="_x0000_s1026" alt="&quot;&quot;" style="position:absolute;margin-left:-85.65pt;margin-top:-35pt;width:611.9pt;height:718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cq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+30XK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gridSpan w:val="3"/>
            <w:vMerge w:val="restart"/>
            <w:shd w:val="clear" w:color="auto" w:fill="00C1C7" w:themeFill="accent2"/>
          </w:tcPr>
          <w:p w14:paraId="1179F26A" w14:textId="77777777" w:rsidR="0031055C" w:rsidRPr="003A798E" w:rsidRDefault="0031055C" w:rsidP="00975655"/>
        </w:tc>
      </w:tr>
      <w:tr w:rsidR="0031055C" w:rsidRPr="003A798E" w14:paraId="67012524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5966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004421EC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0D60FEF" w14:textId="6CA53070" w:rsidR="0031055C" w:rsidRPr="003A798E" w:rsidRDefault="00985A42" w:rsidP="00A24793">
            <w:pPr>
              <w:pStyle w:val="Quote"/>
            </w:pPr>
            <w:r>
              <w:t>INTRODUCTION</w:t>
            </w:r>
          </w:p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2E1C51" w14:textId="77777777" w:rsidR="0031055C" w:rsidRPr="003A798E" w:rsidRDefault="0031055C" w:rsidP="00975655"/>
        </w:tc>
      </w:tr>
      <w:tr w:rsidR="0031055C" w:rsidRPr="003A798E" w14:paraId="6DD315F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4074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31FACE7D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DD06746" w14:textId="77777777" w:rsidR="0031055C" w:rsidRPr="003A798E" w:rsidRDefault="0031055C" w:rsidP="0031055C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16EEC7" w14:textId="77777777" w:rsidR="0031055C" w:rsidRPr="003A798E" w:rsidRDefault="0031055C" w:rsidP="00975655"/>
        </w:tc>
      </w:tr>
      <w:bookmarkEnd w:id="0"/>
    </w:tbl>
    <w:p w14:paraId="743067CE" w14:textId="2AC23BDC" w:rsidR="002C2BCB" w:rsidRPr="0063422E" w:rsidRDefault="002C2BCB" w:rsidP="0063422E">
      <w:pPr>
        <w:rPr>
          <w:b/>
          <w:bCs/>
          <w:color w:val="002060"/>
          <w:sz w:val="40"/>
          <w:szCs w:val="40"/>
        </w:rPr>
      </w:pPr>
    </w:p>
    <w:tbl>
      <w:tblPr>
        <w:tblW w:w="10666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10600"/>
        <w:gridCol w:w="46"/>
      </w:tblGrid>
      <w:tr w:rsidR="00AD31D2" w:rsidRPr="003A798E" w14:paraId="756849A8" w14:textId="77777777" w:rsidTr="00EC48B6">
        <w:trPr>
          <w:trHeight w:val="4500"/>
        </w:trPr>
        <w:tc>
          <w:tcPr>
            <w:tcW w:w="20" w:type="dxa"/>
            <w:shd w:val="clear" w:color="auto" w:fill="F5F7F9"/>
          </w:tcPr>
          <w:p w14:paraId="40F6292E" w14:textId="1CFEEE09" w:rsidR="00AD31D2" w:rsidRPr="003A798E" w:rsidRDefault="00AD31D2" w:rsidP="00EA66E8"/>
        </w:tc>
        <w:tc>
          <w:tcPr>
            <w:tcW w:w="10600" w:type="dxa"/>
            <w:shd w:val="clear" w:color="auto" w:fill="F5F7F9"/>
          </w:tcPr>
          <w:p w14:paraId="3445A346" w14:textId="3B33DACE" w:rsidR="00AC505B" w:rsidRDefault="009B032A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this laboratory, smoothing, sharpening and first derivative filters are explored. </w:t>
            </w:r>
            <w:r w:rsidR="007804AB">
              <w:rPr>
                <w:rFonts w:ascii="Cambria Math" w:hAnsi="Cambria Math"/>
                <w:sz w:val="36"/>
                <w:szCs w:val="36"/>
              </w:rPr>
              <w:t xml:space="preserve">These are all geared towards ensuring that an image is properly preprocessed before it’s ready for image analysis. </w:t>
            </w:r>
          </w:p>
          <w:p w14:paraId="4F5DDA44" w14:textId="5E8B3CD7" w:rsidR="007804AB" w:rsidRDefault="007804A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EA9F1A7" w14:textId="403926D8" w:rsidR="007804AB" w:rsidRDefault="007804A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Image </w:t>
            </w:r>
            <w:r w:rsidR="005668E5">
              <w:rPr>
                <w:rFonts w:ascii="Cambria Math" w:hAnsi="Cambria Math"/>
                <w:sz w:val="36"/>
                <w:szCs w:val="36"/>
              </w:rPr>
              <w:t>s</w:t>
            </w:r>
            <w:r>
              <w:rPr>
                <w:rFonts w:ascii="Cambria Math" w:hAnsi="Cambria Math"/>
                <w:sz w:val="36"/>
                <w:szCs w:val="36"/>
              </w:rPr>
              <w:t>moothing</w:t>
            </w:r>
            <w:r w:rsidR="007A2F54">
              <w:rPr>
                <w:rFonts w:ascii="Cambria Math" w:hAnsi="Cambria Math"/>
                <w:sz w:val="36"/>
                <w:szCs w:val="36"/>
              </w:rPr>
              <w:t xml:space="preserve"> are local operators that </w:t>
            </w:r>
            <w:r w:rsidR="00AF24E0">
              <w:rPr>
                <w:rFonts w:ascii="Cambria Math" w:hAnsi="Cambria Math"/>
                <w:sz w:val="36"/>
                <w:szCs w:val="36"/>
              </w:rPr>
              <w:t xml:space="preserve">are employed to get rid of “outliers” in </w:t>
            </w:r>
            <w:r w:rsidR="00E949C3">
              <w:rPr>
                <w:rFonts w:ascii="Cambria Math" w:hAnsi="Cambria Math"/>
                <w:sz w:val="36"/>
                <w:szCs w:val="36"/>
              </w:rPr>
              <w:t xml:space="preserve">image intensities. These outliers usually constitute </w:t>
            </w:r>
            <w:r w:rsidR="0050365D">
              <w:rPr>
                <w:rFonts w:ascii="Cambria Math" w:hAnsi="Cambria Math"/>
                <w:sz w:val="36"/>
                <w:szCs w:val="36"/>
              </w:rPr>
              <w:t>noise because</w:t>
            </w:r>
            <w:r w:rsidR="0093297D">
              <w:rPr>
                <w:rFonts w:ascii="Cambria Math" w:hAnsi="Cambria Math"/>
                <w:sz w:val="36"/>
                <w:szCs w:val="36"/>
              </w:rPr>
              <w:t xml:space="preserve"> they are values (either too high or too low) in </w:t>
            </w:r>
            <w:r w:rsidR="0050365D">
              <w:rPr>
                <w:rFonts w:ascii="Cambria Math" w:hAnsi="Cambria Math"/>
                <w:sz w:val="36"/>
                <w:szCs w:val="36"/>
              </w:rPr>
              <w:t xml:space="preserve">a set of intensities that shouldn’t belong to that set. </w:t>
            </w:r>
          </w:p>
          <w:p w14:paraId="504CB32E" w14:textId="77777777" w:rsidR="0050365D" w:rsidRDefault="0050365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3A7723A" w14:textId="6599E154" w:rsidR="009B032A" w:rsidRDefault="0050365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Note: These outliers could be as a result of err</w:t>
            </w:r>
            <w:r w:rsidR="002A46C0">
              <w:rPr>
                <w:rFonts w:ascii="Cambria Math" w:hAnsi="Cambria Math"/>
                <w:sz w:val="36"/>
                <w:szCs w:val="36"/>
              </w:rPr>
              <w:t>ors in the camera used to capture the image</w:t>
            </w:r>
            <w:r w:rsidR="00214824">
              <w:rPr>
                <w:rFonts w:ascii="Cambria Math" w:hAnsi="Cambria Math"/>
                <w:sz w:val="36"/>
                <w:szCs w:val="36"/>
              </w:rPr>
              <w:t xml:space="preserve"> (e.g., due to malfunctioning sensors)</w:t>
            </w:r>
            <w:r w:rsidR="002A46C0">
              <w:rPr>
                <w:rFonts w:ascii="Cambria Math" w:hAnsi="Cambria Math"/>
                <w:sz w:val="36"/>
                <w:szCs w:val="36"/>
              </w:rPr>
              <w:t xml:space="preserve">. </w:t>
            </w:r>
            <w:r w:rsidR="00C12F03">
              <w:rPr>
                <w:rFonts w:ascii="Cambria Math" w:hAnsi="Cambria Math"/>
                <w:sz w:val="36"/>
                <w:szCs w:val="36"/>
              </w:rPr>
              <w:t>In some cases, the outliers are very visible</w:t>
            </w:r>
            <w:r w:rsidR="00E44D6C">
              <w:rPr>
                <w:rFonts w:ascii="Cambria Math" w:hAnsi="Cambria Math"/>
                <w:sz w:val="36"/>
                <w:szCs w:val="36"/>
              </w:rPr>
              <w:t xml:space="preserve"> white or black dots in images. In this case, the noise is identified as speckle/impulsive/salt and pepper noise.</w:t>
            </w:r>
            <w:r w:rsidR="004603DD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5B664B66" w14:textId="7E6779DE" w:rsidR="004603DD" w:rsidRDefault="004603D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2BB367A" w14:textId="02B0DF48" w:rsidR="004603DD" w:rsidRDefault="004603D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Smoothing methods are usually low-pass filters that are used to “filter out” high frequency </w:t>
            </w:r>
            <w:r w:rsidR="00BD7CAC">
              <w:rPr>
                <w:rFonts w:ascii="Cambria Math" w:hAnsi="Cambria Math"/>
                <w:sz w:val="36"/>
                <w:szCs w:val="36"/>
              </w:rPr>
              <w:t xml:space="preserve">components of images. </w:t>
            </w:r>
            <w:r w:rsidR="0099719F">
              <w:rPr>
                <w:rFonts w:ascii="Cambria Math" w:hAnsi="Cambria Math"/>
                <w:sz w:val="36"/>
                <w:szCs w:val="36"/>
              </w:rPr>
              <w:t xml:space="preserve">While some smoothing methods reduce image contrast significantly, some others have little effect on contrast. Some methods require higher computational cost, especially when sorting </w:t>
            </w:r>
            <w:r w:rsidR="008604AD">
              <w:rPr>
                <w:rFonts w:ascii="Cambria Math" w:hAnsi="Cambria Math"/>
                <w:sz w:val="36"/>
                <w:szCs w:val="36"/>
              </w:rPr>
              <w:t xml:space="preserve">or </w:t>
            </w:r>
            <w:r w:rsidR="0025149B">
              <w:rPr>
                <w:rFonts w:ascii="Cambria Math" w:hAnsi="Cambria Math"/>
                <w:sz w:val="36"/>
                <w:szCs w:val="36"/>
              </w:rPr>
              <w:t xml:space="preserve">while using </w:t>
            </w:r>
            <w:r w:rsidR="008604AD">
              <w:rPr>
                <w:rFonts w:ascii="Cambria Math" w:hAnsi="Cambria Math"/>
                <w:sz w:val="36"/>
                <w:szCs w:val="36"/>
              </w:rPr>
              <w:t>processes beyond the basi</w:t>
            </w:r>
            <w:r w:rsidR="008A54E3">
              <w:rPr>
                <w:rFonts w:ascii="Cambria Math" w:hAnsi="Cambria Math"/>
                <w:sz w:val="36"/>
                <w:szCs w:val="36"/>
              </w:rPr>
              <w:t>c</w:t>
            </w:r>
            <w:r w:rsidR="008604AD">
              <w:rPr>
                <w:rFonts w:ascii="Cambria Math" w:hAnsi="Cambria Math"/>
                <w:sz w:val="36"/>
                <w:szCs w:val="36"/>
              </w:rPr>
              <w:t xml:space="preserve"> convolution are involved.</w:t>
            </w:r>
          </w:p>
          <w:p w14:paraId="1D9B76F2" w14:textId="702EDB02" w:rsidR="00BD7CAC" w:rsidRDefault="00BD7CAC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094C54D" w14:textId="43EE0ACE" w:rsidR="00BD7CAC" w:rsidRDefault="00BD7CAC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Sharpening, on the other hand, </w:t>
            </w:r>
            <w:r w:rsidR="008604AD">
              <w:rPr>
                <w:rFonts w:ascii="Cambria Math" w:hAnsi="Cambria Math"/>
                <w:sz w:val="36"/>
                <w:szCs w:val="36"/>
              </w:rPr>
              <w:t xml:space="preserve">is primarily applied to </w:t>
            </w:r>
            <w:r w:rsidR="00C32BA4">
              <w:rPr>
                <w:rFonts w:ascii="Cambria Math" w:hAnsi="Cambria Math"/>
                <w:sz w:val="36"/>
                <w:szCs w:val="36"/>
              </w:rPr>
              <w:t xml:space="preserve">increase the contrast of a given image by masking unsharp areas of </w:t>
            </w:r>
            <w:r w:rsidR="008A54E3">
              <w:rPr>
                <w:rFonts w:ascii="Cambria Math" w:hAnsi="Cambria Math"/>
                <w:sz w:val="36"/>
                <w:szCs w:val="36"/>
              </w:rPr>
              <w:t>that</w:t>
            </w:r>
            <w:r w:rsidR="00C32BA4">
              <w:rPr>
                <w:rFonts w:ascii="Cambria Math" w:hAnsi="Cambria Math"/>
                <w:sz w:val="36"/>
                <w:szCs w:val="36"/>
              </w:rPr>
              <w:t xml:space="preserve"> image with </w:t>
            </w:r>
            <w:r w:rsidR="00241CF2">
              <w:rPr>
                <w:rFonts w:ascii="Cambria Math" w:hAnsi="Cambria Math"/>
                <w:sz w:val="36"/>
                <w:szCs w:val="36"/>
              </w:rPr>
              <w:t xml:space="preserve">a scaled version of the high frequency residual. </w:t>
            </w:r>
          </w:p>
          <w:p w14:paraId="25EA2BB6" w14:textId="239B9C6B" w:rsidR="00E87A37" w:rsidRDefault="00E87A3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815C3A8" w14:textId="2DF27982" w:rsidR="00A973F7" w:rsidRDefault="005C10CE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Derivatives are </w:t>
            </w:r>
            <w:r w:rsidR="00E51986">
              <w:rPr>
                <w:rFonts w:ascii="Cambria Math" w:hAnsi="Cambria Math"/>
                <w:sz w:val="36"/>
                <w:szCs w:val="36"/>
              </w:rPr>
              <w:t>important methods applied in edge detection.</w:t>
            </w:r>
            <w:r w:rsidR="00B7709D">
              <w:rPr>
                <w:rFonts w:ascii="Cambria Math" w:hAnsi="Cambria Math"/>
                <w:sz w:val="36"/>
                <w:szCs w:val="36"/>
              </w:rPr>
              <w:t xml:space="preserve"> From math, we know that the derivative encodes information about the change of a function. This same principle is applicable to images. </w:t>
            </w:r>
            <w:r w:rsidR="0062236A">
              <w:rPr>
                <w:rFonts w:ascii="Cambria Math" w:hAnsi="Cambria Math"/>
                <w:sz w:val="36"/>
                <w:szCs w:val="36"/>
              </w:rPr>
              <w:t>If</w:t>
            </w:r>
            <w:r w:rsidR="001674F7">
              <w:rPr>
                <w:rFonts w:ascii="Cambria Math" w:hAnsi="Cambria Math"/>
                <w:sz w:val="36"/>
                <w:szCs w:val="36"/>
              </w:rPr>
              <w:t xml:space="preserve"> we take the first-order derivative</w:t>
            </w:r>
            <w:r w:rsidR="009C6A6E">
              <w:rPr>
                <w:rFonts w:ascii="Cambria Math" w:hAnsi="Cambria Math"/>
                <w:sz w:val="36"/>
                <w:szCs w:val="36"/>
              </w:rPr>
              <w:t xml:space="preserve"> of</w:t>
            </w:r>
            <w:r w:rsidR="0062236A">
              <w:rPr>
                <w:rFonts w:ascii="Cambria Math" w:hAnsi="Cambria Math"/>
                <w:sz w:val="36"/>
                <w:szCs w:val="36"/>
              </w:rPr>
              <w:t xml:space="preserve"> the intensity values of an image</w:t>
            </w:r>
            <w:r w:rsidR="009C6A6E">
              <w:rPr>
                <w:rFonts w:ascii="Cambria Math" w:hAnsi="Cambria Math"/>
                <w:sz w:val="36"/>
                <w:szCs w:val="36"/>
              </w:rPr>
              <w:t>, wherever there’s a peak</w:t>
            </w:r>
            <w:r w:rsidR="006F4F20">
              <w:rPr>
                <w:rFonts w:ascii="Cambria Math" w:hAnsi="Cambria Math"/>
                <w:sz w:val="36"/>
                <w:szCs w:val="36"/>
              </w:rPr>
              <w:t xml:space="preserve"> (maxima or minima)</w:t>
            </w:r>
            <w:r w:rsidR="009C6A6E">
              <w:rPr>
                <w:rFonts w:ascii="Cambria Math" w:hAnsi="Cambria Math"/>
                <w:sz w:val="36"/>
                <w:szCs w:val="36"/>
              </w:rPr>
              <w:t>, we have an edge (i.e.</w:t>
            </w:r>
            <w:r w:rsidR="00E878FE">
              <w:rPr>
                <w:rFonts w:ascii="Cambria Math" w:hAnsi="Cambria Math"/>
                <w:sz w:val="36"/>
                <w:szCs w:val="36"/>
              </w:rPr>
              <w:t xml:space="preserve">, an area of dramatic variation in intensity). </w:t>
            </w:r>
            <w:r w:rsidR="00C956AB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392195" w:rsidRPr="003A798E" w14:paraId="39B767E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1AC75C29" w14:textId="5DC9AE02" w:rsidR="00392195" w:rsidRPr="003A798E" w:rsidRDefault="00392195" w:rsidP="00392195">
                  <w:pPr>
                    <w:pStyle w:val="GraphicAnchor"/>
                  </w:pP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D274378" w14:textId="20BA8550" w:rsidR="00392195" w:rsidRPr="003A798E" w:rsidRDefault="00392195" w:rsidP="00392195">
                  <w:r w:rsidRPr="003A798E"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1" locked="0" layoutInCell="1" allowOverlap="1" wp14:anchorId="2776DAB1" wp14:editId="419FFCFE">
                            <wp:simplePos x="0" y="0"/>
                            <wp:positionH relativeFrom="margin">
                              <wp:posOffset>-1623060</wp:posOffset>
                            </wp:positionH>
                            <wp:positionV relativeFrom="paragraph">
                              <wp:posOffset>-454419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2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5F36402" id="Shape" o:spid="_x0000_s1026" alt="&quot;&quot;" style="position:absolute;margin-left:-127.8pt;margin-top:-35.8pt;width:647.9pt;height:727.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/G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uMFJE&#10;Qo1Gt4DMYNwKFJ7Nk50kB2xI89hZGSgkgI4RzdcTmuzoEYWfdVnWVQWgU7i7Lavbch7xzs7P6d75&#10;b0xHU+Tww/mxHG3iSJ84elTABpfAIRK6K4+AG+1CBENbYgR+eqBgBHyA3hv1+U0evn97VOT1R14t&#10;oDX/ztcY6JSahXa9blSLETTqdmxUQ3xAJOQVWDRA2Yo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165443BD" w14:textId="77777777" w:rsidR="00392195" w:rsidRPr="003A798E" w:rsidRDefault="00392195" w:rsidP="00392195"/>
              </w:tc>
            </w:tr>
            <w:tr w:rsidR="00392195" w:rsidRPr="003A798E" w14:paraId="3DD99268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4C1AC6C3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A48149C" w14:textId="71620A74" w:rsidR="00392195" w:rsidRPr="003A798E" w:rsidRDefault="00985A42" w:rsidP="00392195">
                  <w:pPr>
                    <w:pStyle w:val="Quote"/>
                  </w:pPr>
                  <w:r>
                    <w:t>EXPLANATION OF METHODS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7A4B827B" w14:textId="77777777" w:rsidR="00392195" w:rsidRPr="003A798E" w:rsidRDefault="00392195" w:rsidP="00392195"/>
              </w:tc>
            </w:tr>
            <w:tr w:rsidR="00392195" w:rsidRPr="003A798E" w14:paraId="46AA7287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ED28502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4D4586C7" w14:textId="3BDCCD3E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7F504D17" w14:textId="77777777" w:rsidR="00392195" w:rsidRPr="003A798E" w:rsidRDefault="00392195" w:rsidP="00392195"/>
              </w:tc>
            </w:tr>
          </w:tbl>
          <w:p w14:paraId="3F992B28" w14:textId="4CCB234A" w:rsidR="007F7EC4" w:rsidRPr="003459AA" w:rsidRDefault="00E878FE" w:rsidP="003459AA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lastRenderedPageBreak/>
              <w:t>Smoothing</w:t>
            </w:r>
          </w:p>
          <w:p w14:paraId="7AE32C1D" w14:textId="7123994E" w:rsidR="007F7EC4" w:rsidRPr="00A559EC" w:rsidRDefault="00E878FE" w:rsidP="007F7EC4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Gauss Filter</w:t>
            </w:r>
          </w:p>
          <w:p w14:paraId="5652E5B1" w14:textId="3F53EA0B" w:rsidR="007F7EC4" w:rsidRDefault="00350EA2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</w:t>
            </w:r>
            <w:r w:rsidR="00B15B1F">
              <w:rPr>
                <w:rFonts w:ascii="Cambria Math" w:hAnsi="Cambria Math"/>
                <w:sz w:val="36"/>
                <w:szCs w:val="36"/>
              </w:rPr>
              <w:t xml:space="preserve">is is used for </w:t>
            </w:r>
            <w:r w:rsidR="00DF08C4">
              <w:rPr>
                <w:rFonts w:ascii="Cambria Math" w:hAnsi="Cambria Math"/>
                <w:sz w:val="36"/>
                <w:szCs w:val="36"/>
              </w:rPr>
              <w:t>gaussian smoothing. The idea behind the gauss filter is that the filter is not just one with weights of 1</w:t>
            </w:r>
            <w:r w:rsidR="00FA231F">
              <w:rPr>
                <w:rFonts w:ascii="Cambria Math" w:hAnsi="Cambria Math"/>
                <w:sz w:val="36"/>
                <w:szCs w:val="36"/>
              </w:rPr>
              <w:t xml:space="preserve">, as in the box filter. Here, a more logical concept is applied to the filter kernel. </w:t>
            </w:r>
            <w:r w:rsidR="00516FB8">
              <w:rPr>
                <w:rFonts w:ascii="Cambria Math" w:hAnsi="Cambria Math"/>
                <w:sz w:val="36"/>
                <w:szCs w:val="36"/>
              </w:rPr>
              <w:t xml:space="preserve">The three-sigma rule is applied to give meaningful weights to elements of the window, such that weights decrease as we move away from the central/reference pixel. </w:t>
            </w:r>
            <w:r w:rsidR="002D22D6">
              <w:rPr>
                <w:rFonts w:ascii="Cambria Math" w:hAnsi="Cambria Math"/>
                <w:sz w:val="36"/>
                <w:szCs w:val="36"/>
              </w:rPr>
              <w:t xml:space="preserve">The gauss filter is obtained </w:t>
            </w:r>
            <w:r w:rsidR="00286390">
              <w:rPr>
                <w:rFonts w:ascii="Cambria Math" w:hAnsi="Cambria Math"/>
                <w:sz w:val="36"/>
                <w:szCs w:val="36"/>
              </w:rPr>
              <w:t>using the</w:t>
            </w:r>
            <w:r w:rsidR="00E04AAF">
              <w:rPr>
                <w:rFonts w:ascii="Cambria Math" w:hAnsi="Cambria Math"/>
                <w:sz w:val="36"/>
                <w:szCs w:val="36"/>
              </w:rPr>
              <w:t xml:space="preserve"> 2D</w:t>
            </w:r>
            <w:r w:rsidR="00286390">
              <w:rPr>
                <w:rFonts w:ascii="Cambria Math" w:hAnsi="Cambria Math"/>
                <w:sz w:val="36"/>
                <w:szCs w:val="36"/>
              </w:rPr>
              <w:t xml:space="preserve"> centered gauss function (with the window reference centered at 0,0). </w:t>
            </w:r>
          </w:p>
          <w:p w14:paraId="3AF9426F" w14:textId="07766263" w:rsidR="007C1C87" w:rsidRPr="00420938" w:rsidRDefault="007C1C87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18335EF8" w14:textId="3FB22E4B" w:rsidR="00E04AAF" w:rsidRDefault="008A54E3" w:rsidP="00CC25BA">
            <w:pPr>
              <w:jc w:val="center"/>
              <w:rPr>
                <w:sz w:val="30"/>
                <w:szCs w:val="3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σ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30"/>
                    <w:szCs w:val="3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30"/>
                    <w:szCs w:val="30"/>
                  </w:rPr>
                  <m:t>exp⁡</m:t>
                </m:r>
                <m:r>
                  <w:rPr>
                    <w:rFonts w:ascii="Cambria Math" w:hAnsi="Cambria Math"/>
                    <w:sz w:val="30"/>
                    <w:szCs w:val="30"/>
                  </w:rPr>
                  <m:t>(-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30"/>
                    <w:szCs w:val="30"/>
                  </w:rPr>
                  <m:t>)</m:t>
                </m:r>
              </m:oMath>
            </m:oMathPara>
          </w:p>
          <w:p w14:paraId="5EF0CD2C" w14:textId="77777777" w:rsidR="00420938" w:rsidRPr="00420938" w:rsidRDefault="00420938" w:rsidP="00CC25BA">
            <w:pPr>
              <w:jc w:val="center"/>
              <w:rPr>
                <w:rFonts w:ascii="Cambria Math" w:hAnsi="Cambria Math"/>
                <w:sz w:val="10"/>
                <w:szCs w:val="10"/>
              </w:rPr>
            </w:pPr>
          </w:p>
          <w:p w14:paraId="79BE4DC2" w14:textId="44CAF71A" w:rsidR="00350EA2" w:rsidRPr="00F720FB" w:rsidRDefault="007950AA" w:rsidP="00D6415F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  <w:r w:rsidRPr="00F720FB">
              <w:rPr>
                <w:rFonts w:ascii="Cambria Math" w:hAnsi="Cambria Math"/>
                <w:sz w:val="30"/>
                <w:szCs w:val="30"/>
              </w:rPr>
              <w:t xml:space="preserve">where </w:t>
            </w:r>
            <w:r w:rsidR="00A71B18">
              <w:rPr>
                <w:rFonts w:ascii="Cambria Math" w:hAnsi="Cambria Math"/>
                <w:sz w:val="30"/>
                <w:szCs w:val="30"/>
              </w:rPr>
              <w:t>σ = the standard deviation</w:t>
            </w:r>
            <w:r w:rsidR="00E5165C">
              <w:rPr>
                <w:rFonts w:ascii="Cambria Math" w:hAnsi="Cambria Math"/>
                <w:sz w:val="30"/>
                <w:szCs w:val="30"/>
              </w:rPr>
              <w:t xml:space="preserve"> or the radius of the function</w:t>
            </w:r>
          </w:p>
          <w:p w14:paraId="6720E2A5" w14:textId="77777777" w:rsidR="00BF44FB" w:rsidRPr="00F720FB" w:rsidRDefault="00BF44FB" w:rsidP="00D6415F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</w:p>
          <w:p w14:paraId="0801A524" w14:textId="468E43B3" w:rsidR="006170B3" w:rsidRDefault="00C75B59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To obtain a gaussian filtered image, the gauss filter is </w:t>
            </w:r>
            <w:r w:rsidR="000B129F">
              <w:rPr>
                <w:rFonts w:ascii="Cambria Math" w:eastAsiaTheme="minorEastAsia" w:hAnsi="Cambria Math"/>
                <w:sz w:val="36"/>
                <w:szCs w:val="36"/>
              </w:rPr>
              <w:t xml:space="preserve">used to scan the image, and, at every instance, the convolution of the image window with the gaussian filter is taken. </w:t>
            </w:r>
          </w:p>
          <w:p w14:paraId="5AC7F9AD" w14:textId="531DE702" w:rsidR="0022042C" w:rsidRPr="00F06005" w:rsidRDefault="0022042C" w:rsidP="003676BC">
            <w:pPr>
              <w:jc w:val="center"/>
              <w:rPr>
                <w:rFonts w:ascii="Cambria Math" w:eastAsiaTheme="minorEastAsia" w:hAnsi="Cambria Math"/>
                <w:sz w:val="16"/>
                <w:szCs w:val="16"/>
              </w:rPr>
            </w:pPr>
          </w:p>
          <w:p w14:paraId="3D340B6C" w14:textId="6E11C5BB" w:rsidR="003676BC" w:rsidRDefault="003676BC" w:rsidP="003676BC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x,y,σ</m:t>
                    </m:r>
                  </m:e>
                </m:d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=[I*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σ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](x,y)</m:t>
                </m:r>
              </m:oMath>
            </m:oMathPara>
          </w:p>
          <w:p w14:paraId="464A3709" w14:textId="77777777" w:rsidR="00F06005" w:rsidRPr="00420938" w:rsidRDefault="00F06005" w:rsidP="00F06005">
            <w:pPr>
              <w:jc w:val="center"/>
              <w:rPr>
                <w:rFonts w:ascii="Cambria Math" w:hAnsi="Cambria Math"/>
                <w:sz w:val="10"/>
                <w:szCs w:val="10"/>
              </w:rPr>
            </w:pPr>
          </w:p>
          <w:p w14:paraId="282E30BC" w14:textId="05683239" w:rsidR="00F06005" w:rsidRPr="00F720FB" w:rsidRDefault="00F06005" w:rsidP="00F06005">
            <w:pPr>
              <w:jc w:val="both"/>
              <w:rPr>
                <w:rFonts w:ascii="Cambria Math" w:eastAsiaTheme="minorEastAsia" w:hAnsi="Cambria Math"/>
                <w:sz w:val="30"/>
                <w:szCs w:val="30"/>
              </w:rPr>
            </w:pPr>
            <w:r w:rsidRPr="00F720FB">
              <w:rPr>
                <w:rFonts w:ascii="Cambria Math" w:hAnsi="Cambria Math"/>
                <w:sz w:val="30"/>
                <w:szCs w:val="30"/>
              </w:rPr>
              <w:t xml:space="preserve">where </w:t>
            </w:r>
            <w:r>
              <w:rPr>
                <w:rFonts w:ascii="Cambria Math" w:hAnsi="Cambria Math"/>
                <w:sz w:val="30"/>
                <w:szCs w:val="30"/>
              </w:rPr>
              <w:t>σ = the standard deviation or the radius of the function, I = original image;</w:t>
            </w:r>
            <w:r w:rsidR="00ED39AA">
              <w:rPr>
                <w:rFonts w:ascii="Cambria Math" w:hAnsi="Cambria Math"/>
                <w:sz w:val="30"/>
                <w:szCs w:val="30"/>
              </w:rPr>
              <w:t xml:space="preserve"> the LHS represents the gaussian filtered image.</w:t>
            </w:r>
          </w:p>
          <w:p w14:paraId="3DA7E401" w14:textId="77777777" w:rsidR="006170B3" w:rsidRDefault="006170B3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1D26F988" w14:textId="21A2DB80" w:rsidR="00BD53D2" w:rsidRDefault="00BD53D2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 w:rsidRPr="00F720FB">
              <w:rPr>
                <w:rFonts w:ascii="Cambria Math" w:eastAsiaTheme="minorEastAsia" w:hAnsi="Cambria Math"/>
                <w:sz w:val="36"/>
                <w:szCs w:val="36"/>
              </w:rPr>
              <w:t xml:space="preserve">In </w:t>
            </w:r>
            <w:r w:rsidR="000911A8" w:rsidRPr="00F720FB">
              <w:rPr>
                <w:rFonts w:ascii="Cambria Math" w:eastAsiaTheme="minorEastAsia" w:hAnsi="Cambria Math"/>
                <w:sz w:val="36"/>
                <w:szCs w:val="36"/>
              </w:rPr>
              <w:t xml:space="preserve">MATLAB, the </w:t>
            </w:r>
            <w:r w:rsidR="000B129F">
              <w:rPr>
                <w:rFonts w:ascii="Cambria Math" w:eastAsiaTheme="minorEastAsia" w:hAnsi="Cambria Math"/>
                <w:sz w:val="36"/>
                <w:szCs w:val="36"/>
              </w:rPr>
              <w:t>above is performed using</w:t>
            </w:r>
            <w:r w:rsidR="0031092C">
              <w:rPr>
                <w:rFonts w:ascii="Cambria Math" w:eastAsiaTheme="minorEastAsia" w:hAnsi="Cambria Math"/>
                <w:sz w:val="36"/>
                <w:szCs w:val="36"/>
              </w:rPr>
              <w:t xml:space="preserve"> the following function that takes an image as the input </w:t>
            </w:r>
            <w:r w:rsidR="00FB4F7A">
              <w:rPr>
                <w:rFonts w:ascii="Cambria Math" w:eastAsiaTheme="minorEastAsia" w:hAnsi="Cambria Math"/>
                <w:sz w:val="36"/>
                <w:szCs w:val="36"/>
              </w:rPr>
              <w:t>and returns the gaussian smoothed version of the image</w:t>
            </w:r>
            <w:r w:rsidR="00DC22D4">
              <w:rPr>
                <w:rFonts w:ascii="Cambria Math" w:eastAsiaTheme="minorEastAsia" w:hAnsi="Cambria Math"/>
                <w:sz w:val="36"/>
                <w:szCs w:val="36"/>
              </w:rPr>
              <w:t>:</w:t>
            </w:r>
          </w:p>
          <w:p w14:paraId="76999B4F" w14:textId="72FBB2FA" w:rsidR="00DC22D4" w:rsidRDefault="00DC22D4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498A6541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lab2gaussfilt(img)</w:t>
            </w:r>
          </w:p>
          <w:p w14:paraId="5D5B39FD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FCC94C7" w14:textId="4A37A73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%along with the cardinality of the image. </w:t>
            </w:r>
          </w:p>
          <w:p w14:paraId="36743F0E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24A3CEB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3B3EC32F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E3A7DC4" w14:textId="1C858B24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%image. It functions to convert it to a gray-scale image. </w:t>
            </w:r>
          </w:p>
          <w:p w14:paraId="64F78CC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07DFF666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   img = rgb2gray(img);</w:t>
            </w:r>
          </w:p>
          <w:p w14:paraId="35FC6D90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004043B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252319E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4EA4D3C2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245C9F75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05E0726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%create the gaussian filter</w:t>
            </w:r>
          </w:p>
          <w:p w14:paraId="024506C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Gauss_filt = [1 4 7 4 1; 4 16 26 16 4; 7 26 41 26 7; 4 16 26 16 4; 1 4 7 4 1]/273;</w:t>
            </w:r>
          </w:p>
          <w:p w14:paraId="2D212508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B96749B" w14:textId="0766A32B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window size for the gaussian filtering operation is %specified. </w:t>
            </w:r>
          </w:p>
          <w:p w14:paraId="060440D8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2;</w:t>
            </w:r>
          </w:p>
          <w:p w14:paraId="6C384C8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C4CC5E8" w14:textId="073A1335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ensure that we don't end up with an image of a %different size relative to the original image, we %initialize our final image with the same number of rows</w:t>
            </w:r>
          </w:p>
          <w:p w14:paraId="68511677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one. </w:t>
            </w:r>
          </w:p>
          <w:p w14:paraId="09D7D47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zeros(r, c);</w:t>
            </w:r>
          </w:p>
          <w:p w14:paraId="37FF5930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A0D4C7F" w14:textId="06CCD485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%image.</w:t>
            </w:r>
          </w:p>
          <w:p w14:paraId="4B3C779B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i=(k+1):r-k</w:t>
            </w:r>
          </w:p>
          <w:p w14:paraId="69C55C7C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j=(k+1):c-k</w:t>
            </w:r>
          </w:p>
          <w:p w14:paraId="5379DF75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057E6040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5C3F3B6F" w14:textId="5416B93A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Perform convolution using the previously created %gaussian filter. </w:t>
            </w:r>
          </w:p>
          <w:p w14:paraId="00D7F668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Inew(i,j) = sum(wp(:).*Gauss_filt(:));</w:t>
            </w:r>
          </w:p>
          <w:p w14:paraId="7814A887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4B923E7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4472AD73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70CD3E7" w14:textId="29365876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to unsigned 8-bit image and %return the result.</w:t>
            </w:r>
          </w:p>
          <w:p w14:paraId="722A4604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5ACD0661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67AAC0E" w14:textId="77777777" w:rsidR="00543BE7" w:rsidRDefault="00543BE7" w:rsidP="00543BE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094BA62" w14:textId="5395E70A" w:rsidR="002F3AB3" w:rsidRDefault="002F3AB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8CD472C" w14:textId="76AAE4D8" w:rsidR="000C7922" w:rsidRDefault="00926AB7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the main script, t</w:t>
            </w:r>
            <w:r w:rsidR="000C7922">
              <w:rPr>
                <w:rFonts w:ascii="Cambria Math" w:hAnsi="Cambria Math"/>
                <w:sz w:val="36"/>
                <w:szCs w:val="36"/>
              </w:rPr>
              <w:t xml:space="preserve">he following code </w:t>
            </w:r>
            <w:r w:rsidR="00836ED0">
              <w:rPr>
                <w:rFonts w:ascii="Cambria Math" w:hAnsi="Cambria Math"/>
                <w:sz w:val="36"/>
                <w:szCs w:val="36"/>
              </w:rPr>
              <w:t xml:space="preserve">calls the </w:t>
            </w:r>
            <w:r>
              <w:rPr>
                <w:rFonts w:ascii="Cambria Math" w:hAnsi="Cambria Math"/>
                <w:sz w:val="36"/>
                <w:szCs w:val="36"/>
              </w:rPr>
              <w:t>gauss filter</w:t>
            </w:r>
            <w:r w:rsidR="00836ED0"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 the results. </w:t>
            </w:r>
          </w:p>
          <w:p w14:paraId="73185FA0" w14:textId="1755FB00" w:rsidR="008109D6" w:rsidRDefault="008109D6" w:rsidP="00836E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670E0C62" w14:textId="7EC4CAC3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Gauss Filter</w:t>
            </w:r>
          </w:p>
          <w:p w14:paraId="20FDE7EA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'jump.png'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47B6CD74" w14:textId="2326BCDB" w:rsidR="003A1008" w:rsidRDefault="009E5FB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call the gauss filter function</w:t>
            </w:r>
            <w:r w:rsidR="004D6B58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. </w:t>
            </w:r>
          </w:p>
          <w:p w14:paraId="4AF4C5FD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res = lab2gaussfilt(a);</w:t>
            </w:r>
          </w:p>
          <w:p w14:paraId="2B5C5580" w14:textId="328AD129" w:rsidR="003A1008" w:rsidRDefault="00921135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original image and the gaussian filtered image are %displayed.</w:t>
            </w:r>
          </w:p>
          <w:p w14:paraId="1048DA22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55E4FA88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1)</w:t>
            </w:r>
          </w:p>
          <w:p w14:paraId="4C6C0561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imshow(a)</w:t>
            </w:r>
          </w:p>
          <w:p w14:paraId="67172923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7E9207D1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342D08A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2)</w:t>
            </w:r>
          </w:p>
          <w:p w14:paraId="75472275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imshow(res)</w:t>
            </w:r>
          </w:p>
          <w:p w14:paraId="4501EB06" w14:textId="77777777" w:rsidR="003A1008" w:rsidRDefault="003A1008" w:rsidP="003A100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'Gaussian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2952ED62" w14:textId="46B5FC07" w:rsidR="00836ED0" w:rsidRDefault="00836ED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4EFD79D" w14:textId="549114A6" w:rsidR="00AC5D67" w:rsidRPr="00ED3109" w:rsidRDefault="003A1008" w:rsidP="00AC5D6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5BFEA6F9" w14:textId="4EEC07F5" w:rsidR="00E72EFD" w:rsidRDefault="00AC5D67" w:rsidP="00AC5D6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This is</w:t>
            </w:r>
            <w:r w:rsidR="00E72EFD">
              <w:rPr>
                <w:rFonts w:ascii="Cambria Math" w:hAnsi="Cambria Math"/>
                <w:sz w:val="36"/>
                <w:szCs w:val="36"/>
              </w:rPr>
              <w:t xml:space="preserve"> a nonlinear smoothing operation</w:t>
            </w:r>
            <w:r w:rsidR="00B25721">
              <w:rPr>
                <w:rFonts w:ascii="Cambria Math" w:hAnsi="Cambria Math"/>
                <w:sz w:val="36"/>
                <w:szCs w:val="36"/>
              </w:rPr>
              <w:t xml:space="preserve"> that first sorts out the intensity values </w:t>
            </w:r>
            <w:r w:rsidR="00EF3BB9">
              <w:rPr>
                <w:rFonts w:ascii="Cambria Math" w:hAnsi="Cambria Math"/>
                <w:sz w:val="36"/>
                <w:szCs w:val="36"/>
              </w:rPr>
              <w:t>in a window</w:t>
            </w:r>
            <w:r w:rsidR="00FB5508">
              <w:rPr>
                <w:rFonts w:ascii="Cambria Math" w:hAnsi="Cambria Math"/>
                <w:sz w:val="36"/>
                <w:szCs w:val="36"/>
              </w:rPr>
              <w:t xml:space="preserve">, obtains the median value, and replaces the intensity at window’s reference with the median value. </w:t>
            </w:r>
          </w:p>
          <w:p w14:paraId="4FFA346B" w14:textId="099F2A2D" w:rsidR="00F77532" w:rsidRPr="0058407D" w:rsidRDefault="00F77532" w:rsidP="00F77532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median is obtained using: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</w:rPr>
                    <m:t>2n+1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den>
              </m:f>
            </m:oMath>
            <w:r w:rsidR="0058407D">
              <w:rPr>
                <w:rFonts w:ascii="Cambria Math" w:eastAsiaTheme="minorEastAsia" w:hAnsi="Cambria Math"/>
                <w:sz w:val="36"/>
                <w:szCs w:val="36"/>
              </w:rPr>
              <w:t>.</w:t>
            </w:r>
          </w:p>
          <w:p w14:paraId="7683F301" w14:textId="77777777" w:rsidR="00845B85" w:rsidRPr="00845B85" w:rsidRDefault="0058407D" w:rsidP="00AC5D67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This is because we make use of windows with odd number rows and columns. </w:t>
            </w:r>
            <w:r w:rsidR="00A97514">
              <w:rPr>
                <w:rFonts w:ascii="Cambria Math" w:eastAsiaTheme="minorEastAsia" w:hAnsi="Cambria Math"/>
                <w:sz w:val="36"/>
                <w:szCs w:val="36"/>
              </w:rPr>
              <w:t>So, the (n+</w:t>
            </w:r>
            <w:r w:rsidR="00216D95">
              <w:rPr>
                <w:rFonts w:ascii="Cambria Math" w:eastAsiaTheme="minorEastAsia" w:hAnsi="Cambria Math"/>
                <w:sz w:val="36"/>
                <w:szCs w:val="36"/>
              </w:rPr>
              <w:t>1)th</w:t>
            </w:r>
            <w:r w:rsidR="00A97514">
              <w:rPr>
                <w:rFonts w:ascii="Cambria Math" w:eastAsiaTheme="minorEastAsia" w:hAnsi="Cambria Math"/>
                <w:sz w:val="36"/>
                <w:szCs w:val="36"/>
              </w:rPr>
              <w:t xml:space="preserve"> intensity in the sorted row is the median. </w:t>
            </w:r>
          </w:p>
          <w:p w14:paraId="7A31C946" w14:textId="77777777" w:rsidR="00845B85" w:rsidRDefault="00845B85" w:rsidP="00845B8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E6B5ACA" w14:textId="7A961C17" w:rsidR="00461555" w:rsidRDefault="00461555" w:rsidP="0046155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MATLAB, the following function was created for </w:t>
            </w:r>
            <w:r w:rsidR="008223AE">
              <w:rPr>
                <w:rFonts w:ascii="Cambria Math" w:hAnsi="Cambria Math"/>
                <w:sz w:val="36"/>
                <w:szCs w:val="36"/>
              </w:rPr>
              <w:t>median filtering operation</w:t>
            </w:r>
            <w:r>
              <w:rPr>
                <w:rFonts w:ascii="Cambria Math" w:hAnsi="Cambria Math"/>
                <w:sz w:val="36"/>
                <w:szCs w:val="36"/>
              </w:rPr>
              <w:t xml:space="preserve">. The function accepts </w:t>
            </w:r>
            <w:r w:rsidR="00E40782">
              <w:rPr>
                <w:rFonts w:ascii="Cambria Math" w:hAnsi="Cambria Math"/>
                <w:sz w:val="36"/>
                <w:szCs w:val="36"/>
              </w:rPr>
              <w:t>an</w:t>
            </w:r>
            <w:r w:rsidR="002A7010">
              <w:rPr>
                <w:rFonts w:ascii="Cambria Math" w:hAnsi="Cambria Math"/>
                <w:sz w:val="36"/>
                <w:szCs w:val="36"/>
              </w:rPr>
              <w:t xml:space="preserve"> </w:t>
            </w:r>
            <w:r>
              <w:rPr>
                <w:rFonts w:ascii="Cambria Math" w:hAnsi="Cambria Math"/>
                <w:sz w:val="36"/>
                <w:szCs w:val="36"/>
              </w:rPr>
              <w:t>imag</w:t>
            </w:r>
            <w:r w:rsidR="00E40782">
              <w:rPr>
                <w:rFonts w:ascii="Cambria Math" w:hAnsi="Cambria Math"/>
                <w:sz w:val="36"/>
                <w:szCs w:val="36"/>
              </w:rPr>
              <w:t xml:space="preserve">e and a constant k (for the window size) </w:t>
            </w:r>
            <w:r>
              <w:rPr>
                <w:rFonts w:ascii="Cambria Math" w:hAnsi="Cambria Math"/>
                <w:sz w:val="36"/>
                <w:szCs w:val="36"/>
              </w:rPr>
              <w:t>and returns</w:t>
            </w:r>
            <w:r w:rsidR="00E40782">
              <w:rPr>
                <w:rFonts w:ascii="Cambria Math" w:hAnsi="Cambria Math"/>
                <w:sz w:val="36"/>
                <w:szCs w:val="36"/>
              </w:rPr>
              <w:t xml:space="preserve"> the median filtered</w:t>
            </w:r>
            <w:r>
              <w:rPr>
                <w:rFonts w:ascii="Cambria Math" w:hAnsi="Cambria Math"/>
                <w:sz w:val="36"/>
                <w:szCs w:val="36"/>
              </w:rPr>
              <w:t xml:space="preserve"> image. </w:t>
            </w:r>
            <w:r w:rsidR="002F684E">
              <w:rPr>
                <w:rFonts w:ascii="Cambria Math" w:hAnsi="Cambria Math"/>
                <w:sz w:val="36"/>
                <w:szCs w:val="36"/>
              </w:rPr>
              <w:t xml:space="preserve">The for-loop </w:t>
            </w:r>
            <w:r w:rsidR="00091568">
              <w:rPr>
                <w:rFonts w:ascii="Cambria Math" w:hAnsi="Cambria Math"/>
                <w:sz w:val="36"/>
                <w:szCs w:val="36"/>
              </w:rPr>
              <w:t xml:space="preserve">doesn’t introduce convolution; rather, it </w:t>
            </w:r>
            <w:r w:rsidR="00333449">
              <w:rPr>
                <w:rFonts w:ascii="Cambria Math" w:hAnsi="Cambria Math"/>
                <w:sz w:val="36"/>
                <w:szCs w:val="36"/>
              </w:rPr>
              <w:t>introduces</w:t>
            </w:r>
            <w:r w:rsidR="00091568">
              <w:rPr>
                <w:rFonts w:ascii="Cambria Math" w:hAnsi="Cambria Math"/>
                <w:sz w:val="36"/>
                <w:szCs w:val="36"/>
              </w:rPr>
              <w:t xml:space="preserve"> a sorting operation because median involves sorting not convolution. </w:t>
            </w:r>
          </w:p>
          <w:p w14:paraId="0536C102" w14:textId="385F7240" w:rsidR="00836ED0" w:rsidRDefault="00836ED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80A8762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lab2medfilt(img, k)</w:t>
            </w:r>
          </w:p>
          <w:p w14:paraId="16F86756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6119600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</w:t>
            </w:r>
          </w:p>
          <w:p w14:paraId="52A11293" w14:textId="509C994A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%along with the cardinality of the image. </w:t>
            </w:r>
          </w:p>
          <w:p w14:paraId="0852846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60AECFBD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2D6481D1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</w:t>
            </w:r>
          </w:p>
          <w:p w14:paraId="1E9E7A4D" w14:textId="3DF43A79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%image. It functions to convert it to a gray-scale image. </w:t>
            </w:r>
          </w:p>
          <w:p w14:paraId="40C695F8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1D741533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095E11A8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8D8227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16AFE1B1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7471F37A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529687A8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E1F7C4E" w14:textId="0CB09BE1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ensure that we don't end up with an image of a %different size relative to the original image, we %initialize our final image with the same number of rows</w:t>
            </w:r>
          </w:p>
          <w:p w14:paraId="28F0A7D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one. </w:t>
            </w:r>
          </w:p>
          <w:p w14:paraId="33646F80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zeros(r, c);</w:t>
            </w:r>
          </w:p>
          <w:p w14:paraId="2F164D67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5A44256" w14:textId="092FB47D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%image.</w:t>
            </w:r>
          </w:p>
          <w:p w14:paraId="09918F86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303BB696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7DD86717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71F7CBF2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2E11E0EC" w14:textId="11B5DEC4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Obtain the parameters (number of rows and %columns of the window and its cardinality).</w:t>
            </w:r>
          </w:p>
          <w:p w14:paraId="7EEE879C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[ro, co] = size(wp);</w:t>
            </w:r>
          </w:p>
          <w:p w14:paraId="1FD56F9F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w_card = ro*co;</w:t>
            </w:r>
          </w:p>
          <w:p w14:paraId="2E6D6B01" w14:textId="33D8871E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We'll need to sort the intensities in ascending %or descending order, so it's imperative that we create a %row vector to make the sorting process straightforward. </w:t>
            </w:r>
          </w:p>
          <w:p w14:paraId="36AEE13A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d = reshape(wp, [1, w_card]);</w:t>
            </w:r>
          </w:p>
          <w:p w14:paraId="6E033C11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sorted = sort(d);</w:t>
            </w:r>
          </w:p>
          <w:p w14:paraId="46E0AD17" w14:textId="685D3A25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following is used to obtain the index of the %median intensity.</w:t>
            </w:r>
          </w:p>
          <w:p w14:paraId="345D2B1D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ind = (w_card + 1)/2;</w:t>
            </w:r>
          </w:p>
          <w:p w14:paraId="754BD69E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med = sorted(ind);</w:t>
            </w:r>
          </w:p>
          <w:p w14:paraId="25D0C599" w14:textId="6C725803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Replace the intensity at the window's reference %point with the above median.</w:t>
            </w:r>
          </w:p>
          <w:p w14:paraId="553940BE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Inew(i,j) = med;</w:t>
            </w:r>
          </w:p>
          <w:p w14:paraId="1075A1C7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BCC003A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C3155A3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078F8A8F" w14:textId="67DF9CFC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lastRenderedPageBreak/>
              <w:t>% Convert the resulting image to unsigned 8-bit image and %return the result.</w:t>
            </w:r>
          </w:p>
          <w:p w14:paraId="28C33A23" w14:textId="77777777" w:rsidR="00B12EAC" w:rsidRDefault="00B12EAC" w:rsidP="00B12EA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71C123D2" w14:textId="7D8D9596" w:rsidR="002F684E" w:rsidRPr="00333449" w:rsidRDefault="00B12EAC" w:rsidP="0033344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17239655" w14:textId="117F47F3" w:rsidR="00461555" w:rsidRDefault="00461555" w:rsidP="00461555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following code calls the</w:t>
            </w:r>
            <w:r w:rsidR="00551444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333449">
              <w:rPr>
                <w:rFonts w:ascii="Cambria Math" w:hAnsi="Cambria Math"/>
                <w:sz w:val="36"/>
                <w:szCs w:val="36"/>
              </w:rPr>
              <w:t>median filter</w:t>
            </w:r>
            <w:r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 the results. </w:t>
            </w:r>
          </w:p>
          <w:p w14:paraId="128DD0DC" w14:textId="52165B61" w:rsidR="00461555" w:rsidRDefault="0046155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ADEA574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Median Filter</w:t>
            </w:r>
          </w:p>
          <w:p w14:paraId="7A7E3FC9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</w:p>
          <w:p w14:paraId="5861EA8B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p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'tiger.png'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3F6FBF52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 = 5;</w:t>
            </w:r>
          </w:p>
          <w:p w14:paraId="3D0B8B0D" w14:textId="12088089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following syntax calls the median filter and gaussian </w:t>
            </w:r>
            <w:r w:rsidR="001C1A13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filter functions.</w:t>
            </w:r>
          </w:p>
          <w:p w14:paraId="7EE23887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 = lab2medfilt(p, r);</w:t>
            </w:r>
          </w:p>
          <w:p w14:paraId="479F85D5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rem = lab2gaussfilt(p);</w:t>
            </w:r>
          </w:p>
          <w:p w14:paraId="4DDE20B5" w14:textId="74C97629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original image, the gaussian filtered image, and the</w:t>
            </w:r>
            <w:r w:rsidR="00921135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% median filtered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image are displayed. </w:t>
            </w:r>
          </w:p>
          <w:p w14:paraId="5D99A1E9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69E53F88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1)</w:t>
            </w:r>
          </w:p>
          <w:p w14:paraId="1AC34715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imshow(p)</w:t>
            </w:r>
          </w:p>
          <w:p w14:paraId="508AC213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76443DBF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301C957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2)</w:t>
            </w:r>
          </w:p>
          <w:p w14:paraId="6695D94F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imshow(rem)</w:t>
            </w:r>
          </w:p>
          <w:p w14:paraId="1DBE8936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'Gaussian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31A2AA78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8728CDE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3, 3)</w:t>
            </w:r>
          </w:p>
          <w:p w14:paraId="6D93013B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imshow(re)</w:t>
            </w:r>
          </w:p>
          <w:p w14:paraId="3BA31371" w14:textId="77777777" w:rsidR="00D97F10" w:rsidRDefault="00D97F10" w:rsidP="00D97F1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'Median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230E0DCB" w14:textId="33B48F22" w:rsidR="00461555" w:rsidRDefault="0046155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5AFF994" w14:textId="5A7669C9" w:rsidR="003604E9" w:rsidRPr="009165B6" w:rsidRDefault="002019B9" w:rsidP="009165B6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>Sharpening</w:t>
            </w:r>
          </w:p>
          <w:p w14:paraId="30E3DBD3" w14:textId="2E1A2236" w:rsidR="003604E9" w:rsidRDefault="00AD281C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</w:t>
            </w:r>
            <w:r w:rsidR="005648AB">
              <w:rPr>
                <w:rFonts w:ascii="Cambria Math" w:hAnsi="Cambria Math"/>
                <w:sz w:val="36"/>
                <w:szCs w:val="36"/>
              </w:rPr>
              <w:t>e method of sharpening, in succinct terms, entails</w:t>
            </w:r>
            <w:r w:rsidR="00A63A23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E62738">
              <w:rPr>
                <w:rFonts w:ascii="Cambria Math" w:hAnsi="Cambria Math"/>
                <w:sz w:val="36"/>
                <w:szCs w:val="36"/>
              </w:rPr>
              <w:t xml:space="preserve">‘adding’ a residual image to an original one to increase the contrast along the edges while </w:t>
            </w:r>
            <w:r w:rsidR="00C5233F">
              <w:rPr>
                <w:rFonts w:ascii="Cambria Math" w:hAnsi="Cambria Math"/>
                <w:sz w:val="36"/>
                <w:szCs w:val="36"/>
              </w:rPr>
              <w:t xml:space="preserve">keeping the noise in the immediate regions in check. The residual image is obtained by ‘subtracting’ </w:t>
            </w:r>
            <w:r w:rsidR="00FA1067">
              <w:rPr>
                <w:rFonts w:ascii="Cambria Math" w:hAnsi="Cambria Math"/>
                <w:sz w:val="36"/>
                <w:szCs w:val="36"/>
              </w:rPr>
              <w:t xml:space="preserve">a low pass filtered version of an image from the original one. The low pass filter (LPF) could </w:t>
            </w:r>
            <w:r w:rsidR="001564E9">
              <w:rPr>
                <w:rFonts w:ascii="Cambria Math" w:hAnsi="Cambria Math"/>
                <w:sz w:val="36"/>
                <w:szCs w:val="36"/>
              </w:rPr>
              <w:t xml:space="preserve">be any smoothing filter. </w:t>
            </w:r>
            <w:r w:rsidR="00F66AA1">
              <w:rPr>
                <w:rFonts w:ascii="Cambria Math" w:hAnsi="Cambria Math"/>
                <w:sz w:val="36"/>
                <w:szCs w:val="36"/>
              </w:rPr>
              <w:t>A</w:t>
            </w:r>
            <w:r w:rsidR="00934ED3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F66AA1">
              <w:rPr>
                <w:rFonts w:ascii="Cambria Math" w:hAnsi="Cambria Math"/>
                <w:sz w:val="36"/>
                <w:szCs w:val="36"/>
              </w:rPr>
              <w:t>sharpened image is obtained by the following:</w:t>
            </w:r>
          </w:p>
          <w:p w14:paraId="1525F904" w14:textId="6C0A3EC6" w:rsidR="003604E9" w:rsidRPr="00934ED3" w:rsidRDefault="003604E9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60171B81" w14:textId="6FBCA7B0" w:rsidR="00934ED3" w:rsidRDefault="003E2CBC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/>
                    <w:sz w:val="36"/>
                    <w:szCs w:val="3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=I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- ʎ[I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-S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]</m:t>
                </m:r>
              </m:oMath>
            </m:oMathPara>
          </w:p>
          <w:p w14:paraId="625DF875" w14:textId="4A1192EB" w:rsidR="00934ED3" w:rsidRPr="00934ED3" w:rsidRDefault="00934ED3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3F8289BF" w14:textId="24B2F3FE" w:rsidR="00692635" w:rsidRPr="00692635" w:rsidRDefault="007539B7" w:rsidP="00144EF2">
            <w:pPr>
              <w:jc w:val="both"/>
              <w:rPr>
                <w:rFonts w:ascii="Cambria Math" w:hAnsi="Cambria Math"/>
                <w:sz w:val="28"/>
                <w:szCs w:val="28"/>
              </w:rPr>
            </w:pPr>
            <w:r w:rsidRPr="00692635">
              <w:rPr>
                <w:rFonts w:ascii="Cambria Math" w:hAnsi="Cambria Math"/>
                <w:sz w:val="28"/>
                <w:szCs w:val="28"/>
              </w:rPr>
              <w:t>Where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ʎ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 </m:t>
              </m:r>
            </m:oMath>
            <w:r w:rsidR="00B246CE" w:rsidRPr="00692635">
              <w:rPr>
                <w:rFonts w:ascii="Cambria Math" w:eastAsiaTheme="minorEastAsia" w:hAnsi="Cambria Math"/>
                <w:sz w:val="28"/>
                <w:szCs w:val="28"/>
              </w:rPr>
              <w:t xml:space="preserve">&gt; </w:t>
            </w:r>
            <w:r w:rsidR="004F44E1" w:rsidRPr="00692635">
              <w:rPr>
                <w:rFonts w:ascii="Cambria Math" w:hAnsi="Cambria Math"/>
                <w:sz w:val="28"/>
                <w:szCs w:val="28"/>
              </w:rPr>
              <w:t>0 is a scaling factor</w:t>
            </w:r>
            <w:r w:rsidR="00D2158C">
              <w:rPr>
                <w:rFonts w:ascii="Cambria Math" w:hAnsi="Cambria Math"/>
                <w:sz w:val="28"/>
                <w:szCs w:val="28"/>
              </w:rPr>
              <w:t xml:space="preserve"> which determines the influence of t</w:t>
            </w:r>
            <w:r w:rsidR="003A37AE">
              <w:rPr>
                <w:rFonts w:ascii="Cambria Math" w:hAnsi="Cambria Math"/>
                <w:sz w:val="28"/>
                <w:szCs w:val="28"/>
              </w:rPr>
              <w:t>he correction signal</w:t>
            </w:r>
            <w:r w:rsidR="004F44E1" w:rsidRPr="00692635">
              <w:rPr>
                <w:rFonts w:ascii="Cambria Math" w:hAnsi="Cambria Math"/>
                <w:sz w:val="28"/>
                <w:szCs w:val="28"/>
              </w:rPr>
              <w:t>; S(p) is the smoothed image</w:t>
            </w:r>
            <w:r w:rsidR="00692635" w:rsidRPr="00692635">
              <w:rPr>
                <w:rFonts w:ascii="Cambria Math" w:hAnsi="Cambria Math"/>
                <w:sz w:val="28"/>
                <w:szCs w:val="28"/>
              </w:rPr>
              <w:t>; I(p) is the original image.</w:t>
            </w:r>
          </w:p>
          <w:p w14:paraId="5FEF0756" w14:textId="0DEB42A6" w:rsidR="007539B7" w:rsidRPr="00692635" w:rsidRDefault="007539B7" w:rsidP="00144EF2">
            <w:pPr>
              <w:jc w:val="both"/>
              <w:rPr>
                <w:rFonts w:ascii="Cambria Math" w:hAnsi="Cambria Math"/>
              </w:rPr>
            </w:pPr>
          </w:p>
          <w:p w14:paraId="2323EAC0" w14:textId="35182C3B" w:rsidR="00144EF2" w:rsidRDefault="00144EF2" w:rsidP="00144EF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</w:t>
            </w:r>
            <w:r w:rsidR="006D60AA">
              <w:rPr>
                <w:rFonts w:ascii="Cambria Math" w:hAnsi="Cambria Math"/>
                <w:sz w:val="36"/>
                <w:szCs w:val="36"/>
              </w:rPr>
              <w:t xml:space="preserve"> written</w:t>
            </w:r>
            <w:r w:rsidR="003A37AE">
              <w:rPr>
                <w:rFonts w:ascii="Cambria Math" w:hAnsi="Cambria Math"/>
                <w:sz w:val="36"/>
                <w:szCs w:val="36"/>
              </w:rPr>
              <w:t xml:space="preserve"> for the sharpening process</w:t>
            </w:r>
            <w:r>
              <w:rPr>
                <w:rFonts w:ascii="Cambria Math" w:hAnsi="Cambria Math"/>
                <w:sz w:val="36"/>
                <w:szCs w:val="36"/>
              </w:rPr>
              <w:t xml:space="preserve">. The function accepts </w:t>
            </w:r>
            <w:r w:rsidR="00C83C43">
              <w:rPr>
                <w:rFonts w:ascii="Cambria Math" w:hAnsi="Cambria Math"/>
                <w:sz w:val="36"/>
                <w:szCs w:val="36"/>
              </w:rPr>
              <w:t>an image</w:t>
            </w:r>
            <w:r w:rsidR="00CE5886">
              <w:rPr>
                <w:rFonts w:ascii="Cambria Math" w:hAnsi="Cambria Math"/>
                <w:sz w:val="36"/>
                <w:szCs w:val="36"/>
              </w:rPr>
              <w:t xml:space="preserve">, a constant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ʎ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</m:oMath>
            <w:r w:rsidR="00C83C43">
              <w:rPr>
                <w:rFonts w:ascii="Cambria Math" w:hAnsi="Cambria Math"/>
                <w:sz w:val="36"/>
                <w:szCs w:val="36"/>
              </w:rPr>
              <w:t xml:space="preserve"> and a</w:t>
            </w:r>
            <w:r w:rsidR="002955FB">
              <w:rPr>
                <w:rFonts w:ascii="Cambria Math" w:hAnsi="Cambria Math"/>
                <w:sz w:val="36"/>
                <w:szCs w:val="36"/>
              </w:rPr>
              <w:t>n integer</w:t>
            </w:r>
            <w:r w:rsidR="003A1521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2955FB">
              <w:rPr>
                <w:rFonts w:ascii="Cambria Math" w:hAnsi="Cambria Math"/>
                <w:sz w:val="36"/>
                <w:szCs w:val="36"/>
              </w:rPr>
              <w:t>M</w:t>
            </w:r>
            <w:r w:rsidR="00C83C43">
              <w:rPr>
                <w:rFonts w:ascii="Cambria Math" w:hAnsi="Cambria Math"/>
                <w:sz w:val="36"/>
                <w:szCs w:val="36"/>
              </w:rPr>
              <w:t xml:space="preserve"> (</w:t>
            </w:r>
            <w:r w:rsidR="002955FB">
              <w:rPr>
                <w:rFonts w:ascii="Cambria Math" w:hAnsi="Cambria Math"/>
                <w:sz w:val="36"/>
                <w:szCs w:val="36"/>
              </w:rPr>
              <w:t>to decide on which smoothing operator to use</w:t>
            </w:r>
            <w:r w:rsidR="00565300">
              <w:rPr>
                <w:rFonts w:ascii="Cambria Math" w:hAnsi="Cambria Math"/>
                <w:sz w:val="36"/>
                <w:szCs w:val="36"/>
              </w:rPr>
              <w:t>) and</w:t>
            </w:r>
            <w:r>
              <w:rPr>
                <w:rFonts w:ascii="Cambria Math" w:hAnsi="Cambria Math"/>
                <w:sz w:val="36"/>
                <w:szCs w:val="36"/>
              </w:rPr>
              <w:t xml:space="preserve"> returns</w:t>
            </w:r>
            <w:r w:rsidR="00C83C43">
              <w:rPr>
                <w:rFonts w:ascii="Cambria Math" w:hAnsi="Cambria Math"/>
                <w:sz w:val="36"/>
                <w:szCs w:val="36"/>
              </w:rPr>
              <w:t xml:space="preserve"> a </w:t>
            </w:r>
            <w:r w:rsidR="002955FB">
              <w:rPr>
                <w:rFonts w:ascii="Cambria Math" w:hAnsi="Cambria Math"/>
                <w:sz w:val="36"/>
                <w:szCs w:val="36"/>
              </w:rPr>
              <w:t>sharpened</w:t>
            </w:r>
            <w:r>
              <w:rPr>
                <w:rFonts w:ascii="Cambria Math" w:hAnsi="Cambria Math"/>
                <w:sz w:val="36"/>
                <w:szCs w:val="36"/>
              </w:rPr>
              <w:t xml:space="preserve"> image. </w:t>
            </w:r>
          </w:p>
          <w:p w14:paraId="1F3E2939" w14:textId="59E6EDEE" w:rsidR="00934ED3" w:rsidRDefault="00934ED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DBB5B5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lab2sharpen(img, li, m)</w:t>
            </w:r>
          </w:p>
          <w:p w14:paraId="47AC7F89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FA57DB7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along with the cardinality of the image. </w:t>
            </w:r>
          </w:p>
          <w:p w14:paraId="4AD4B23E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5CC6C96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5129DFFE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E82F01C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image. </w:t>
            </w:r>
          </w:p>
          <w:p w14:paraId="10423E0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 functions to convert it to a gray-scale image. </w:t>
            </w:r>
          </w:p>
          <w:p w14:paraId="5852AD45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76CE0D46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59E03522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963393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3E95A621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operations</w:t>
            </w:r>
          </w:p>
          <w:p w14:paraId="0E13029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0A5793C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CCD1E3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window size for the smoothing operation is specified. </w:t>
            </w:r>
          </w:p>
          <w:p w14:paraId="440D3DE2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2;</w:t>
            </w:r>
          </w:p>
          <w:p w14:paraId="4B0BE463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2458947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following conditional statements are used to specify the smoothing</w:t>
            </w:r>
          </w:p>
          <w:p w14:paraId="60B01E11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method to apply. </w:t>
            </w:r>
          </w:p>
          <w:p w14:paraId="5F7E51A2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m == 1</w:t>
            </w:r>
          </w:p>
          <w:p w14:paraId="0C0E9D6E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applies the Box Filter as the smoothing method. </w:t>
            </w:r>
          </w:p>
          <w:p w14:paraId="27BA35D1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 = lab1locbox(img, k);</w:t>
            </w:r>
          </w:p>
          <w:p w14:paraId="2DAF56E3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m == 2</w:t>
            </w:r>
          </w:p>
          <w:p w14:paraId="3AA512A4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applies the Gaussian Filter as the smoothing method. </w:t>
            </w:r>
          </w:p>
          <w:p w14:paraId="69C8DEB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im = lab2gaussfilt(img);</w:t>
            </w:r>
          </w:p>
          <w:p w14:paraId="5A14003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lastRenderedPageBreak/>
              <w:t>elseif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m == 3</w:t>
            </w:r>
          </w:p>
          <w:p w14:paraId="4C594EF7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applies the Median Filter as the smoothing method. </w:t>
            </w:r>
          </w:p>
          <w:p w14:paraId="193745C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im = lab2medfilt(img, k);</w:t>
            </w:r>
          </w:p>
          <w:p w14:paraId="787CBA48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640357F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F516EB9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from the above conditional statements to a</w:t>
            </w:r>
          </w:p>
          <w:p w14:paraId="22119590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double for mathematical operations. </w:t>
            </w:r>
          </w:p>
          <w:p w14:paraId="17A36D96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ima = double(im);</w:t>
            </w:r>
          </w:p>
          <w:p w14:paraId="73AFD6C6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BCF6E7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Sharpening doesn't involve any convolution, hence, no for-loop is used. </w:t>
            </w:r>
          </w:p>
          <w:p w14:paraId="1FCE249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I + li*(I - ima);</w:t>
            </w:r>
          </w:p>
          <w:p w14:paraId="425ED919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BBB73EA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to unsigned 8-bit image and return the</w:t>
            </w:r>
          </w:p>
          <w:p w14:paraId="715ABE0F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result.</w:t>
            </w:r>
          </w:p>
          <w:p w14:paraId="413A2E6D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66759DB6" w14:textId="5C1E3D46" w:rsidR="00551444" w:rsidRDefault="00565300" w:rsidP="0056530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F217D0D" w14:textId="77777777" w:rsidR="00565300" w:rsidRDefault="00565300" w:rsidP="00565300">
            <w:pPr>
              <w:autoSpaceDE w:val="0"/>
              <w:autoSpaceDN w:val="0"/>
              <w:adjustRightInd w:val="0"/>
              <w:rPr>
                <w:rFonts w:ascii="Cambria Math" w:hAnsi="Cambria Math"/>
                <w:sz w:val="36"/>
                <w:szCs w:val="36"/>
              </w:rPr>
            </w:pPr>
          </w:p>
          <w:p w14:paraId="6072D696" w14:textId="557796BD" w:rsidR="00551444" w:rsidRDefault="00551444" w:rsidP="00551444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following code calls the local mean filter function and applies it on the input image, before displaying the results. </w:t>
            </w:r>
          </w:p>
          <w:p w14:paraId="59076082" w14:textId="77777777" w:rsidR="00551444" w:rsidRDefault="00551444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2C1CB8B" w14:textId="63685DEF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Sharpening</w:t>
            </w:r>
          </w:p>
          <w:p w14:paraId="3FAA7AF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</w:p>
          <w:p w14:paraId="0A3C7661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d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'mother.png'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4C962B7F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is lambda which controls the influence of the correction signal.</w:t>
            </w:r>
          </w:p>
          <w:p w14:paraId="380F932F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l = 10;</w:t>
            </w:r>
          </w:p>
          <w:p w14:paraId="488E4911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integer is used to select the smoothing operation to be applied</w:t>
            </w:r>
          </w:p>
          <w:p w14:paraId="1595E69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m = 1;</w:t>
            </w:r>
          </w:p>
          <w:p w14:paraId="32BC31C2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8CD9F76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This syntax calls the Sharpening function</w:t>
            </w:r>
          </w:p>
          <w:p w14:paraId="036B76B8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 = lab2sharpen(d, l, m);</w:t>
            </w:r>
          </w:p>
          <w:p w14:paraId="4CB62644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2E6EC1A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original image and the sharpened image are displayed.</w:t>
            </w:r>
          </w:p>
          <w:p w14:paraId="6FFC5C6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3F72267A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1)</w:t>
            </w:r>
          </w:p>
          <w:p w14:paraId="193AEA51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imshow(d)</w:t>
            </w:r>
          </w:p>
          <w:p w14:paraId="043BF0A8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0A8C1E99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C7E8496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2)</w:t>
            </w:r>
          </w:p>
          <w:p w14:paraId="5CB14063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imshow(r)</w:t>
            </w:r>
          </w:p>
          <w:p w14:paraId="17000443" w14:textId="77777777" w:rsidR="00327A5F" w:rsidRDefault="00327A5F" w:rsidP="00327A5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'Sharpened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7EC7201" w14:textId="0D2207C0" w:rsidR="000D3254" w:rsidRDefault="000D3254" w:rsidP="00D6415F">
            <w:pPr>
              <w:jc w:val="both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6D901AB4" w14:textId="77777777" w:rsidR="00327A5F" w:rsidRDefault="00327A5F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A086B80" w14:textId="5BF7F388" w:rsidR="00FD4031" w:rsidRPr="002019B9" w:rsidRDefault="002019B9" w:rsidP="002019B9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>First Derivative</w:t>
            </w:r>
          </w:p>
          <w:p w14:paraId="5686EA0A" w14:textId="70521774" w:rsidR="00FD4031" w:rsidRPr="00A559EC" w:rsidRDefault="002019B9" w:rsidP="00FD4031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Sobel Filter</w:t>
            </w:r>
          </w:p>
          <w:p w14:paraId="729EF0C0" w14:textId="525576F8" w:rsidR="00FD4031" w:rsidRPr="00CB447F" w:rsidRDefault="00FD4031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</w:t>
            </w:r>
            <w:r w:rsidR="00E02A4B">
              <w:rPr>
                <w:rFonts w:ascii="Cambria Math" w:hAnsi="Cambria Math"/>
                <w:sz w:val="36"/>
                <w:szCs w:val="36"/>
              </w:rPr>
              <w:t xml:space="preserve">e </w:t>
            </w:r>
            <w:r w:rsidR="003459AA">
              <w:rPr>
                <w:rFonts w:ascii="Cambria Math" w:hAnsi="Cambria Math"/>
                <w:sz w:val="36"/>
                <w:szCs w:val="36"/>
              </w:rPr>
              <w:t>Sobel</w:t>
            </w:r>
            <w:r w:rsidR="00E02A4B">
              <w:rPr>
                <w:rFonts w:ascii="Cambria Math" w:hAnsi="Cambria Math"/>
                <w:sz w:val="36"/>
                <w:szCs w:val="36"/>
              </w:rPr>
              <w:t xml:space="preserve"> filter is a first derivative operator that </w:t>
            </w:r>
            <w:r w:rsidR="00735F22">
              <w:rPr>
                <w:rFonts w:ascii="Cambria Math" w:hAnsi="Cambria Math"/>
                <w:sz w:val="36"/>
                <w:szCs w:val="36"/>
              </w:rPr>
              <w:t>uses special filter kernel</w:t>
            </w:r>
            <w:r w:rsidR="000A7ACA">
              <w:rPr>
                <w:rFonts w:ascii="Cambria Math" w:hAnsi="Cambria Math"/>
                <w:sz w:val="36"/>
                <w:szCs w:val="36"/>
              </w:rPr>
              <w:t xml:space="preserve">s there perform simultaneous derivative and smoothing </w:t>
            </w:r>
            <w:r w:rsidR="00316F59">
              <w:rPr>
                <w:rFonts w:ascii="Cambria Math" w:hAnsi="Cambria Math"/>
                <w:sz w:val="36"/>
                <w:szCs w:val="36"/>
              </w:rPr>
              <w:t>on an image. It does this by the process of convolution</w:t>
            </w:r>
            <w:r w:rsidR="00053BAC">
              <w:rPr>
                <w:rFonts w:ascii="Cambria Math" w:hAnsi="Cambria Math"/>
                <w:sz w:val="36"/>
                <w:szCs w:val="36"/>
              </w:rPr>
              <w:t>. The kernel filters are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16B4F66C" w14:textId="375E4DAC" w:rsidR="00076CDE" w:rsidRPr="00076CDE" w:rsidRDefault="00076CDE" w:rsidP="00D6415F">
            <w:pPr>
              <w:jc w:val="both"/>
              <w:rPr>
                <w:rFonts w:ascii="Cambria Math" w:hAnsi="Cambria Math"/>
                <w:sz w:val="10"/>
                <w:szCs w:val="10"/>
              </w:rPr>
            </w:pPr>
          </w:p>
          <w:p w14:paraId="02937972" w14:textId="289984EB" w:rsidR="00CB447F" w:rsidRDefault="00CB447F" w:rsidP="00CB447F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99DA32E" wp14:editId="320C6ACE">
                  <wp:extent cx="2742810" cy="1348117"/>
                  <wp:effectExtent l="0" t="0" r="63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727" cy="135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8CBC9" w14:textId="6914A5E2" w:rsidR="003B2246" w:rsidRDefault="003B2246" w:rsidP="003B2246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 written. The function accepts an image returns</w:t>
            </w:r>
            <w:r w:rsidR="00514378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EA267B">
              <w:rPr>
                <w:rFonts w:ascii="Cambria Math" w:hAnsi="Cambria Math"/>
                <w:sz w:val="36"/>
                <w:szCs w:val="36"/>
              </w:rPr>
              <w:t xml:space="preserve">a </w:t>
            </w:r>
            <w:r w:rsidR="00CE6D45">
              <w:rPr>
                <w:rFonts w:ascii="Cambria Math" w:hAnsi="Cambria Math"/>
                <w:sz w:val="36"/>
                <w:szCs w:val="36"/>
              </w:rPr>
              <w:t xml:space="preserve">Sobel </w:t>
            </w:r>
            <w:r w:rsidR="00EA267B">
              <w:rPr>
                <w:rFonts w:ascii="Cambria Math" w:hAnsi="Cambria Math"/>
                <w:sz w:val="36"/>
                <w:szCs w:val="36"/>
              </w:rPr>
              <w:t>filtered image.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74BDD96C" w14:textId="3BE4FE59" w:rsidR="006B16E0" w:rsidRDefault="006B16E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E86AB48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[output1, output2] = lab2sobelfilt(img)</w:t>
            </w:r>
          </w:p>
          <w:p w14:paraId="2F65AF71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B08440F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along with the cardinality of the image. </w:t>
            </w:r>
          </w:p>
          <w:p w14:paraId="3727F4A0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12E07DA9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4941869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1D4887F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image. </w:t>
            </w:r>
          </w:p>
          <w:p w14:paraId="01855AD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 functions to convert it to a gray-scale image. </w:t>
            </w:r>
          </w:p>
          <w:p w14:paraId="73FA906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6E824590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16B386A6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0413FFD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2406A6E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</w:t>
            </w:r>
          </w:p>
          <w:p w14:paraId="5C3FED8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1B884E0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</w:t>
            </w:r>
          </w:p>
          <w:p w14:paraId="5726314B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the sobel filters; the x-filter will be used to create the</w:t>
            </w:r>
          </w:p>
          <w:p w14:paraId="6F3DE069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vertically filtered image, while the y-filter will be used to create the</w:t>
            </w:r>
          </w:p>
          <w:p w14:paraId="33D71801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horizontally filtered image. </w:t>
            </w:r>
          </w:p>
          <w:p w14:paraId="5DC09B9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x_filt = [-1 0 1; -2 0 2; -1 0 1];</w:t>
            </w:r>
          </w:p>
          <w:p w14:paraId="411D65F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y_filt = [1 2 1; 0 0 0; -1 -2 -1];</w:t>
            </w:r>
          </w:p>
          <w:p w14:paraId="1FDD8F79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1D5C72A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sobel filter has a size (2k+1)x(2k+1), where k = 1;</w:t>
            </w:r>
          </w:p>
          <w:p w14:paraId="51463E3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1;</w:t>
            </w:r>
          </w:p>
          <w:p w14:paraId="0ECCD6E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35C8A5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ensure that we don't end up with images of different sizes relative</w:t>
            </w:r>
          </w:p>
          <w:p w14:paraId="70334D0B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to the original images, we initialize our final images with the same number of rows</w:t>
            </w:r>
          </w:p>
          <w:p w14:paraId="7B1F965B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ones. </w:t>
            </w:r>
          </w:p>
          <w:p w14:paraId="05D8088A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Ihor = zeros(r, c);</w:t>
            </w:r>
          </w:p>
          <w:p w14:paraId="4BCC43C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Iver = zeros(r, c);</w:t>
            </w:r>
          </w:p>
          <w:p w14:paraId="7650816E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98240E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image.</w:t>
            </w:r>
          </w:p>
          <w:p w14:paraId="65001BE7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503B6C25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12B0B19E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1F9ABCA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0E43829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Perform convolution using the previously created masks. </w:t>
            </w:r>
          </w:p>
          <w:p w14:paraId="4EF4EE35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Iver(i,j) = sum(wp(:).*x_filt(:));</w:t>
            </w:r>
          </w:p>
          <w:p w14:paraId="256358EC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Ihor(i,j) = sum(wp(:).*y_filt(:));</w:t>
            </w:r>
          </w:p>
          <w:p w14:paraId="6F571E4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C30E9F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B8BE19F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405B8294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images to unsigned 8-bit images and return the</w:t>
            </w:r>
          </w:p>
          <w:p w14:paraId="11AD3E50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results.</w:t>
            </w:r>
          </w:p>
          <w:p w14:paraId="3E3C2EAC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output1 = uint8(Ihor);</w:t>
            </w:r>
          </w:p>
          <w:p w14:paraId="25D74B63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output2 = uint8(Iver);</w:t>
            </w:r>
          </w:p>
          <w:p w14:paraId="4F73D2B5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9673702" w14:textId="77777777" w:rsidR="0046194A" w:rsidRDefault="0046194A" w:rsidP="0046194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D84D0C9" w14:textId="77777777" w:rsidR="00914671" w:rsidRDefault="00914671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2650859D" w14:textId="06886161" w:rsidR="00EA267B" w:rsidRDefault="00EA267B" w:rsidP="00EA267B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lastRenderedPageBreak/>
              <w:t xml:space="preserve">The following code calls the </w:t>
            </w:r>
            <w:r w:rsidR="00CE6D45">
              <w:rPr>
                <w:rFonts w:ascii="Cambria Math" w:hAnsi="Cambria Math"/>
                <w:sz w:val="36"/>
                <w:szCs w:val="36"/>
              </w:rPr>
              <w:t>Sobel filter</w:t>
            </w:r>
            <w:r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 the results. </w:t>
            </w:r>
          </w:p>
          <w:p w14:paraId="068DFB91" w14:textId="57F3D7B9" w:rsidR="00914671" w:rsidRDefault="00914671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BCF9C47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Sobel Filter</w:t>
            </w:r>
          </w:p>
          <w:p w14:paraId="26AB19E6" w14:textId="6504DDAD" w:rsidR="004437B5" w:rsidRDefault="00D57EBB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</w:p>
          <w:p w14:paraId="0D0D58AF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'house.png'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03F7D130" w14:textId="2FA4AE2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5BB9D679" w14:textId="1EC123E6" w:rsidR="0058395D" w:rsidRDefault="0058395D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This syntax calls the local Sobel filter function</w:t>
            </w:r>
          </w:p>
          <w:p w14:paraId="5520CE77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[hor, ver] = lab2sobelfilt(f);</w:t>
            </w:r>
          </w:p>
          <w:p w14:paraId="669D95A0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68218A1" w14:textId="5E7E13A2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original image and the </w:t>
            </w:r>
            <w:r w:rsidR="0030272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Sobel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min filtered images are </w:t>
            </w:r>
            <w:r w:rsidR="0030272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displayed.</w:t>
            </w:r>
          </w:p>
          <w:p w14:paraId="07F7BBD9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45EE21C3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[1, 2])</w:t>
            </w:r>
          </w:p>
          <w:p w14:paraId="5B921CF1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imshow(f)</w:t>
            </w:r>
          </w:p>
          <w:p w14:paraId="0F6D20FF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68978923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874EDE4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3)</w:t>
            </w:r>
          </w:p>
          <w:p w14:paraId="58D70610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imshow(ver)</w:t>
            </w:r>
          </w:p>
          <w:p w14:paraId="4C108388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'Sobel Vertical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3092CB94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A98B812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subplot(2, 2, 4)</w:t>
            </w:r>
          </w:p>
          <w:p w14:paraId="1FDA5312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imshow(hor)</w:t>
            </w:r>
          </w:p>
          <w:p w14:paraId="15B1ACCA" w14:textId="7777777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'Sobel Horizontal Filtered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40A7BBC2" w14:textId="7DDADC5C" w:rsidR="004437B5" w:rsidRDefault="004437B5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B9E023E" w14:textId="2CC39830" w:rsidR="00E87097" w:rsidRPr="00C204CB" w:rsidRDefault="00E87097" w:rsidP="00717C0A">
            <w:pPr>
              <w:autoSpaceDE w:val="0"/>
              <w:autoSpaceDN w:val="0"/>
              <w:adjustRightInd w:val="0"/>
              <w:rPr>
                <w:rFonts w:ascii="Cambria Math" w:hAnsi="Cambria Math"/>
              </w:rPr>
            </w:pPr>
          </w:p>
        </w:tc>
        <w:tc>
          <w:tcPr>
            <w:tcW w:w="46" w:type="dxa"/>
            <w:shd w:val="clear" w:color="auto" w:fill="F5F7F9"/>
          </w:tcPr>
          <w:p w14:paraId="77C90240" w14:textId="77777777" w:rsidR="00AD31D2" w:rsidRPr="003A798E" w:rsidRDefault="00AD31D2" w:rsidP="00EA66E8"/>
        </w:tc>
      </w:tr>
    </w:tbl>
    <w:p w14:paraId="27ACF581" w14:textId="77777777" w:rsidR="0014712C" w:rsidRDefault="0014712C">
      <w:pPr>
        <w:sectPr w:rsidR="0014712C" w:rsidSect="00F569D2">
          <w:footerReference w:type="even" r:id="rId12"/>
          <w:footerReference w:type="default" r:id="rId13"/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031CE7" w:rsidRPr="003A798E" w14:paraId="216C86E6" w14:textId="77777777" w:rsidTr="00031CE7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4C33509D" w14:textId="4A65BFE3" w:rsidR="00031CE7" w:rsidRPr="003A798E" w:rsidRDefault="0014712C" w:rsidP="00723677">
            <w:pPr>
              <w:pStyle w:val="GraphicAnchor"/>
            </w:pPr>
            <w:r>
              <w:lastRenderedPageBreak/>
              <w:br w:type="page"/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7A87BBD" w14:textId="0D9A660B" w:rsidR="00031CE7" w:rsidRPr="003A798E" w:rsidRDefault="00031CE7" w:rsidP="00723677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1" locked="0" layoutInCell="1" allowOverlap="1" wp14:anchorId="07D60F3E" wp14:editId="3A136F47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3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5D082" id="Shape" o:spid="_x0000_s1026" alt="&quot;&quot;" style="position:absolute;margin-left:-85.65pt;margin-top:-35pt;width:611.9pt;height:718.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459FE04B" w14:textId="77777777" w:rsidR="00031CE7" w:rsidRPr="003A798E" w:rsidRDefault="00031CE7" w:rsidP="00723677"/>
        </w:tc>
      </w:tr>
      <w:tr w:rsidR="00031CE7" w:rsidRPr="003A798E" w14:paraId="021CE485" w14:textId="77777777" w:rsidTr="00031CE7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5B7FDD60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35C9214" w14:textId="746AD3B7" w:rsidR="00031CE7" w:rsidRPr="003A798E" w:rsidRDefault="00832E57" w:rsidP="00723677">
            <w:pPr>
              <w:pStyle w:val="Quote"/>
            </w:pPr>
            <w:r>
              <w:t>RESULTS</w:t>
            </w:r>
            <w:r w:rsidR="003D734E">
              <w:t xml:space="preserve"> 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215CD9D1" w14:textId="77777777" w:rsidR="00031CE7" w:rsidRPr="003A798E" w:rsidRDefault="00031CE7" w:rsidP="00723677"/>
        </w:tc>
      </w:tr>
      <w:tr w:rsidR="00031CE7" w:rsidRPr="003A798E" w14:paraId="206618E7" w14:textId="77777777" w:rsidTr="00031CE7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297781A2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68B4E9FC" w14:textId="77777777" w:rsidR="00031CE7" w:rsidRPr="003A798E" w:rsidRDefault="00031CE7" w:rsidP="00723677"/>
        </w:tc>
        <w:tc>
          <w:tcPr>
            <w:tcW w:w="992" w:type="dxa"/>
            <w:vMerge/>
            <w:shd w:val="clear" w:color="auto" w:fill="00C1C7" w:themeFill="accent2"/>
          </w:tcPr>
          <w:p w14:paraId="7F8159FC" w14:textId="77777777" w:rsidR="00031CE7" w:rsidRPr="003A798E" w:rsidRDefault="00031CE7" w:rsidP="00723677"/>
        </w:tc>
      </w:tr>
    </w:tbl>
    <w:p w14:paraId="528CFC29" w14:textId="77777777" w:rsidR="001A2FC2" w:rsidRDefault="001A2FC2" w:rsidP="001A2FC2"/>
    <w:tbl>
      <w:tblPr>
        <w:tblW w:w="10773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"/>
        <w:gridCol w:w="972"/>
        <w:gridCol w:w="8788"/>
        <w:gridCol w:w="925"/>
        <w:gridCol w:w="21"/>
        <w:gridCol w:w="46"/>
      </w:tblGrid>
      <w:tr w:rsidR="001A2FC2" w:rsidRPr="003A798E" w14:paraId="24BE9AD2" w14:textId="77777777" w:rsidTr="00A5460D">
        <w:trPr>
          <w:trHeight w:val="4599"/>
        </w:trPr>
        <w:tc>
          <w:tcPr>
            <w:tcW w:w="21" w:type="dxa"/>
            <w:shd w:val="clear" w:color="auto" w:fill="F5F7F9"/>
          </w:tcPr>
          <w:p w14:paraId="18535A7F" w14:textId="77777777" w:rsidR="001A2FC2" w:rsidRDefault="001A2FC2" w:rsidP="00723677"/>
          <w:p w14:paraId="50C3800B" w14:textId="77777777" w:rsidR="001A2FC2" w:rsidRPr="003A798E" w:rsidRDefault="001A2FC2" w:rsidP="00723677"/>
        </w:tc>
        <w:tc>
          <w:tcPr>
            <w:tcW w:w="10706" w:type="dxa"/>
            <w:gridSpan w:val="4"/>
            <w:shd w:val="clear" w:color="auto" w:fill="F5F7F9"/>
          </w:tcPr>
          <w:p w14:paraId="79C956F8" w14:textId="10E13C57" w:rsidR="00471598" w:rsidRPr="00A559EC" w:rsidRDefault="006535C4" w:rsidP="00471598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Gauss Filter</w:t>
            </w:r>
          </w:p>
          <w:p w14:paraId="16C657D5" w14:textId="3D51337B" w:rsidR="006535C4" w:rsidRDefault="00381F1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CA7CB23" wp14:editId="280BCE70">
                  <wp:extent cx="6786987" cy="16459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35" b="27067"/>
                          <a:stretch/>
                        </pic:blipFill>
                        <pic:spPr bwMode="auto">
                          <a:xfrm>
                            <a:off x="0" y="0"/>
                            <a:ext cx="6787515" cy="1646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30C747" w14:textId="07264B3B" w:rsidR="00F27792" w:rsidRDefault="00F27792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g</w:t>
            </w:r>
            <w:r w:rsidR="000529D1">
              <w:rPr>
                <w:rFonts w:ascii="Cambria Math" w:hAnsi="Cambria Math"/>
                <w:sz w:val="36"/>
                <w:szCs w:val="36"/>
              </w:rPr>
              <w:t>aussian filter does a good job of cleaning up the above image.</w:t>
            </w:r>
            <w:r w:rsidR="003208A9">
              <w:rPr>
                <w:rFonts w:ascii="Cambria Math" w:hAnsi="Cambria Math"/>
                <w:sz w:val="36"/>
                <w:szCs w:val="36"/>
              </w:rPr>
              <w:t xml:space="preserve"> Since it is based on convolution, it is suitable for real-time applications.</w:t>
            </w:r>
          </w:p>
          <w:p w14:paraId="43E6C474" w14:textId="67FB5BE7" w:rsidR="00B768E9" w:rsidRDefault="00B768E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3877D6E" w14:textId="289D2FE8" w:rsidR="00B768E9" w:rsidRDefault="00381F19" w:rsidP="00B768E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53A7BF0A" w14:textId="07643F39" w:rsidR="009F3B8C" w:rsidRDefault="00DD3EAB" w:rsidP="00B768E9">
            <w:r>
              <w:rPr>
                <w:noProof/>
              </w:rPr>
              <w:drawing>
                <wp:inline distT="0" distB="0" distL="0" distR="0" wp14:anchorId="46FCD877" wp14:editId="693B4CD8">
                  <wp:extent cx="6787515" cy="1160585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59" b="34713"/>
                          <a:stretch/>
                        </pic:blipFill>
                        <pic:spPr bwMode="auto">
                          <a:xfrm>
                            <a:off x="0" y="0"/>
                            <a:ext cx="6787515" cy="11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903C9A" w14:textId="0AE72DB2" w:rsidR="003208A9" w:rsidRPr="009A1174" w:rsidRDefault="00DD3EAB" w:rsidP="00B768E9">
            <w:pPr>
              <w:rPr>
                <w:noProof/>
                <w:sz w:val="30"/>
                <w:szCs w:val="30"/>
              </w:rPr>
            </w:pPr>
            <w:r w:rsidRPr="009A1174">
              <w:rPr>
                <w:noProof/>
                <w:sz w:val="30"/>
                <w:szCs w:val="30"/>
              </w:rPr>
              <w:t xml:space="preserve">Notice: The median filter </w:t>
            </w:r>
            <w:r w:rsidR="00763EFC" w:rsidRPr="009A1174">
              <w:rPr>
                <w:noProof/>
                <w:sz w:val="30"/>
                <w:szCs w:val="30"/>
              </w:rPr>
              <w:t>performs significantly better than the gaussi</w:t>
            </w:r>
            <w:r w:rsidR="009A1174">
              <w:rPr>
                <w:noProof/>
                <w:sz w:val="30"/>
                <w:szCs w:val="30"/>
              </w:rPr>
              <w:t>an</w:t>
            </w:r>
            <w:r w:rsidR="00763EFC" w:rsidRPr="009A1174">
              <w:rPr>
                <w:noProof/>
                <w:sz w:val="30"/>
                <w:szCs w:val="30"/>
              </w:rPr>
              <w:t xml:space="preserve"> filter. It was able to eliminate the salt &amp; pepper noise</w:t>
            </w:r>
            <w:r w:rsidR="008B4A18" w:rsidRPr="009A1174">
              <w:rPr>
                <w:noProof/>
                <w:sz w:val="30"/>
                <w:szCs w:val="30"/>
              </w:rPr>
              <w:t xml:space="preserve"> while smoothening the image. </w:t>
            </w:r>
            <w:r w:rsidR="006D4A03">
              <w:rPr>
                <w:noProof/>
                <w:sz w:val="30"/>
                <w:szCs w:val="30"/>
              </w:rPr>
              <w:t xml:space="preserve">Therefore, we can conclude that gaussian filters are good for smoothing, but not necessarily for removing salt &amp; pepper noise. </w:t>
            </w:r>
          </w:p>
          <w:p w14:paraId="3A6EFDD8" w14:textId="77777777" w:rsidR="00220E06" w:rsidRDefault="00220E06" w:rsidP="00B768E9"/>
          <w:p w14:paraId="555E7C51" w14:textId="00CAE3D1" w:rsidR="00B768E9" w:rsidRDefault="00D45ACF" w:rsidP="00B768E9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Sharpening</w:t>
            </w:r>
          </w:p>
          <w:p w14:paraId="350A47A9" w14:textId="22FFF641" w:rsidR="00471598" w:rsidRDefault="00565300" w:rsidP="0042416E">
            <w:r>
              <w:rPr>
                <w:noProof/>
              </w:rPr>
              <w:drawing>
                <wp:inline distT="0" distB="0" distL="0" distR="0" wp14:anchorId="090FEF4A" wp14:editId="1A22D9FF">
                  <wp:extent cx="6786152" cy="278481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0" b="9384"/>
                          <a:stretch/>
                        </pic:blipFill>
                        <pic:spPr bwMode="auto">
                          <a:xfrm>
                            <a:off x="0" y="0"/>
                            <a:ext cx="6787515" cy="2785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96D1C9" w14:textId="0C852F4B" w:rsidR="00FB49D1" w:rsidRDefault="00FB49D1" w:rsidP="0042416E">
            <w:pPr>
              <w:rPr>
                <w:sz w:val="30"/>
                <w:szCs w:val="30"/>
              </w:rPr>
            </w:pPr>
            <w:r w:rsidRPr="00833806">
              <w:rPr>
                <w:sz w:val="30"/>
                <w:szCs w:val="30"/>
              </w:rPr>
              <w:lastRenderedPageBreak/>
              <w:t>We immediately recognize that th</w:t>
            </w:r>
            <w:r w:rsidR="000D4CF3" w:rsidRPr="00833806">
              <w:rPr>
                <w:sz w:val="30"/>
                <w:szCs w:val="30"/>
              </w:rPr>
              <w:t>e presence of brighter pixels which is due to the masking of the unsharp parts with</w:t>
            </w:r>
            <w:r w:rsidR="00F27792" w:rsidRPr="00833806">
              <w:rPr>
                <w:sz w:val="30"/>
                <w:szCs w:val="30"/>
              </w:rPr>
              <w:t xml:space="preserve"> a scaled correction signal (or residual image). </w:t>
            </w:r>
          </w:p>
          <w:p w14:paraId="6C7419C0" w14:textId="44ED050D" w:rsidR="00833806" w:rsidRDefault="00833806" w:rsidP="0042416E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Sharpening could be applied in cases where we want to ensure that the contrast in the image is </w:t>
            </w:r>
            <w:r w:rsidR="009E7471">
              <w:rPr>
                <w:sz w:val="30"/>
                <w:szCs w:val="30"/>
              </w:rPr>
              <w:t xml:space="preserve">easily noticeable. </w:t>
            </w:r>
          </w:p>
          <w:p w14:paraId="53E79BC3" w14:textId="55F7BD6A" w:rsidR="009E7471" w:rsidRDefault="009E7471" w:rsidP="0042416E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Since sharpening </w:t>
            </w:r>
            <w:r w:rsidR="009D6854">
              <w:rPr>
                <w:sz w:val="30"/>
                <w:szCs w:val="30"/>
              </w:rPr>
              <w:t xml:space="preserve">entails that an image be smoothened first, we can use it to eliminate salt &amp; pepper noise if our smoothing method is </w:t>
            </w:r>
            <w:r w:rsidR="000043F1">
              <w:rPr>
                <w:sz w:val="30"/>
                <w:szCs w:val="30"/>
              </w:rPr>
              <w:t xml:space="preserve">the median filtering. </w:t>
            </w:r>
          </w:p>
          <w:p w14:paraId="7C1CE04B" w14:textId="77777777" w:rsidR="000043F1" w:rsidRPr="00833806" w:rsidRDefault="000043F1" w:rsidP="0042416E">
            <w:pPr>
              <w:rPr>
                <w:sz w:val="30"/>
                <w:szCs w:val="30"/>
              </w:rPr>
            </w:pPr>
          </w:p>
          <w:p w14:paraId="7CFB1A41" w14:textId="7DBAB9D5" w:rsidR="00220E06" w:rsidRPr="00220E06" w:rsidRDefault="00D45ACF" w:rsidP="00220E06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Sobel</w:t>
            </w:r>
            <w:r w:rsidR="00220E06">
              <w:rPr>
                <w:rFonts w:ascii="Cambria Math" w:hAnsi="Cambria Math"/>
                <w:color w:val="002060"/>
                <w:sz w:val="40"/>
                <w:szCs w:val="40"/>
              </w:rPr>
              <w:t xml:space="preserve"> Filter</w:t>
            </w:r>
          </w:p>
          <w:p w14:paraId="78D452EE" w14:textId="0F358CD7" w:rsidR="008A66A9" w:rsidRDefault="008A66A9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1EFEA6D" wp14:editId="57191CB3">
                  <wp:extent cx="6786343" cy="280650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75" b="9588"/>
                          <a:stretch/>
                        </pic:blipFill>
                        <pic:spPr bwMode="auto">
                          <a:xfrm>
                            <a:off x="0" y="0"/>
                            <a:ext cx="6787515" cy="2806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2098E2" w14:textId="6EF354F2" w:rsidR="00220E06" w:rsidRDefault="00091AC4" w:rsidP="00091AC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x-filter was used to obtain the Sobel vertical filtered image.</w:t>
            </w:r>
          </w:p>
          <w:p w14:paraId="080EAE92" w14:textId="3F95EF39" w:rsidR="00091AC4" w:rsidRPr="00091AC4" w:rsidRDefault="00091AC4" w:rsidP="00091AC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y-filter was used to obtain the Sobel horizontal filtered image. </w:t>
            </w:r>
          </w:p>
          <w:p w14:paraId="712DBF2C" w14:textId="0BC069DC" w:rsidR="00220E06" w:rsidRDefault="009749CF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Sobel filter is good for edge detection</w:t>
            </w:r>
            <w:r w:rsidR="00697424">
              <w:rPr>
                <w:rFonts w:ascii="Cambria Math" w:hAnsi="Cambria Math"/>
                <w:sz w:val="36"/>
                <w:szCs w:val="36"/>
              </w:rPr>
              <w:t xml:space="preserve">. It wouldn’t be a good method for smoothing since the scale applied in the filter are not uniform. </w:t>
            </w:r>
          </w:p>
          <w:p w14:paraId="4EE66CEB" w14:textId="77777777" w:rsidR="00A5460D" w:rsidRDefault="00A5460D" w:rsidP="00091AC4">
            <w:pPr>
              <w:pStyle w:val="Heading3"/>
              <w:rPr>
                <w:rFonts w:ascii="Cambria Math" w:hAnsi="Cambria Math"/>
                <w:szCs w:val="36"/>
              </w:rPr>
            </w:pPr>
          </w:p>
          <w:p w14:paraId="411FB4A7" w14:textId="77777777" w:rsidR="00143F28" w:rsidRDefault="00143F28" w:rsidP="00143F28"/>
          <w:p w14:paraId="6E4F70DC" w14:textId="77777777" w:rsidR="00143F28" w:rsidRDefault="00143F28" w:rsidP="00143F28"/>
          <w:p w14:paraId="1DC0BB1A" w14:textId="77777777" w:rsidR="00143F28" w:rsidRDefault="00143F28" w:rsidP="00143F28"/>
          <w:p w14:paraId="242CE860" w14:textId="78A99B88" w:rsidR="00143F28" w:rsidRPr="00143F28" w:rsidRDefault="00143F28" w:rsidP="00143F28"/>
        </w:tc>
        <w:tc>
          <w:tcPr>
            <w:tcW w:w="46" w:type="dxa"/>
            <w:shd w:val="clear" w:color="auto" w:fill="F5F7F9"/>
          </w:tcPr>
          <w:p w14:paraId="69DB7FB1" w14:textId="77777777" w:rsidR="001A2FC2" w:rsidRPr="003A798E" w:rsidRDefault="001A2FC2" w:rsidP="00723677"/>
        </w:tc>
      </w:tr>
      <w:tr w:rsidR="00B500FE" w:rsidRPr="003A798E" w14:paraId="4A653ED0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3180"/>
        </w:trPr>
        <w:tc>
          <w:tcPr>
            <w:tcW w:w="993" w:type="dxa"/>
            <w:gridSpan w:val="2"/>
            <w:shd w:val="clear" w:color="auto" w:fill="00C1C7" w:themeFill="accent2"/>
          </w:tcPr>
          <w:p w14:paraId="758D2EE5" w14:textId="77777777" w:rsidR="00B500FE" w:rsidRPr="003A798E" w:rsidRDefault="00B500FE" w:rsidP="00723677">
            <w:pPr>
              <w:pStyle w:val="GraphicAnchor"/>
            </w:pPr>
            <w:r w:rsidRPr="003A798E"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2B212A18" wp14:editId="3258971D">
                      <wp:simplePos x="0" y="0"/>
                      <wp:positionH relativeFrom="margin">
                        <wp:posOffset>-1022350</wp:posOffset>
                      </wp:positionH>
                      <wp:positionV relativeFrom="paragraph">
                        <wp:posOffset>-457200</wp:posOffset>
                      </wp:positionV>
                      <wp:extent cx="8228330" cy="9239250"/>
                      <wp:effectExtent l="0" t="0" r="1270" b="0"/>
                      <wp:wrapNone/>
                      <wp:docPr id="6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28330" cy="92392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063E9" id="Shape" o:spid="_x0000_s1026" alt="&quot;&quot;" style="position:absolute;margin-left:-80.5pt;margin-top:-36pt;width:647.9pt;height:727.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4ht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m74ht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4114165,4619625;4114165,4619625;4114165,4619625;4114165,4619625" o:connectangles="0,90,180,27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44D0179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593E6994" w14:textId="77777777" w:rsidR="00B500FE" w:rsidRPr="003A798E" w:rsidRDefault="00B500FE" w:rsidP="00723677"/>
        </w:tc>
      </w:tr>
      <w:tr w:rsidR="00B500FE" w:rsidRPr="003A798E" w14:paraId="456C84FB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5966"/>
        </w:trPr>
        <w:tc>
          <w:tcPr>
            <w:tcW w:w="993" w:type="dxa"/>
            <w:gridSpan w:val="2"/>
            <w:shd w:val="clear" w:color="auto" w:fill="00C1C7" w:themeFill="accent2"/>
          </w:tcPr>
          <w:p w14:paraId="2927888E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CAE8500" w14:textId="3B335C22" w:rsidR="00B500FE" w:rsidRPr="003A798E" w:rsidRDefault="009F3E53" w:rsidP="00723677">
            <w:pPr>
              <w:pStyle w:val="Quote"/>
            </w:pPr>
            <w:r>
              <w:t>MULTIPLE RESULTS</w:t>
            </w:r>
          </w:p>
        </w:tc>
        <w:tc>
          <w:tcPr>
            <w:tcW w:w="992" w:type="dxa"/>
            <w:gridSpan w:val="3"/>
            <w:shd w:val="clear" w:color="auto" w:fill="00C1C7" w:themeFill="accent2"/>
          </w:tcPr>
          <w:p w14:paraId="7E3153E5" w14:textId="77777777" w:rsidR="00B500FE" w:rsidRPr="003A798E" w:rsidRDefault="00B500FE" w:rsidP="00723677"/>
        </w:tc>
      </w:tr>
      <w:tr w:rsidR="00B500FE" w:rsidRPr="003A798E" w14:paraId="0652A218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4074"/>
        </w:trPr>
        <w:tc>
          <w:tcPr>
            <w:tcW w:w="993" w:type="dxa"/>
            <w:gridSpan w:val="2"/>
            <w:shd w:val="clear" w:color="auto" w:fill="00C1C7" w:themeFill="accent2"/>
          </w:tcPr>
          <w:p w14:paraId="6F3676B5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177502AE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7EF489AD" w14:textId="77777777" w:rsidR="00B500FE" w:rsidRPr="003A798E" w:rsidRDefault="00B500FE" w:rsidP="00723677"/>
        </w:tc>
      </w:tr>
      <w:tr w:rsidR="00A5460D" w:rsidRPr="007353A2" w14:paraId="39A8DEFE" w14:textId="77777777" w:rsidTr="00A5460D">
        <w:trPr>
          <w:gridAfter w:val="2"/>
          <w:wAfter w:w="67" w:type="dxa"/>
          <w:trHeight w:val="4599"/>
        </w:trPr>
        <w:tc>
          <w:tcPr>
            <w:tcW w:w="10706" w:type="dxa"/>
            <w:gridSpan w:val="4"/>
            <w:shd w:val="clear" w:color="auto" w:fill="F5F7F9"/>
          </w:tcPr>
          <w:p w14:paraId="4FA1313C" w14:textId="77777777" w:rsidR="009E1829" w:rsidRPr="0056708C" w:rsidRDefault="009E1829" w:rsidP="009E1829">
            <w:pPr>
              <w:jc w:val="center"/>
              <w:rPr>
                <w:rFonts w:ascii="Cambria Math" w:hAnsi="Cambria Math"/>
                <w:b/>
                <w:bCs/>
                <w:color w:val="002060"/>
                <w:sz w:val="10"/>
                <w:szCs w:val="10"/>
              </w:rPr>
            </w:pPr>
          </w:p>
          <w:p w14:paraId="55BBDAE9" w14:textId="58A822CC" w:rsidR="007A3AC7" w:rsidRPr="00A559EC" w:rsidRDefault="00416EAC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Gauss Filter</w:t>
            </w:r>
          </w:p>
          <w:p w14:paraId="269A5273" w14:textId="60848B56" w:rsidR="005C4FD2" w:rsidRDefault="005C4FD2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Using a</w:t>
            </w:r>
            <w:r w:rsidR="00AC5B1F">
              <w:rPr>
                <w:rFonts w:ascii="Cambria Math" w:hAnsi="Cambria Math"/>
                <w:sz w:val="36"/>
                <w:szCs w:val="36"/>
              </w:rPr>
              <w:t xml:space="preserve"> color </w:t>
            </w:r>
            <w:r>
              <w:rPr>
                <w:rFonts w:ascii="Cambria Math" w:hAnsi="Cambria Math"/>
                <w:sz w:val="36"/>
                <w:szCs w:val="36"/>
              </w:rPr>
              <w:t>image, let’s see the outcome:</w:t>
            </w:r>
          </w:p>
          <w:p w14:paraId="3CE1781A" w14:textId="33ECC223" w:rsidR="007A3AC7" w:rsidRDefault="0056190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7D0E21D" wp14:editId="19EB4F88">
                  <wp:extent cx="6783551" cy="1743740"/>
                  <wp:effectExtent l="0" t="0" r="0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74" b="26394"/>
                          <a:stretch/>
                        </pic:blipFill>
                        <pic:spPr bwMode="auto">
                          <a:xfrm>
                            <a:off x="0" y="0"/>
                            <a:ext cx="6783705" cy="174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E07975" w14:textId="77777777" w:rsidR="00634A6B" w:rsidRDefault="00634A6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0C95483" w14:textId="5420DF95" w:rsidR="007A3AC7" w:rsidRDefault="00416EAC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47D79ECD" w14:textId="50F89FCC" w:rsidR="005C4FD2" w:rsidRDefault="005313B2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Performing</w:t>
            </w:r>
            <w:r w:rsidR="00332079">
              <w:rPr>
                <w:rFonts w:ascii="Cambria Math" w:hAnsi="Cambria Math"/>
                <w:sz w:val="36"/>
                <w:szCs w:val="36"/>
              </w:rPr>
              <w:t xml:space="preserve"> median filtering and gaussian filtering</w:t>
            </w:r>
            <w:r>
              <w:rPr>
                <w:rFonts w:ascii="Cambria Math" w:hAnsi="Cambria Math"/>
                <w:sz w:val="36"/>
                <w:szCs w:val="36"/>
              </w:rPr>
              <w:t xml:space="preserve"> on a</w:t>
            </w:r>
            <w:r w:rsidR="00332079">
              <w:rPr>
                <w:rFonts w:ascii="Cambria Math" w:hAnsi="Cambria Math"/>
                <w:sz w:val="36"/>
                <w:szCs w:val="36"/>
              </w:rPr>
              <w:t>n image with impulsive noise and comparing their performance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0157814D" w14:textId="570BDA63" w:rsidR="005313B2" w:rsidRPr="00810016" w:rsidRDefault="001C2439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C136618" wp14:editId="5A583ED6">
                  <wp:extent cx="6783705" cy="116958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385" b="35308"/>
                          <a:stretch/>
                        </pic:blipFill>
                        <pic:spPr bwMode="auto">
                          <a:xfrm>
                            <a:off x="0" y="0"/>
                            <a:ext cx="6783705" cy="11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06085" w14:textId="17ECF865" w:rsidR="007A3AC7" w:rsidRPr="00634A6B" w:rsidRDefault="00332079" w:rsidP="007A3AC7">
            <w:pPr>
              <w:rPr>
                <w:sz w:val="30"/>
                <w:szCs w:val="30"/>
              </w:rPr>
            </w:pPr>
            <w:r w:rsidRPr="00634A6B">
              <w:rPr>
                <w:sz w:val="30"/>
                <w:szCs w:val="30"/>
              </w:rPr>
              <w:t>Th</w:t>
            </w:r>
            <w:r w:rsidR="0077383F" w:rsidRPr="00634A6B">
              <w:rPr>
                <w:sz w:val="30"/>
                <w:szCs w:val="30"/>
              </w:rPr>
              <w:t xml:space="preserve">e gaussian filtered image is smooth, but it still contains speckle noise; the median filtered image, however, </w:t>
            </w:r>
            <w:r w:rsidR="00BF4212" w:rsidRPr="00634A6B">
              <w:rPr>
                <w:sz w:val="30"/>
                <w:szCs w:val="30"/>
              </w:rPr>
              <w:t xml:space="preserve">doesn’t have the salt &amp; pepper noise. </w:t>
            </w:r>
            <w:r w:rsidR="00D8266C" w:rsidRPr="00634A6B">
              <w:rPr>
                <w:sz w:val="30"/>
                <w:szCs w:val="30"/>
              </w:rPr>
              <w:t>Also, the edges in the median filtered image are not s</w:t>
            </w:r>
            <w:r w:rsidR="0015363A" w:rsidRPr="00634A6B">
              <w:rPr>
                <w:sz w:val="30"/>
                <w:szCs w:val="30"/>
              </w:rPr>
              <w:t>o</w:t>
            </w:r>
            <w:r w:rsidR="00D8266C" w:rsidRPr="00634A6B">
              <w:rPr>
                <w:sz w:val="30"/>
                <w:szCs w:val="30"/>
              </w:rPr>
              <w:t xml:space="preserve"> </w:t>
            </w:r>
            <w:r w:rsidR="001C2439" w:rsidRPr="00634A6B">
              <w:rPr>
                <w:sz w:val="30"/>
                <w:szCs w:val="30"/>
              </w:rPr>
              <w:t>crisp.</w:t>
            </w:r>
          </w:p>
          <w:p w14:paraId="6059B2BB" w14:textId="22597989" w:rsidR="00311991" w:rsidRPr="00634A6B" w:rsidRDefault="009165F3" w:rsidP="007A3AC7">
            <w:pPr>
              <w:rPr>
                <w:sz w:val="30"/>
                <w:szCs w:val="30"/>
              </w:rPr>
            </w:pPr>
            <w:r w:rsidRPr="00634A6B">
              <w:rPr>
                <w:sz w:val="30"/>
                <w:szCs w:val="30"/>
              </w:rPr>
              <w:t xml:space="preserve">Note: The same window size was used in both cases. </w:t>
            </w:r>
          </w:p>
          <w:p w14:paraId="5D9839C2" w14:textId="77777777" w:rsidR="00634A6B" w:rsidRDefault="00634A6B" w:rsidP="007A3AC7"/>
          <w:p w14:paraId="6733CFA4" w14:textId="749DFCE1" w:rsidR="007A3AC7" w:rsidRDefault="0035781B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Sharpening</w:t>
            </w:r>
          </w:p>
          <w:p w14:paraId="37A28BFE" w14:textId="79723FB8" w:rsidR="00AD625E" w:rsidRPr="00690A2E" w:rsidRDefault="00413957" w:rsidP="007A3AC7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Sharpening a random gray image with lamda = 1.5, and </w:t>
            </w:r>
            <w:r w:rsidR="008E7565">
              <w:rPr>
                <w:rFonts w:ascii="Cambria Math" w:hAnsi="Cambria Math"/>
                <w:sz w:val="36"/>
                <w:szCs w:val="36"/>
              </w:rPr>
              <w:t>using the box (low pass) filter</w:t>
            </w:r>
            <w:r w:rsidR="0038327C">
              <w:rPr>
                <w:rFonts w:ascii="Cambria Math" w:hAnsi="Cambria Math"/>
                <w:sz w:val="36"/>
                <w:szCs w:val="36"/>
              </w:rPr>
              <w:t>, we obtain</w:t>
            </w:r>
            <w:r w:rsidR="00097A7E"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552CB305" w14:textId="2F036650" w:rsidR="007A3AC7" w:rsidRDefault="00413957" w:rsidP="002067A2">
            <w:r>
              <w:rPr>
                <w:noProof/>
              </w:rPr>
              <w:drawing>
                <wp:inline distT="0" distB="0" distL="0" distR="0" wp14:anchorId="34EBC00A" wp14:editId="6B4288BE">
                  <wp:extent cx="6780727" cy="1828800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257" b="25002"/>
                          <a:stretch/>
                        </pic:blipFill>
                        <pic:spPr bwMode="auto">
                          <a:xfrm>
                            <a:off x="0" y="0"/>
                            <a:ext cx="6781165" cy="1828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78D744" w14:textId="20249568" w:rsidR="0038327C" w:rsidRPr="00634A6B" w:rsidRDefault="0038327C" w:rsidP="002067A2">
            <w:pPr>
              <w:rPr>
                <w:sz w:val="30"/>
                <w:szCs w:val="30"/>
              </w:rPr>
            </w:pPr>
            <w:r w:rsidRPr="00634A6B">
              <w:rPr>
                <w:sz w:val="30"/>
                <w:szCs w:val="30"/>
              </w:rPr>
              <w:t xml:space="preserve">Notice how the </w:t>
            </w:r>
            <w:r w:rsidR="001D4D00" w:rsidRPr="00634A6B">
              <w:rPr>
                <w:sz w:val="30"/>
                <w:szCs w:val="30"/>
              </w:rPr>
              <w:t xml:space="preserve">grass is now more evident due to the increase in contrast. </w:t>
            </w:r>
          </w:p>
          <w:p w14:paraId="36846CE1" w14:textId="77777777" w:rsidR="001D4D00" w:rsidRPr="002067A2" w:rsidRDefault="001D4D00" w:rsidP="002067A2"/>
          <w:p w14:paraId="2EDCAB39" w14:textId="17F25CA0" w:rsidR="007A3AC7" w:rsidRPr="00220E06" w:rsidRDefault="0035781B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Sobel</w:t>
            </w:r>
            <w:r w:rsidR="007A3AC7">
              <w:rPr>
                <w:rFonts w:ascii="Cambria Math" w:hAnsi="Cambria Math"/>
                <w:color w:val="002060"/>
                <w:sz w:val="40"/>
                <w:szCs w:val="40"/>
              </w:rPr>
              <w:t xml:space="preserve"> Filter</w:t>
            </w:r>
          </w:p>
          <w:p w14:paraId="62A16C77" w14:textId="57305C08" w:rsidR="007A3AC7" w:rsidRDefault="008E7A6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Applying the</w:t>
            </w:r>
            <w:r w:rsidR="006F4BD7">
              <w:rPr>
                <w:rFonts w:ascii="Cambria Math" w:hAnsi="Cambria Math"/>
                <w:sz w:val="36"/>
                <w:szCs w:val="36"/>
              </w:rPr>
              <w:t xml:space="preserve"> Sobel</w:t>
            </w:r>
            <w:r>
              <w:rPr>
                <w:rFonts w:ascii="Cambria Math" w:hAnsi="Cambria Math"/>
                <w:sz w:val="36"/>
                <w:szCs w:val="36"/>
              </w:rPr>
              <w:t xml:space="preserve"> filter on </w:t>
            </w:r>
            <w:r w:rsidR="003B4F1B">
              <w:rPr>
                <w:rFonts w:ascii="Cambria Math" w:hAnsi="Cambria Math"/>
                <w:sz w:val="36"/>
                <w:szCs w:val="36"/>
              </w:rPr>
              <w:t>some random images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592A67BC" w14:textId="421FA13E" w:rsidR="0046194A" w:rsidRDefault="006F4BD7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D76710E" wp14:editId="2302F540">
                  <wp:extent cx="6780613" cy="2770360"/>
                  <wp:effectExtent l="0" t="0" r="127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33" b="10111"/>
                          <a:stretch/>
                        </pic:blipFill>
                        <pic:spPr bwMode="auto">
                          <a:xfrm>
                            <a:off x="0" y="0"/>
                            <a:ext cx="6781165" cy="277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40FED5" w14:textId="78629CE5" w:rsidR="006629F1" w:rsidRDefault="006629F1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A29E45D" w14:textId="342AC8A2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685FCAA3" w14:textId="3DEDBC9C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64698E00" w14:textId="40799454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133C3DCC" w14:textId="091B8870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004DF58D" w14:textId="49D1D2ED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1195AA7D" w14:textId="35BA3DD9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44E38FC3" w14:textId="690F1530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02ACBB1E" w14:textId="379317DC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210721FA" w14:textId="29AF3024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40D69105" w14:textId="028652A6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61D5802" w14:textId="5EC63D49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62A1453" w14:textId="475AA931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C198C26" w14:textId="7B22755A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73FCFF18" w14:textId="4BD3303B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1B33841C" w14:textId="225FD767" w:rsidR="00EB41C9" w:rsidRDefault="00EB41C9" w:rsidP="002A3F35">
            <w:pPr>
              <w:rPr>
                <w:rFonts w:ascii="Cambria Math" w:hAnsi="Cambria Math"/>
                <w:sz w:val="36"/>
                <w:szCs w:val="36"/>
              </w:rPr>
            </w:pPr>
          </w:p>
          <w:p w14:paraId="51D74ADB" w14:textId="4B5F957D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2CF6C5C3" w14:textId="120D8C28" w:rsidR="00EB41C9" w:rsidRDefault="00EB41C9" w:rsidP="00450EDD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</w:p>
          <w:p w14:paraId="5D20FE54" w14:textId="77777777" w:rsidR="00EB41C9" w:rsidRDefault="00EB41C9" w:rsidP="00EB41C9">
            <w:pPr>
              <w:rPr>
                <w:rFonts w:ascii="Cambria Math" w:hAnsi="Cambria Math"/>
                <w:sz w:val="36"/>
                <w:szCs w:val="36"/>
              </w:rPr>
            </w:pPr>
          </w:p>
          <w:p w14:paraId="0BB795A7" w14:textId="67241A5D" w:rsidR="00044977" w:rsidRDefault="00044977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A5460D" w:rsidRPr="003A798E" w14:paraId="3B05985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5D0DA81" w14:textId="77777777" w:rsidR="00A5460D" w:rsidRPr="003A798E" w:rsidRDefault="00A5460D" w:rsidP="00723677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37088" behindDoc="1" locked="0" layoutInCell="1" allowOverlap="1" wp14:anchorId="3FD59BA7" wp14:editId="00C12938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62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3081EF2" id="Shape" o:spid="_x0000_s1026" alt="&quot;&quot;" style="position:absolute;margin-left:-80.5pt;margin-top:-36pt;width:647.9pt;height:727.5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7r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woMVJE&#10;Qo1Gt4DMYNwKFJ7Nk50kB2xI89hZGSgkgI4RzdcTmuzoEYWfdVnWVQWgU7i7Lavbch7xzs7P6d75&#10;b0xHU+Tww/mxHG3iSJ84elTABpfAIRK6K4+AG+1CBEML4YOfHigYAR+g90Z9fpOH798eFXn9kVcL&#10;aM2/8zUGOqVmoV2vG9ViBI26HRvVEB8QCXkFFg0NLos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JK27r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785B6771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659C5F6C" w14:textId="77777777" w:rsidR="00A5460D" w:rsidRPr="003A798E" w:rsidRDefault="00A5460D" w:rsidP="00723677"/>
              </w:tc>
            </w:tr>
            <w:tr w:rsidR="00A5460D" w:rsidRPr="003A798E" w14:paraId="1E2147BA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B2F15D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4BE264DC" w14:textId="3D8CD433" w:rsidR="00A5460D" w:rsidRPr="003A798E" w:rsidRDefault="00412E8B" w:rsidP="00723677">
                  <w:pPr>
                    <w:pStyle w:val="Quote"/>
                  </w:pPr>
                  <w:r>
                    <w:t>QUESTIONS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4744313A" w14:textId="77777777" w:rsidR="00A5460D" w:rsidRPr="003A798E" w:rsidRDefault="00A5460D" w:rsidP="00723677"/>
              </w:tc>
            </w:tr>
            <w:tr w:rsidR="00A5460D" w:rsidRPr="003A798E" w14:paraId="55D8FB16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7DC9733F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34573F6F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12294F6E" w14:textId="77777777" w:rsidR="00A5460D" w:rsidRPr="003A798E" w:rsidRDefault="00A5460D" w:rsidP="00723677"/>
              </w:tc>
            </w:tr>
          </w:tbl>
          <w:p w14:paraId="1BC93ED3" w14:textId="18D0B89F" w:rsidR="00355145" w:rsidRPr="00220E06" w:rsidRDefault="00C448A3" w:rsidP="00355145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 xml:space="preserve">Sigma </w:t>
            </w:r>
            <w:r w:rsidR="00355145">
              <w:rPr>
                <w:rFonts w:ascii="Cambria Math" w:hAnsi="Cambria Math"/>
                <w:color w:val="002060"/>
                <w:sz w:val="40"/>
                <w:szCs w:val="40"/>
              </w:rPr>
              <w:t>Filter</w:t>
            </w:r>
          </w:p>
          <w:p w14:paraId="16462369" w14:textId="3DDE1683" w:rsidR="00355145" w:rsidRDefault="009570D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Sigma Filter </w:t>
            </w:r>
            <w:r w:rsidR="006869AA">
              <w:rPr>
                <w:rFonts w:ascii="Cambria Math" w:hAnsi="Cambria Math"/>
                <w:sz w:val="36"/>
                <w:szCs w:val="36"/>
              </w:rPr>
              <w:t>is a non-linear filter based on averaging; however, it does not involve classical averaging as in the case of the box filter</w:t>
            </w:r>
            <w:r w:rsidR="00CA3127">
              <w:rPr>
                <w:rFonts w:ascii="Cambria Math" w:hAnsi="Cambria Math"/>
                <w:sz w:val="36"/>
                <w:szCs w:val="36"/>
              </w:rPr>
              <w:t xml:space="preserve">. We </w:t>
            </w:r>
            <w:r w:rsidR="00117CB8">
              <w:rPr>
                <w:rFonts w:ascii="Cambria Math" w:hAnsi="Cambria Math"/>
                <w:sz w:val="36"/>
                <w:szCs w:val="36"/>
              </w:rPr>
              <w:t>understand</w:t>
            </w:r>
            <w:r w:rsidR="00CA3127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6E0EA4">
              <w:rPr>
                <w:rFonts w:ascii="Cambria Math" w:hAnsi="Cambria Math"/>
                <w:sz w:val="36"/>
                <w:szCs w:val="36"/>
              </w:rPr>
              <w:t xml:space="preserve">a classical “straight” averaging filter like the box filter smoothens images at the expense of </w:t>
            </w:r>
            <w:r w:rsidR="00116BAD">
              <w:rPr>
                <w:rFonts w:ascii="Cambria Math" w:hAnsi="Cambria Math"/>
                <w:sz w:val="36"/>
                <w:szCs w:val="36"/>
              </w:rPr>
              <w:t xml:space="preserve">blurring edges and smearing subtle details. </w:t>
            </w:r>
          </w:p>
          <w:p w14:paraId="78BDB7C9" w14:textId="21408997" w:rsidR="00116BAD" w:rsidRDefault="00116BA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3EB2B2A" w14:textId="17DC42F3" w:rsidR="00116BAD" w:rsidRDefault="00117CB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Sigma Filter </w:t>
            </w:r>
            <w:r w:rsidR="006C4496">
              <w:rPr>
                <w:rFonts w:ascii="Cambria Math" w:hAnsi="Cambria Math"/>
                <w:sz w:val="36"/>
                <w:szCs w:val="36"/>
              </w:rPr>
              <w:t>computes an average based a predefined intensity range</w:t>
            </w:r>
            <w:r w:rsidR="002763E3">
              <w:rPr>
                <w:rFonts w:ascii="Cambria Math" w:hAnsi="Cambria Math"/>
                <w:sz w:val="36"/>
                <w:szCs w:val="36"/>
              </w:rPr>
              <w:t xml:space="preserve"> enforced by a user input </w:t>
            </w:r>
            <w:r w:rsidR="009C4CA4">
              <w:rPr>
                <w:rFonts w:ascii="Cambria Math" w:hAnsi="Cambria Math"/>
                <w:sz w:val="36"/>
                <w:szCs w:val="36"/>
              </w:rPr>
              <w:t>σ. The equation for the Sigma Filter is as follows:</w:t>
            </w:r>
          </w:p>
          <w:p w14:paraId="78012C35" w14:textId="6009D57A" w:rsidR="009C4CA4" w:rsidRDefault="009C4CA4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44F9CA2" w14:textId="2D38E199" w:rsidR="009C4CA4" w:rsidRDefault="009C4CA4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A33700A" w14:textId="7094D2C3" w:rsidR="009C4CA4" w:rsidRDefault="00A13106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the following function was written for the Sigma Filter. The function accepts three inputs – 1 image and two numbe</w:t>
            </w:r>
            <w:r w:rsidR="00964E9E">
              <w:rPr>
                <w:rFonts w:ascii="Cambria Math" w:hAnsi="Cambria Math"/>
                <w:sz w:val="36"/>
                <w:szCs w:val="36"/>
              </w:rPr>
              <w:t xml:space="preserve">rs for </w:t>
            </w:r>
            <w:r w:rsidR="00964E9E">
              <w:rPr>
                <w:rFonts w:ascii="Cambria Math" w:hAnsi="Cambria Math"/>
                <w:sz w:val="36"/>
                <w:szCs w:val="36"/>
              </w:rPr>
              <w:t>σ</w:t>
            </w:r>
            <w:r w:rsidR="00964E9E">
              <w:rPr>
                <w:rFonts w:ascii="Cambria Math" w:hAnsi="Cambria Math"/>
                <w:sz w:val="36"/>
                <w:szCs w:val="36"/>
              </w:rPr>
              <w:t xml:space="preserve"> and k (to determine the window size). </w:t>
            </w:r>
          </w:p>
          <w:p w14:paraId="1866807F" w14:textId="2F5C5324" w:rsidR="00964E9E" w:rsidRDefault="00964E9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8744AD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[output] = lab2sigmafilt1(img, sig, k)</w:t>
            </w:r>
          </w:p>
          <w:p w14:paraId="506746B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</w:p>
          <w:p w14:paraId="25108797" w14:textId="53ADDDE4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along with the cardinality of the image. </w:t>
            </w:r>
          </w:p>
          <w:p w14:paraId="062E6CA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3E0BBA88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62FFC82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D8115C5" w14:textId="2453B2AF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image. It functions to convert it to a gray-scale image. </w:t>
            </w:r>
          </w:p>
          <w:p w14:paraId="5C2D280B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4B66030A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238F76B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51C938E5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2F9885C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</w:t>
            </w:r>
          </w:p>
          <w:p w14:paraId="0951F6C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2875A41D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425A242" w14:textId="39FA9F25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Initialize the variables to be used for the sigma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equation. </w:t>
            </w:r>
          </w:p>
          <w:p w14:paraId="72CEA0E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denom = 0;</w:t>
            </w:r>
          </w:p>
          <w:p w14:paraId="7BFECEF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kipp = 0;</w:t>
            </w:r>
          </w:p>
          <w:p w14:paraId="795619D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mult = 0;</w:t>
            </w:r>
          </w:p>
          <w:p w14:paraId="77294329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ad = 0;</w:t>
            </w:r>
          </w:p>
          <w:p w14:paraId="05026CD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DF3EFAD" w14:textId="0C45251F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To ensure that we don't end up with an image of a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different size relative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to the original image, we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initialize our final image with the same number of rows</w:t>
            </w:r>
          </w:p>
          <w:p w14:paraId="223EB09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and columns as the original one. </w:t>
            </w:r>
          </w:p>
          <w:p w14:paraId="5A0A5F09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Inew = zeros(r, c);</w:t>
            </w:r>
          </w:p>
          <w:p w14:paraId="5AECBA9A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6BF9A16" w14:textId="46F5CC88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Use nested for-loops to create a window for scanning the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image.</w:t>
            </w:r>
          </w:p>
          <w:p w14:paraId="3F87064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 = (k+1):1:(r-k)</w:t>
            </w:r>
          </w:p>
          <w:p w14:paraId="3A09765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 = (k+1):1:(c-k)</w:t>
            </w:r>
          </w:p>
          <w:p w14:paraId="180CB9B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%the window will go from -k to +k</w:t>
            </w:r>
          </w:p>
          <w:p w14:paraId="3B3CCB5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 = I(i-k:i+k, j-k:j+k);</w:t>
            </w:r>
          </w:p>
          <w:p w14:paraId="7D3A4916" w14:textId="6B0C03AC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Obtain the intensity of the central pixel, and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create the upper and lower limits for the sigma function. </w:t>
            </w:r>
          </w:p>
          <w:p w14:paraId="4012C7E7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 = wp((1+k), (1+k));</w:t>
            </w:r>
          </w:p>
          <w:p w14:paraId="2B8BCCF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low = w - sig;</w:t>
            </w:r>
          </w:p>
          <w:p w14:paraId="2D424C9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high = w + sig;</w:t>
            </w:r>
          </w:p>
          <w:p w14:paraId="637FF25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</w:p>
          <w:p w14:paraId="577CC743" w14:textId="17457FCC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Use a for-loop to scan the window for pixels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values within the limits.</w:t>
            </w:r>
          </w:p>
          <w:p w14:paraId="68F545E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range = low :1: high</w:t>
            </w:r>
          </w:p>
          <w:p w14:paraId="60D4E2DC" w14:textId="2FAE70D1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Use a find function to locate pixels of the </w:t>
            </w:r>
            <w:r w:rsidR="00805B5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same intensity.</w:t>
            </w:r>
          </w:p>
          <w:p w14:paraId="621004EF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kip = find(wp==range);</w:t>
            </w:r>
          </w:p>
          <w:p w14:paraId="1B9A3E10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the size function to count the pixels found above</w:t>
            </w:r>
          </w:p>
          <w:p w14:paraId="074B9B3F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(this serves as a histogram function).</w:t>
            </w:r>
          </w:p>
          <w:p w14:paraId="7A8F7289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kipp = size(kip);</w:t>
            </w:r>
          </w:p>
          <w:p w14:paraId="6C29E9E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Obtain the u.H(u)</w:t>
            </w:r>
          </w:p>
          <w:p w14:paraId="1EFE3D2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mult = kipp(1)*range;</w:t>
            </w:r>
          </w:p>
          <w:p w14:paraId="1A7D922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Take the summation of the above</w:t>
            </w:r>
          </w:p>
          <w:p w14:paraId="5E5BF153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ad = ad + mult;</w:t>
            </w:r>
          </w:p>
          <w:p w14:paraId="0845E83B" w14:textId="5EB8116D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for the denominator of the sigma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equation, S.</w:t>
            </w:r>
          </w:p>
          <w:p w14:paraId="7CEAC232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denom = denom + kipp(1);                </w:t>
            </w:r>
          </w:p>
          <w:p w14:paraId="55290328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16AED4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Inew(i,j) = ad/denom;</w:t>
            </w:r>
          </w:p>
          <w:p w14:paraId="1E1D64CF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</w:t>
            </w:r>
          </w:p>
          <w:p w14:paraId="68B10C86" w14:textId="56816B45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It's important to return the sigma equation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parameters to zero</w:t>
            </w:r>
          </w:p>
          <w:p w14:paraId="38B965ED" w14:textId="3638882B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before the next iteration. This helps us avoid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producing a really awkward image. </w:t>
            </w:r>
          </w:p>
          <w:p w14:paraId="3B8802A6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denom = 0; kip = 0; kipp = 0; mult = 0; ad = 0;</w:t>
            </w:r>
          </w:p>
          <w:p w14:paraId="6BDA7411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6A3A13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E6DA51C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</w:p>
          <w:p w14:paraId="092D966E" w14:textId="78F1513C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Convert the resulting image to unsigned 8-bit image and 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return the</w:t>
            </w:r>
            <w:r w:rsidR="00385C37"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result.</w:t>
            </w:r>
          </w:p>
          <w:p w14:paraId="34F0B48E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 = uint8(Inew);</w:t>
            </w:r>
          </w:p>
          <w:p w14:paraId="114B8714" w14:textId="77777777" w:rsidR="00837474" w:rsidRDefault="00837474" w:rsidP="0083747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3EE5F1A" w14:textId="7234DA8F" w:rsidR="00964E9E" w:rsidRDefault="00964E9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F8B6EA" w14:textId="5C8C3B28" w:rsidR="00903578" w:rsidRDefault="00903578" w:rsidP="0090357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following code calls the</w:t>
            </w:r>
            <w:r w:rsidR="00464650">
              <w:rPr>
                <w:rFonts w:ascii="Cambria Math" w:hAnsi="Cambria Math"/>
                <w:sz w:val="36"/>
                <w:szCs w:val="36"/>
              </w:rPr>
              <w:t xml:space="preserve"> Sigma</w:t>
            </w:r>
            <w:r>
              <w:rPr>
                <w:rFonts w:ascii="Cambria Math" w:hAnsi="Cambria Math"/>
                <w:sz w:val="36"/>
                <w:szCs w:val="36"/>
              </w:rPr>
              <w:t xml:space="preserve"> filter function and applies it on the input image, before displaying the results. </w:t>
            </w:r>
          </w:p>
          <w:p w14:paraId="70B198E1" w14:textId="15BAD586" w:rsidR="00903578" w:rsidRDefault="0090357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B9E2E07" w14:textId="19381EDF" w:rsidR="00B82AE0" w:rsidRPr="00C8707D" w:rsidRDefault="00C8707D" w:rsidP="00C8707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d,and initialize the %sigma and k valuees.</w:t>
            </w:r>
          </w:p>
          <w:p w14:paraId="7F18D710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rp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'mother.png'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76FF6A75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k_ = 3;</w:t>
            </w:r>
          </w:p>
          <w:p w14:paraId="3FA40F34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sigm = 30;</w:t>
            </w:r>
          </w:p>
          <w:p w14:paraId="13E80BBE" w14:textId="70C93E3C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7365759C" w14:textId="37A98762" w:rsidR="00C8707D" w:rsidRDefault="00C8707D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Call the Sigma Filtering function. </w:t>
            </w:r>
          </w:p>
          <w:p w14:paraId="4817474C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sigfil = lab2sigmafilt1(rp, sigm, k_);</w:t>
            </w:r>
          </w:p>
          <w:p w14:paraId="40170F31" w14:textId="78FB7098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</w:pPr>
          </w:p>
          <w:p w14:paraId="611B72B3" w14:textId="1F36D5F5" w:rsidR="00B82AE0" w:rsidRDefault="00B82AE0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%The original image and the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sigma filtered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 image are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displayed.</w:t>
            </w:r>
          </w:p>
          <w:p w14:paraId="4FAEA9CF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7AB55053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1)</w:t>
            </w:r>
          </w:p>
          <w:p w14:paraId="18D77019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imshow(rp)</w:t>
            </w:r>
          </w:p>
          <w:p w14:paraId="1BF430F2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'Original Image'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020680CB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E87AD28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 2, 2)</w:t>
            </w:r>
          </w:p>
          <w:p w14:paraId="460AC754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imshow(sigfil)</w:t>
            </w:r>
          </w:p>
          <w:p w14:paraId="268DAC4C" w14:textId="77777777" w:rsidR="00DF1799" w:rsidRDefault="00DF1799" w:rsidP="00DF17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title([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'Sigma Filtered Image, Sigma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num2str(sigm),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', k = 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num2str(k_)])</w:t>
            </w:r>
          </w:p>
          <w:p w14:paraId="563E2AC6" w14:textId="435A365A" w:rsidR="00903578" w:rsidRDefault="0090357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6E3EA57" w14:textId="02F6EFDF" w:rsidR="00F35830" w:rsidRDefault="00E4430F" w:rsidP="00E4430F">
            <w:pPr>
              <w:pStyle w:val="Heading3"/>
              <w:jc w:val="center"/>
              <w:rPr>
                <w:rFonts w:ascii="Cambria Math" w:hAnsi="Cambria Math"/>
                <w:szCs w:val="36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Results and Comparisons</w:t>
            </w:r>
          </w:p>
          <w:p w14:paraId="3BA6D37E" w14:textId="4852FA01" w:rsidR="0066665D" w:rsidRDefault="0066665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result is as follows:</w:t>
            </w:r>
          </w:p>
          <w:p w14:paraId="324DCE02" w14:textId="4DC4C084" w:rsidR="0066665D" w:rsidRDefault="006757A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13FD7F0D" wp14:editId="0F893C9D">
                  <wp:extent cx="6781800" cy="28067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53" b="8696"/>
                          <a:stretch/>
                        </pic:blipFill>
                        <pic:spPr bwMode="auto">
                          <a:xfrm>
                            <a:off x="0" y="0"/>
                            <a:ext cx="6781800" cy="280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83D1D4" w14:textId="3B3BE3A0" w:rsidR="0066665D" w:rsidRDefault="00FE5AC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Sigma filter does a relatively good job of smoothening the image. </w:t>
            </w:r>
          </w:p>
          <w:p w14:paraId="03984952" w14:textId="04417A40" w:rsidR="00FE5AC8" w:rsidRDefault="00FE5AC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EFBAA36" w14:textId="263A346B" w:rsidR="00FE5AC8" w:rsidRDefault="00EE52E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How does the Filter perform with salt &amp; pepper noise?</w:t>
            </w:r>
          </w:p>
          <w:p w14:paraId="21F9B913" w14:textId="18347DC8" w:rsidR="00EE52E7" w:rsidRDefault="004A534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6E58EBF" wp14:editId="31C118D1">
                  <wp:extent cx="6781800" cy="2768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48" b="9486"/>
                          <a:stretch/>
                        </pic:blipFill>
                        <pic:spPr bwMode="auto">
                          <a:xfrm>
                            <a:off x="0" y="0"/>
                            <a:ext cx="6781800" cy="276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60A7AC" w14:textId="331E4B59" w:rsidR="00EE52E7" w:rsidRDefault="00EE52E7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With the above result, it’s safe to say that </w:t>
            </w:r>
            <w:r w:rsidR="00C77E9C">
              <w:rPr>
                <w:rFonts w:ascii="Cambria Math" w:hAnsi="Cambria Math"/>
                <w:sz w:val="36"/>
                <w:szCs w:val="36"/>
              </w:rPr>
              <w:t xml:space="preserve">the Sigma Filter wouldn’t be a prime choice in eliminating speckle noise. </w:t>
            </w:r>
            <w:r w:rsidR="004A534B">
              <w:rPr>
                <w:rFonts w:ascii="Cambria Math" w:hAnsi="Cambria Math"/>
                <w:sz w:val="36"/>
                <w:szCs w:val="36"/>
              </w:rPr>
              <w:t xml:space="preserve">In fact, the gaussian and box filters </w:t>
            </w:r>
            <w:r w:rsidR="00C40336">
              <w:rPr>
                <w:rFonts w:ascii="Cambria Math" w:hAnsi="Cambria Math"/>
                <w:sz w:val="36"/>
                <w:szCs w:val="36"/>
              </w:rPr>
              <w:t xml:space="preserve">performing significantly better than the sigma filter here, while the </w:t>
            </w:r>
            <w:r w:rsidR="00C77E9C">
              <w:rPr>
                <w:rFonts w:ascii="Cambria Math" w:hAnsi="Cambria Math"/>
                <w:sz w:val="36"/>
                <w:szCs w:val="36"/>
              </w:rPr>
              <w:t xml:space="preserve">median filter </w:t>
            </w:r>
            <w:r w:rsidR="00C40336">
              <w:rPr>
                <w:rFonts w:ascii="Cambria Math" w:hAnsi="Cambria Math"/>
                <w:sz w:val="36"/>
                <w:szCs w:val="36"/>
              </w:rPr>
              <w:t xml:space="preserve">would be </w:t>
            </w:r>
            <w:r w:rsidR="002E0ACE">
              <w:rPr>
                <w:rFonts w:ascii="Cambria Math" w:hAnsi="Cambria Math"/>
                <w:sz w:val="36"/>
                <w:szCs w:val="36"/>
              </w:rPr>
              <w:t>the ideal choice</w:t>
            </w:r>
            <w:r w:rsidR="00C77E9C"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2999FE34" w14:textId="7CFE0B18" w:rsidR="002E0ACE" w:rsidRDefault="00E4430F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7EC499DC" wp14:editId="4C354D0D">
                  <wp:extent cx="6781800" cy="27432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43" b="9881"/>
                          <a:stretch/>
                        </pic:blipFill>
                        <pic:spPr bwMode="auto">
                          <a:xfrm>
                            <a:off x="0" y="0"/>
                            <a:ext cx="67818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87B395" w14:textId="79BE7CA7" w:rsidR="00EE52E7" w:rsidRDefault="00E4430F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the above, we see that the box filter introduces the most noise</w:t>
            </w:r>
            <w:r w:rsidR="00BA07BA">
              <w:rPr>
                <w:rFonts w:ascii="Cambria Math" w:hAnsi="Cambria Math"/>
                <w:sz w:val="36"/>
                <w:szCs w:val="36"/>
              </w:rPr>
              <w:t xml:space="preserve">, the gaussian filter seems to smoothen </w:t>
            </w:r>
            <w:r w:rsidR="009265A0">
              <w:rPr>
                <w:rFonts w:ascii="Cambria Math" w:hAnsi="Cambria Math"/>
                <w:sz w:val="36"/>
                <w:szCs w:val="36"/>
              </w:rPr>
              <w:t>and</w:t>
            </w:r>
            <w:r w:rsidR="00E951EF">
              <w:rPr>
                <w:rFonts w:ascii="Cambria Math" w:hAnsi="Cambria Math"/>
                <w:sz w:val="36"/>
                <w:szCs w:val="36"/>
              </w:rPr>
              <w:t xml:space="preserve"> sort of preserve the original contrast. The median filter performs well</w:t>
            </w:r>
            <w:r w:rsidR="009265A0">
              <w:rPr>
                <w:rFonts w:ascii="Cambria Math" w:hAnsi="Cambria Math"/>
                <w:sz w:val="36"/>
                <w:szCs w:val="36"/>
              </w:rPr>
              <w:t xml:space="preserve">, but it’s only slightly less blur than the box filtered image. The sigma filter is the least blur of the results. </w:t>
            </w:r>
          </w:p>
          <w:p w14:paraId="0CAA2EEE" w14:textId="1FB2D8CC" w:rsidR="00937183" w:rsidRDefault="00937183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C7E23D5" w14:textId="35765AA2" w:rsidR="004E434E" w:rsidRDefault="009B1E8D" w:rsidP="004E434E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P.S.</w:t>
            </w:r>
          </w:p>
          <w:p w14:paraId="2B33C7A1" w14:textId="3B8DCB3D" w:rsidR="004E434E" w:rsidRDefault="004E434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One key discovery </w:t>
            </w:r>
            <w:r w:rsidR="00BD40D0">
              <w:rPr>
                <w:rFonts w:ascii="Cambria Math" w:hAnsi="Cambria Math"/>
                <w:sz w:val="36"/>
                <w:szCs w:val="36"/>
              </w:rPr>
              <w:t xml:space="preserve">while writing the code for the Sigma filter is that MATLAB’s inbuilt find function is a straightforward way of </w:t>
            </w:r>
            <w:r w:rsidR="009B1E8D">
              <w:rPr>
                <w:rFonts w:ascii="Cambria Math" w:hAnsi="Cambria Math"/>
                <w:sz w:val="36"/>
                <w:szCs w:val="36"/>
              </w:rPr>
              <w:t>writing a pseudo-histogram function</w:t>
            </w:r>
          </w:p>
          <w:p w14:paraId="1443CBE9" w14:textId="77777777" w:rsidR="00937183" w:rsidRPr="009C4CA4" w:rsidRDefault="00937183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425FCAC" w14:textId="00837D2B" w:rsidR="005A1FEB" w:rsidRDefault="005A1FEB" w:rsidP="005A1FE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49F7EB90" w14:textId="3FA700EE" w:rsidR="00517AF6" w:rsidRDefault="00517AF6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04DB746B" w14:textId="42614D1E" w:rsidR="001F7F48" w:rsidRDefault="001F7F48" w:rsidP="008520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428C2AB1" w14:textId="164E9508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FB80761" w14:textId="32000C46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6E3B2D2" w14:textId="284FF08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DCAC3B5" w14:textId="06C2C2BC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B560D0" w14:textId="61500671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14190E" w14:textId="5C121F87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E505808" w14:textId="2B4E0A8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F63B19" w14:textId="6046236B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DC9AB17" w14:textId="3CB58EC9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412E8B" w:rsidRPr="003A798E" w14:paraId="2B248659" w14:textId="77777777" w:rsidTr="003F0184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313D94E" w14:textId="77777777" w:rsidR="00412E8B" w:rsidRPr="003A798E" w:rsidRDefault="00412E8B" w:rsidP="00412E8B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5280" behindDoc="1" locked="0" layoutInCell="1" allowOverlap="1" wp14:anchorId="628E6B28" wp14:editId="0CB1CE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3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7D33C" id="Shape" o:spid="_x0000_s1026" alt="&quot;&quot;" style="position:absolute;margin-left:-80.5pt;margin-top:-36pt;width:647.9pt;height:727.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2m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DYNO2m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B846966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51CC7154" w14:textId="77777777" w:rsidR="00412E8B" w:rsidRPr="003A798E" w:rsidRDefault="00412E8B" w:rsidP="00412E8B"/>
              </w:tc>
            </w:tr>
            <w:tr w:rsidR="00412E8B" w:rsidRPr="003A798E" w14:paraId="03D33746" w14:textId="77777777" w:rsidTr="003F0184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3342CE3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24EDCB34" w14:textId="77777777" w:rsidR="00412E8B" w:rsidRPr="003A798E" w:rsidRDefault="00412E8B" w:rsidP="00412E8B">
                  <w:pPr>
                    <w:pStyle w:val="Quote"/>
                  </w:pPr>
                  <w:r>
                    <w:t>DISCUSSION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1995EB5" w14:textId="77777777" w:rsidR="00412E8B" w:rsidRPr="003A798E" w:rsidRDefault="00412E8B" w:rsidP="00412E8B"/>
              </w:tc>
            </w:tr>
            <w:tr w:rsidR="00412E8B" w:rsidRPr="003A798E" w14:paraId="5EF11A65" w14:textId="77777777" w:rsidTr="003F0184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8FC330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E3E48AA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167699A5" w14:textId="77777777" w:rsidR="00412E8B" w:rsidRPr="003A798E" w:rsidRDefault="00412E8B" w:rsidP="00412E8B"/>
              </w:tc>
            </w:tr>
          </w:tbl>
          <w:p w14:paraId="34398C7D" w14:textId="77777777" w:rsidR="00C11F30" w:rsidRDefault="00C11F30" w:rsidP="009F27C2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</w:p>
          <w:p w14:paraId="2AD25981" w14:textId="4BE10E96" w:rsidR="00C11F30" w:rsidRPr="00220E06" w:rsidRDefault="00C11F30" w:rsidP="00C11F3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Gauss Filter</w:t>
            </w:r>
          </w:p>
          <w:p w14:paraId="176393FC" w14:textId="773B372C" w:rsidR="00C11F30" w:rsidRDefault="00C11F30" w:rsidP="00C11F3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sz w:val="36"/>
                <w:szCs w:val="36"/>
              </w:rPr>
              <w:t>This makes uses of the three sigma-rule because</w:t>
            </w:r>
            <w:r w:rsidR="00AA2A04">
              <w:rPr>
                <w:sz w:val="36"/>
                <w:szCs w:val="36"/>
              </w:rPr>
              <w:t>, from statistics, 3</w:t>
            </w:r>
            <w:r w:rsidR="00AA2A04">
              <w:rPr>
                <w:rFonts w:ascii="Cambria Math" w:hAnsi="Cambria Math"/>
                <w:sz w:val="36"/>
                <w:szCs w:val="36"/>
              </w:rPr>
              <w:t xml:space="preserve">σ covers </w:t>
            </w:r>
            <w:r w:rsidR="00B90C66">
              <w:rPr>
                <w:rFonts w:ascii="Cambria Math" w:hAnsi="Cambria Math"/>
                <w:sz w:val="36"/>
                <w:szCs w:val="36"/>
              </w:rPr>
              <w:t xml:space="preserve">99.7% of the area under the normal distribution curve. </w:t>
            </w:r>
          </w:p>
          <w:p w14:paraId="35C08CBE" w14:textId="14207B15" w:rsidR="00B90C66" w:rsidRDefault="00662E07" w:rsidP="0066588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Compared to the box filter, the gauss filter </w:t>
            </w:r>
            <w:r w:rsidR="004B0216">
              <w:rPr>
                <w:rFonts w:ascii="Cambria Math" w:hAnsi="Cambria Math"/>
                <w:sz w:val="36"/>
                <w:szCs w:val="36"/>
              </w:rPr>
              <w:t>introduces</w:t>
            </w:r>
            <w:r>
              <w:rPr>
                <w:rFonts w:ascii="Cambria Math" w:hAnsi="Cambria Math"/>
                <w:sz w:val="36"/>
                <w:szCs w:val="36"/>
              </w:rPr>
              <w:t xml:space="preserve"> less</w:t>
            </w:r>
            <w:r w:rsidR="004B0216">
              <w:rPr>
                <w:rFonts w:ascii="Cambria Math" w:hAnsi="Cambria Math"/>
                <w:sz w:val="36"/>
                <w:szCs w:val="36"/>
              </w:rPr>
              <w:t>er noise to the image while smoothening it. This is primarily because</w:t>
            </w:r>
            <w:r w:rsidR="00232EBA">
              <w:rPr>
                <w:rFonts w:ascii="Cambria Math" w:hAnsi="Cambria Math"/>
                <w:sz w:val="36"/>
                <w:szCs w:val="36"/>
              </w:rPr>
              <w:t xml:space="preserve"> the fourier transform of a gaussian returns a gaussian (without any secondary lobes). The absence of secondary lobes means that there’ll be lower chances of propagating noise to other places.</w:t>
            </w:r>
          </w:p>
          <w:p w14:paraId="3D1E936B" w14:textId="708321CC" w:rsidR="006D0630" w:rsidRPr="0066588C" w:rsidRDefault="00EF4C0D" w:rsidP="0066588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Generally, the default filter is the gaussian filter because it is common not to know the underlying distribution of the noise in an image, so, like a random process, it </w:t>
            </w:r>
            <w:r w:rsidR="00316794">
              <w:rPr>
                <w:rFonts w:ascii="Cambria Math" w:hAnsi="Cambria Math"/>
                <w:sz w:val="36"/>
                <w:szCs w:val="36"/>
              </w:rPr>
              <w:t xml:space="preserve">makes sense to assign a gaussian distribution to the noise. </w:t>
            </w:r>
          </w:p>
          <w:p w14:paraId="6BDDDAD5" w14:textId="4ABFE50B" w:rsidR="00B90C66" w:rsidRDefault="00B90C66" w:rsidP="00C11F30">
            <w:pPr>
              <w:jc w:val="both"/>
              <w:rPr>
                <w:sz w:val="36"/>
                <w:szCs w:val="36"/>
              </w:rPr>
            </w:pPr>
          </w:p>
          <w:p w14:paraId="4EB34BA7" w14:textId="20BC3943" w:rsidR="008C157D" w:rsidRPr="00220E06" w:rsidRDefault="008C157D" w:rsidP="008C157D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Median Filter</w:t>
            </w:r>
          </w:p>
          <w:p w14:paraId="3EC2B555" w14:textId="3F84CDFB" w:rsidR="008C157D" w:rsidRDefault="002E6258" w:rsidP="00C11F30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The median filter is very instrumental in eliminating speckle noise (a.k.a., impulsive noise or salt &amp; pepper noise). It does this by</w:t>
            </w:r>
            <w:r w:rsidR="00051868">
              <w:rPr>
                <w:sz w:val="36"/>
                <w:szCs w:val="36"/>
              </w:rPr>
              <w:t xml:space="preserve"> ensuring that the outliers are sent to the extremes after sorting, so when the median is chosen, the outlier i</w:t>
            </w:r>
            <w:r w:rsidR="00541DBF">
              <w:rPr>
                <w:sz w:val="36"/>
                <w:szCs w:val="36"/>
              </w:rPr>
              <w:t xml:space="preserve">s completely taken away. </w:t>
            </w:r>
          </w:p>
          <w:p w14:paraId="64DEF7AA" w14:textId="7CCECC31" w:rsidR="00541DBF" w:rsidRDefault="00541DBF" w:rsidP="00541DB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The median filter is much better the box filter</w:t>
            </w:r>
            <w:r w:rsidR="00CD23FA">
              <w:rPr>
                <w:sz w:val="36"/>
                <w:szCs w:val="36"/>
              </w:rPr>
              <w:t xml:space="preserve"> because it removes outliers with insignificant reduction in contrast. </w:t>
            </w:r>
          </w:p>
          <w:p w14:paraId="247C64B8" w14:textId="2D00ECDA" w:rsidR="00CD23FA" w:rsidRPr="00541DBF" w:rsidRDefault="003B1F0D" w:rsidP="00541DB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However, the above advantage comes with a catch. </w:t>
            </w:r>
            <w:r w:rsidR="00C14DF8">
              <w:rPr>
                <w:sz w:val="36"/>
                <w:szCs w:val="36"/>
              </w:rPr>
              <w:t xml:space="preserve">Instead </w:t>
            </w:r>
            <w:r>
              <w:rPr>
                <w:sz w:val="36"/>
                <w:szCs w:val="36"/>
              </w:rPr>
              <w:t>of the computationally friendly convolution</w:t>
            </w:r>
            <w:r w:rsidR="00C14DF8">
              <w:rPr>
                <w:sz w:val="36"/>
                <w:szCs w:val="36"/>
              </w:rPr>
              <w:t xml:space="preserve">, </w:t>
            </w:r>
            <w:r w:rsidR="00C14DF8" w:rsidRPr="00C14DF8">
              <w:rPr>
                <w:b/>
                <w:bCs/>
                <w:sz w:val="36"/>
                <w:szCs w:val="36"/>
              </w:rPr>
              <w:t xml:space="preserve">the median filter employs the </w:t>
            </w:r>
            <w:r w:rsidR="00C14DF8" w:rsidRPr="00C14DF8">
              <w:rPr>
                <w:b/>
                <w:bCs/>
                <w:i/>
                <w:iCs/>
                <w:sz w:val="36"/>
                <w:szCs w:val="36"/>
              </w:rPr>
              <w:t>slow</w:t>
            </w:r>
            <w:r w:rsidR="00272747">
              <w:rPr>
                <w:b/>
                <w:bCs/>
                <w:i/>
                <w:iCs/>
                <w:sz w:val="36"/>
                <w:szCs w:val="36"/>
              </w:rPr>
              <w:t>er</w:t>
            </w:r>
            <w:r w:rsidR="00C14DF8" w:rsidRPr="00C14DF8">
              <w:rPr>
                <w:b/>
                <w:bCs/>
                <w:i/>
                <w:iCs/>
                <w:sz w:val="36"/>
                <w:szCs w:val="36"/>
              </w:rPr>
              <w:t xml:space="preserve"> and computationally costl</w:t>
            </w:r>
            <w:r w:rsidR="00272747">
              <w:rPr>
                <w:b/>
                <w:bCs/>
                <w:i/>
                <w:iCs/>
                <w:sz w:val="36"/>
                <w:szCs w:val="36"/>
              </w:rPr>
              <w:t>ier</w:t>
            </w:r>
            <w:r w:rsidR="00C14DF8" w:rsidRPr="00C14DF8">
              <w:rPr>
                <w:b/>
                <w:bCs/>
                <w:sz w:val="36"/>
                <w:szCs w:val="36"/>
              </w:rPr>
              <w:t xml:space="preserve"> sorting procedure</w:t>
            </w:r>
            <w:r w:rsidR="00C14DF8">
              <w:rPr>
                <w:sz w:val="36"/>
                <w:szCs w:val="36"/>
              </w:rPr>
              <w:t xml:space="preserve">. </w:t>
            </w:r>
          </w:p>
          <w:p w14:paraId="3E6E5077" w14:textId="3EFC1102" w:rsidR="00ED6067" w:rsidRDefault="00ED6067" w:rsidP="00ED6067">
            <w:pPr>
              <w:jc w:val="both"/>
              <w:rPr>
                <w:sz w:val="36"/>
                <w:szCs w:val="36"/>
              </w:rPr>
            </w:pPr>
          </w:p>
          <w:p w14:paraId="12F11BF6" w14:textId="5E77276E" w:rsidR="00E444CF" w:rsidRPr="00220E06" w:rsidRDefault="00BA18F3" w:rsidP="00E444CF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Sharpening</w:t>
            </w:r>
          </w:p>
          <w:p w14:paraId="67255417" w14:textId="584AA822" w:rsidR="00E444CF" w:rsidRPr="00ED6067" w:rsidRDefault="00E444CF" w:rsidP="00ED6067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An important observation is that sharpening is used to emphasize the high frequency components of an image. </w:t>
            </w:r>
            <w:r w:rsidR="00137BEE">
              <w:rPr>
                <w:sz w:val="36"/>
                <w:szCs w:val="36"/>
              </w:rPr>
              <w:t>This is visible by the increased contrast along the edges in the image.</w:t>
            </w:r>
          </w:p>
          <w:p w14:paraId="5AEB159E" w14:textId="713337AC" w:rsidR="00B47F8F" w:rsidRDefault="007D3AC5" w:rsidP="00B47F8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The lambda controls the effect of the correction signal [I(p) – S(p)] such that when lambda is too high, the contrast becomes </w:t>
            </w:r>
            <w:r w:rsidR="003E4284">
              <w:rPr>
                <w:sz w:val="36"/>
                <w:szCs w:val="36"/>
              </w:rPr>
              <w:t>too</w:t>
            </w:r>
            <w:r>
              <w:rPr>
                <w:sz w:val="36"/>
                <w:szCs w:val="36"/>
              </w:rPr>
              <w:t xml:space="preserve"> </w:t>
            </w:r>
            <w:r w:rsidR="003E4284">
              <w:rPr>
                <w:sz w:val="36"/>
                <w:szCs w:val="36"/>
              </w:rPr>
              <w:t>high,</w:t>
            </w:r>
            <w:r w:rsidR="008D4752">
              <w:rPr>
                <w:sz w:val="36"/>
                <w:szCs w:val="36"/>
              </w:rPr>
              <w:t xml:space="preserve"> and we’d be left with lots of bright pixels.</w:t>
            </w:r>
            <w:r w:rsidR="00B47F8F">
              <w:rPr>
                <w:sz w:val="36"/>
                <w:szCs w:val="36"/>
              </w:rPr>
              <w:t xml:space="preserve"> </w:t>
            </w:r>
          </w:p>
          <w:p w14:paraId="54F824A6" w14:textId="6D77A184" w:rsidR="003E4284" w:rsidRDefault="003E4284" w:rsidP="00B47F8F">
            <w:pPr>
              <w:pStyle w:val="ListParagraph"/>
              <w:numPr>
                <w:ilvl w:val="0"/>
                <w:numId w:val="5"/>
              </w:num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 xml:space="preserve">Since the image must be smoothened before it can be sharpened, we can comfortably say that </w:t>
            </w:r>
            <w:r w:rsidRPr="003E4284">
              <w:rPr>
                <w:b/>
                <w:bCs/>
                <w:sz w:val="36"/>
                <w:szCs w:val="36"/>
              </w:rPr>
              <w:t>sharpening is computational costlier than smoothing.</w:t>
            </w:r>
            <w:r>
              <w:rPr>
                <w:sz w:val="36"/>
                <w:szCs w:val="36"/>
              </w:rPr>
              <w:t xml:space="preserve"> </w:t>
            </w:r>
          </w:p>
          <w:p w14:paraId="4DA29441" w14:textId="1C307F9B" w:rsidR="00B47F8F" w:rsidRDefault="00B47F8F" w:rsidP="00B47F8F">
            <w:pPr>
              <w:pStyle w:val="ListParagraph"/>
              <w:rPr>
                <w:sz w:val="36"/>
                <w:szCs w:val="36"/>
              </w:rPr>
            </w:pPr>
          </w:p>
          <w:p w14:paraId="2C34F232" w14:textId="21E1E2A0" w:rsidR="00BA18F3" w:rsidRPr="00220E06" w:rsidRDefault="00BA18F3" w:rsidP="00BA18F3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Sobel Filter</w:t>
            </w:r>
          </w:p>
          <w:p w14:paraId="00277BD2" w14:textId="77777777" w:rsidR="00B702B3" w:rsidRDefault="007100A0" w:rsidP="00BA18F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The </w:t>
            </w:r>
            <w:r w:rsidR="00D33CD7">
              <w:rPr>
                <w:sz w:val="36"/>
                <w:szCs w:val="36"/>
              </w:rPr>
              <w:t>S</w:t>
            </w:r>
            <w:r>
              <w:rPr>
                <w:sz w:val="36"/>
                <w:szCs w:val="36"/>
              </w:rPr>
              <w:t xml:space="preserve">obel filter is based on the central difference principle. </w:t>
            </w:r>
          </w:p>
          <w:p w14:paraId="0B9C0C38" w14:textId="36C83EBB" w:rsidR="00BA18F3" w:rsidRDefault="00D33CD7" w:rsidP="00B702B3">
            <w:pPr>
              <w:pStyle w:val="ListParagraph"/>
              <w:numPr>
                <w:ilvl w:val="0"/>
                <w:numId w:val="5"/>
              </w:numPr>
              <w:rPr>
                <w:sz w:val="36"/>
                <w:szCs w:val="36"/>
              </w:rPr>
            </w:pPr>
            <w:r w:rsidRPr="00B702B3">
              <w:rPr>
                <w:sz w:val="36"/>
                <w:szCs w:val="36"/>
              </w:rPr>
              <w:t xml:space="preserve">Instead of a </w:t>
            </w:r>
            <w:r w:rsidRPr="00B702B3">
              <w:rPr>
                <w:rFonts w:ascii="Cambria Math" w:hAnsi="Cambria Math"/>
                <w:sz w:val="36"/>
                <w:szCs w:val="36"/>
              </w:rPr>
              <w:t>1</w:t>
            </w:r>
            <w:r w:rsidRPr="00B702B3">
              <w:rPr>
                <w:sz w:val="36"/>
                <w:szCs w:val="36"/>
              </w:rPr>
              <w:t xml:space="preserve">D filter, a </w:t>
            </w:r>
            <w:r w:rsidRPr="00B702B3">
              <w:rPr>
                <w:rFonts w:ascii="Cambria Math" w:hAnsi="Cambria Math"/>
                <w:sz w:val="36"/>
                <w:szCs w:val="36"/>
              </w:rPr>
              <w:t>2</w:t>
            </w:r>
            <w:r w:rsidRPr="00B702B3">
              <w:rPr>
                <w:sz w:val="36"/>
                <w:szCs w:val="36"/>
              </w:rPr>
              <w:t xml:space="preserve">D filter is used because </w:t>
            </w:r>
            <w:r w:rsidRPr="00B702B3">
              <w:rPr>
                <w:rFonts w:ascii="Cambria Math" w:hAnsi="Cambria Math"/>
                <w:sz w:val="36"/>
                <w:szCs w:val="36"/>
              </w:rPr>
              <w:t>1</w:t>
            </w:r>
            <w:r w:rsidRPr="00B702B3">
              <w:rPr>
                <w:sz w:val="36"/>
                <w:szCs w:val="36"/>
              </w:rPr>
              <w:t xml:space="preserve">D filters are very </w:t>
            </w:r>
            <w:r w:rsidRPr="00B702B3">
              <w:rPr>
                <w:b/>
                <w:bCs/>
                <w:sz w:val="36"/>
                <w:szCs w:val="36"/>
              </w:rPr>
              <w:t>noise sensitive</w:t>
            </w:r>
            <w:r w:rsidRPr="00B702B3">
              <w:rPr>
                <w:sz w:val="36"/>
                <w:szCs w:val="36"/>
              </w:rPr>
              <w:t xml:space="preserve">. </w:t>
            </w:r>
          </w:p>
          <w:p w14:paraId="3B1B59B6" w14:textId="3080B649" w:rsidR="00B702B3" w:rsidRDefault="00B702B3" w:rsidP="00B702B3">
            <w:pPr>
              <w:pStyle w:val="ListParagraph"/>
              <w:numPr>
                <w:ilvl w:val="0"/>
                <w:numId w:val="5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Notice that the x-filter simply emphasizes the vertical lines in the image due to the change in that direction. </w:t>
            </w:r>
          </w:p>
          <w:p w14:paraId="54DDDC5E" w14:textId="6547EE52" w:rsidR="007D7BB2" w:rsidRDefault="007D7BB2" w:rsidP="00B702B3">
            <w:pPr>
              <w:pStyle w:val="ListParagraph"/>
              <w:numPr>
                <w:ilvl w:val="0"/>
                <w:numId w:val="5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Likewise, the y-filter emphasizes the horizontal lines due to the change in that in direction. </w:t>
            </w:r>
          </w:p>
          <w:p w14:paraId="138EB68E" w14:textId="3A31A046" w:rsidR="007D7BB2" w:rsidRDefault="00041115" w:rsidP="000411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Key Observation:</w:t>
            </w:r>
          </w:p>
          <w:p w14:paraId="1CDE8296" w14:textId="29C95FFC" w:rsidR="00041115" w:rsidRDefault="00041115" w:rsidP="00041115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If we apply </w:t>
            </w:r>
            <w:r w:rsidR="00F03E1E">
              <w:rPr>
                <w:sz w:val="36"/>
                <w:szCs w:val="36"/>
              </w:rPr>
              <w:t>derivative</w:t>
            </w:r>
            <w:r w:rsidR="00A40E70">
              <w:rPr>
                <w:sz w:val="36"/>
                <w:szCs w:val="36"/>
              </w:rPr>
              <w:t xml:space="preserve"> direct</w:t>
            </w:r>
            <w:r w:rsidR="00786F2B">
              <w:rPr>
                <w:sz w:val="36"/>
                <w:szCs w:val="36"/>
              </w:rPr>
              <w:t>ly</w:t>
            </w:r>
            <w:r w:rsidR="00F03E1E">
              <w:rPr>
                <w:sz w:val="36"/>
                <w:szCs w:val="36"/>
              </w:rPr>
              <w:t xml:space="preserve"> on noisy images</w:t>
            </w:r>
            <w:r w:rsidR="00786F2B">
              <w:rPr>
                <w:sz w:val="36"/>
                <w:szCs w:val="36"/>
              </w:rPr>
              <w:t xml:space="preserve"> without first smoothing</w:t>
            </w:r>
            <w:r w:rsidR="00F03E1E">
              <w:rPr>
                <w:sz w:val="36"/>
                <w:szCs w:val="36"/>
              </w:rPr>
              <w:t xml:space="preserve">, we’ll obtain very bizarre results. </w:t>
            </w:r>
          </w:p>
          <w:p w14:paraId="2D741167" w14:textId="18CD33DC" w:rsidR="00E67981" w:rsidRPr="00041115" w:rsidRDefault="00421952" w:rsidP="00041115">
            <w:pPr>
              <w:pStyle w:val="ListParagraph"/>
              <w:numPr>
                <w:ilvl w:val="0"/>
                <w:numId w:val="7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This is specifically why if we take a closer look at the Sobel filter, </w:t>
            </w:r>
            <w:r w:rsidR="00B47FDD">
              <w:rPr>
                <w:sz w:val="36"/>
                <w:szCs w:val="36"/>
              </w:rPr>
              <w:t xml:space="preserve">we notice that </w:t>
            </w:r>
            <w:r>
              <w:rPr>
                <w:sz w:val="36"/>
                <w:szCs w:val="36"/>
              </w:rPr>
              <w:t xml:space="preserve">it performs smoothing and derivative simultaneously. </w:t>
            </w:r>
          </w:p>
          <w:p w14:paraId="540FD882" w14:textId="0D9B23F4" w:rsidR="002E1B35" w:rsidRDefault="00421952" w:rsidP="008C5422">
            <w:pPr>
              <w:jc w:val="center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8F2C030" wp14:editId="43C3DFF5">
                  <wp:extent cx="2742810" cy="1348117"/>
                  <wp:effectExtent l="0" t="0" r="635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727" cy="135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F0682" w14:textId="542E64B1" w:rsidR="00421952" w:rsidRDefault="00421952" w:rsidP="0042195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As we can see above, for the:</w:t>
            </w:r>
          </w:p>
          <w:p w14:paraId="12D9B38B" w14:textId="02ACDA0D" w:rsidR="00421952" w:rsidRDefault="00540DFD" w:rsidP="00540DFD">
            <w:pPr>
              <w:pStyle w:val="ListParagraph"/>
              <w:numPr>
                <w:ilvl w:val="0"/>
                <w:numId w:val="9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x-filter – derivative is performed horizontally while smoothing is performed vertically. </w:t>
            </w:r>
          </w:p>
          <w:p w14:paraId="3C35DAE5" w14:textId="19A03A63" w:rsidR="00540DFD" w:rsidRPr="00540DFD" w:rsidRDefault="00540DFD" w:rsidP="00540DFD">
            <w:pPr>
              <w:pStyle w:val="ListParagraph"/>
              <w:numPr>
                <w:ilvl w:val="0"/>
                <w:numId w:val="9"/>
              </w:num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y-filter – derivative is performed vertically while smoothing is performed horizontally. </w:t>
            </w:r>
          </w:p>
          <w:p w14:paraId="09AC31F6" w14:textId="4F2DDA0E" w:rsidR="009E5B77" w:rsidRDefault="007E2CAB" w:rsidP="007E2CAB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From our implementation of the local mean, we clearly see that it’s a relatively good method for getting rid of noise in images. </w:t>
            </w:r>
          </w:p>
          <w:p w14:paraId="53F4F8D4" w14:textId="77777777" w:rsidR="003F5D6C" w:rsidRPr="003F5D6C" w:rsidRDefault="003F5D6C" w:rsidP="003F5D6C">
            <w:pPr>
              <w:pStyle w:val="ListParagraph"/>
              <w:rPr>
                <w:rFonts w:ascii="Cambria Math" w:hAnsi="Cambria Math"/>
                <w:sz w:val="36"/>
                <w:szCs w:val="36"/>
              </w:rPr>
            </w:pPr>
          </w:p>
          <w:p w14:paraId="2D132EBE" w14:textId="79BDA533" w:rsidR="003F5D6C" w:rsidRPr="006E1426" w:rsidRDefault="00237EB7" w:rsidP="00237EB7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central difference method is preferred for taking derivative because it produces errors of the order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36"/>
                      <w:szCs w:val="36"/>
                    </w:rPr>
                    <m:t>2</m:t>
                  </m:r>
                </m:sup>
              </m:sSup>
            </m:oMath>
            <w:r w:rsidR="00734EFE">
              <w:rPr>
                <w:rFonts w:ascii="Cambria Math" w:eastAsiaTheme="minorEastAsia" w:hAnsi="Cambria Math"/>
                <w:sz w:val="36"/>
                <w:szCs w:val="36"/>
              </w:rPr>
              <w:t xml:space="preserve"> as opposed to </w:t>
            </w:r>
            <m:oMath>
              <m:r>
                <w:rPr>
                  <w:rFonts w:ascii="Cambria Math" w:eastAsiaTheme="minorEastAsia" w:hAnsi="Cambria Math"/>
                  <w:sz w:val="36"/>
                  <w:szCs w:val="36"/>
                </w:rPr>
                <m:t>ε-</m:t>
              </m:r>
              <m:r>
                <w:rPr>
                  <w:rFonts w:ascii="Cambria Math" w:eastAsiaTheme="minorEastAsia" w:hAnsi="Cambria Math"/>
                  <w:sz w:val="36"/>
                  <w:szCs w:val="36"/>
                </w:rPr>
                <w:lastRenderedPageBreak/>
                <m:t>order</m:t>
              </m:r>
            </m:oMath>
            <w:r w:rsidR="00734EFE">
              <w:rPr>
                <w:rFonts w:ascii="Cambria Math" w:eastAsiaTheme="minorEastAsia" w:hAnsi="Cambria Math"/>
                <w:sz w:val="36"/>
                <w:szCs w:val="36"/>
              </w:rPr>
              <w:t xml:space="preserve"> errors produced by forward and backward difference methods. </w:t>
            </w:r>
          </w:p>
          <w:p w14:paraId="7B779EDE" w14:textId="293A44A1" w:rsidR="006E1426" w:rsidRDefault="006E1426" w:rsidP="006E1426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B67966D" w14:textId="08793C61" w:rsidR="006E1426" w:rsidRDefault="006E1426" w:rsidP="006E142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To properly apply convolution in our code, we implement the element-by-element matrix multiplication as seen below:</w:t>
            </w:r>
          </w:p>
          <w:p w14:paraId="5D4605E5" w14:textId="77777777" w:rsidR="00C40BC2" w:rsidRDefault="00C40BC2" w:rsidP="00C40BC2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Ihor(i,j) = sum(wp(:).*y_filt(:));</w:t>
            </w:r>
          </w:p>
          <w:p w14:paraId="2E0E1408" w14:textId="77777777" w:rsidR="006E1426" w:rsidRPr="006E1426" w:rsidRDefault="006E1426" w:rsidP="00C40BC2">
            <w:pPr>
              <w:pStyle w:val="ListParagraph"/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0DE7DB4" w14:textId="77777777" w:rsidR="006E1426" w:rsidRPr="006E1426" w:rsidRDefault="006E1426" w:rsidP="006E1426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7A51829" w14:textId="4B005B84" w:rsidR="009D7970" w:rsidRDefault="009D7970" w:rsidP="009D797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Comparison</w:t>
            </w:r>
          </w:p>
          <w:p w14:paraId="66C3B505" w14:textId="1E54EE02" w:rsidR="008705BE" w:rsidRDefault="008705BE" w:rsidP="008705BE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Taking the following image</w:t>
            </w:r>
            <w:r w:rsidR="00731A50">
              <w:rPr>
                <w:rFonts w:ascii="Cambria Math" w:hAnsi="Cambria Math"/>
                <w:sz w:val="36"/>
                <w:szCs w:val="36"/>
              </w:rPr>
              <w:t>:</w:t>
            </w:r>
            <w:r w:rsidR="00FE6A6D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37A65DB3" w14:textId="0E18DB78" w:rsidR="00FE6A6D" w:rsidRDefault="00B77A56" w:rsidP="00B77A56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9583BE1" wp14:editId="352E70AB">
                  <wp:extent cx="2828261" cy="1881949"/>
                  <wp:effectExtent l="0" t="0" r="0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099" cy="1901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A85419" w14:textId="3710BE7B" w:rsidR="00B77A56" w:rsidRDefault="00731A50" w:rsidP="008705BE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We apply </w:t>
            </w:r>
            <w:r w:rsidR="00E63223">
              <w:rPr>
                <w:rFonts w:ascii="Cambria Math" w:hAnsi="Cambria Math"/>
                <w:sz w:val="36"/>
                <w:szCs w:val="36"/>
              </w:rPr>
              <w:t xml:space="preserve">box filtering, </w:t>
            </w:r>
            <w:r>
              <w:rPr>
                <w:rFonts w:ascii="Cambria Math" w:hAnsi="Cambria Math"/>
                <w:sz w:val="36"/>
                <w:szCs w:val="36"/>
              </w:rPr>
              <w:t>gaussian filtering, median filtering,</w:t>
            </w:r>
            <w:r w:rsidR="00E63223">
              <w:rPr>
                <w:rFonts w:ascii="Cambria Math" w:hAnsi="Cambria Math"/>
                <w:sz w:val="36"/>
                <w:szCs w:val="36"/>
              </w:rPr>
              <w:t xml:space="preserve"> and</w:t>
            </w:r>
            <w:r>
              <w:rPr>
                <w:rFonts w:ascii="Cambria Math" w:hAnsi="Cambria Math"/>
                <w:sz w:val="36"/>
                <w:szCs w:val="36"/>
              </w:rPr>
              <w:t xml:space="preserve"> Sobel filtering, </w:t>
            </w:r>
            <w:r w:rsidR="00FC5A1C">
              <w:rPr>
                <w:rFonts w:ascii="Cambria Math" w:hAnsi="Cambria Math"/>
                <w:sz w:val="36"/>
                <w:szCs w:val="36"/>
              </w:rPr>
              <w:t>and crop the region around the eye for close-up comparison:</w:t>
            </w:r>
          </w:p>
          <w:p w14:paraId="7A0C9D8E" w14:textId="409EB628" w:rsidR="00FC5A1C" w:rsidRPr="008705BE" w:rsidRDefault="00FC5A1C" w:rsidP="008705BE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7F1230C" wp14:editId="3F92EBDA">
                  <wp:extent cx="6782890" cy="2753833"/>
                  <wp:effectExtent l="0" t="0" r="0" b="889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1" b="9882"/>
                          <a:stretch/>
                        </pic:blipFill>
                        <pic:spPr bwMode="auto">
                          <a:xfrm>
                            <a:off x="0" y="0"/>
                            <a:ext cx="6783705" cy="27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C3B67C" w14:textId="168D4722" w:rsidR="009D7970" w:rsidRDefault="00642EB1" w:rsidP="009D7970">
            <w:r>
              <w:t xml:space="preserve">We observe that </w:t>
            </w:r>
            <w:r w:rsidR="00E63223">
              <w:t xml:space="preserve">the box filter smoothens the </w:t>
            </w:r>
            <w:r w:rsidR="000B07CE">
              <w:t>image,</w:t>
            </w:r>
            <w:r w:rsidR="00E63223">
              <w:t xml:space="preserve"> but it introduces lots of blur. The gaussian filter does a good job as it partially retains </w:t>
            </w:r>
            <w:r w:rsidR="00AF61FD">
              <w:t xml:space="preserve">strands of the eye lashes. The median filter, which doesn’t apply convolution, also properly smoothens the image, however, the eye lashes are completely blurred. </w:t>
            </w:r>
          </w:p>
          <w:p w14:paraId="5CF2D790" w14:textId="12885D1A" w:rsidR="00645F2E" w:rsidRPr="00F37330" w:rsidRDefault="000B07CE" w:rsidP="00F37330">
            <w:r>
              <w:t xml:space="preserve">In this specific case, the gaussian filter seems to be the best. </w:t>
            </w: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9E5540" w:rsidRPr="003A798E" w14:paraId="68DC2397" w14:textId="77777777" w:rsidTr="00BB2CA3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7751E483" w14:textId="77777777" w:rsidR="009E5540" w:rsidRPr="003A798E" w:rsidRDefault="009E5540" w:rsidP="009E5540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3232" behindDoc="1" locked="0" layoutInCell="1" allowOverlap="1" wp14:anchorId="1476DB0C" wp14:editId="2EBE17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46DC3A" id="Shape" o:spid="_x0000_s1026" alt="&quot;&quot;" style="position:absolute;margin-left:-80.5pt;margin-top:-36pt;width:647.9pt;height:727.5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9aa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BMg9aa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1BB87A5E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0F3B1688" w14:textId="77777777" w:rsidR="009E5540" w:rsidRPr="003A798E" w:rsidRDefault="009E5540" w:rsidP="009E5540"/>
              </w:tc>
            </w:tr>
            <w:tr w:rsidR="009E5540" w:rsidRPr="003A798E" w14:paraId="0AF4427F" w14:textId="77777777" w:rsidTr="00BB2CA3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4E3CEF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48477F0" w14:textId="77777777" w:rsidR="009E5540" w:rsidRPr="003A798E" w:rsidRDefault="009E5540" w:rsidP="009E5540">
                  <w:pPr>
                    <w:pStyle w:val="Quote"/>
                  </w:pPr>
                  <w:r>
                    <w:t>REFERENCES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8FA073B" w14:textId="77777777" w:rsidR="009E5540" w:rsidRPr="003A798E" w:rsidRDefault="009E5540" w:rsidP="009E5540"/>
              </w:tc>
            </w:tr>
            <w:tr w:rsidR="009E5540" w:rsidRPr="003A798E" w14:paraId="37DF8179" w14:textId="77777777" w:rsidTr="00BB2CA3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7A7B05E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725E2C2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637919CC" w14:textId="77777777" w:rsidR="009E5540" w:rsidRPr="003A798E" w:rsidRDefault="009E5540" w:rsidP="009E5540"/>
              </w:tc>
            </w:tr>
          </w:tbl>
          <w:p w14:paraId="3EA42193" w14:textId="61149041" w:rsidR="009E5540" w:rsidRPr="00031CE7" w:rsidRDefault="009E5540" w:rsidP="00723677">
            <w:pPr>
              <w:rPr>
                <w:sz w:val="60"/>
                <w:szCs w:val="60"/>
              </w:rPr>
            </w:pPr>
          </w:p>
        </w:tc>
      </w:tr>
    </w:tbl>
    <w:p w14:paraId="05A3E1FD" w14:textId="6E94BB7E" w:rsidR="008857C6" w:rsidRDefault="008857C6" w:rsidP="009E5540">
      <w:pPr>
        <w:rPr>
          <w:sz w:val="30"/>
          <w:szCs w:val="30"/>
        </w:rPr>
      </w:pPr>
      <w:r w:rsidRPr="008857C6">
        <w:rPr>
          <w:sz w:val="30"/>
          <w:szCs w:val="30"/>
        </w:rPr>
        <w:lastRenderedPageBreak/>
        <w:t>Reinhard Klette. 2014. Concise Computer Vision: An Introduction into Theory and Algorithms. Springer Publishing Company, Incorporated.</w:t>
      </w:r>
    </w:p>
    <w:p w14:paraId="6492DF93" w14:textId="77777777" w:rsidR="000B6D75" w:rsidRDefault="000B6D75" w:rsidP="009E5540">
      <w:pPr>
        <w:rPr>
          <w:sz w:val="30"/>
          <w:szCs w:val="30"/>
        </w:rPr>
      </w:pPr>
    </w:p>
    <w:p w14:paraId="4522261C" w14:textId="2597A985" w:rsidR="000B6D75" w:rsidRDefault="008A54E3" w:rsidP="009E5540">
      <w:pPr>
        <w:rPr>
          <w:sz w:val="30"/>
          <w:szCs w:val="30"/>
        </w:rPr>
      </w:pPr>
      <w:hyperlink r:id="rId27" w:anchor="btpmg0w-7" w:history="1">
        <w:r w:rsidR="000B6D75" w:rsidRPr="003C4B38">
          <w:rPr>
            <w:rStyle w:val="Hyperlink"/>
            <w:sz w:val="30"/>
            <w:szCs w:val="30"/>
          </w:rPr>
          <w:t>https://www.mathworks.com/help/matlab/ref/xlabel.html#btpmg0w-7</w:t>
        </w:r>
      </w:hyperlink>
    </w:p>
    <w:p w14:paraId="11160151" w14:textId="1DF34E8E" w:rsidR="000B6D75" w:rsidRDefault="000B6D75" w:rsidP="009E5540">
      <w:pPr>
        <w:rPr>
          <w:sz w:val="30"/>
          <w:szCs w:val="30"/>
        </w:rPr>
      </w:pPr>
    </w:p>
    <w:p w14:paraId="1A195AE1" w14:textId="1E5675D6" w:rsidR="001846C4" w:rsidRDefault="008A54E3" w:rsidP="009E5540">
      <w:pPr>
        <w:rPr>
          <w:sz w:val="30"/>
          <w:szCs w:val="30"/>
        </w:rPr>
      </w:pPr>
      <w:hyperlink r:id="rId28" w:history="1">
        <w:r w:rsidR="00900822" w:rsidRPr="006D7B36">
          <w:rPr>
            <w:rStyle w:val="Hyperlink"/>
            <w:sz w:val="30"/>
            <w:szCs w:val="30"/>
          </w:rPr>
          <w:t>https://blog.kyleingraham.com/2016/12/14/salt-pepper-noise-and-median-filters-part-i-the-theory/</w:t>
        </w:r>
      </w:hyperlink>
    </w:p>
    <w:p w14:paraId="2317470B" w14:textId="404E489F" w:rsidR="001846C4" w:rsidRDefault="001846C4" w:rsidP="009E5540">
      <w:pPr>
        <w:rPr>
          <w:sz w:val="30"/>
          <w:szCs w:val="30"/>
        </w:rPr>
      </w:pPr>
    </w:p>
    <w:p w14:paraId="1644E543" w14:textId="0B090BA4" w:rsidR="00900822" w:rsidRDefault="008A54E3" w:rsidP="009E5540">
      <w:pPr>
        <w:rPr>
          <w:sz w:val="30"/>
          <w:szCs w:val="30"/>
        </w:rPr>
      </w:pPr>
      <w:hyperlink r:id="rId29" w:history="1">
        <w:r w:rsidR="00900822" w:rsidRPr="006D7B36">
          <w:rPr>
            <w:rStyle w:val="Hyperlink"/>
            <w:sz w:val="30"/>
            <w:szCs w:val="30"/>
          </w:rPr>
          <w:t>https://photography.tutsplus.com/tutor</w:t>
        </w:r>
        <w:r w:rsidR="00900822" w:rsidRPr="006D7B36">
          <w:rPr>
            <w:rStyle w:val="Hyperlink"/>
            <w:sz w:val="30"/>
            <w:szCs w:val="30"/>
          </w:rPr>
          <w:t>i</w:t>
        </w:r>
        <w:r w:rsidR="00900822" w:rsidRPr="006D7B36">
          <w:rPr>
            <w:rStyle w:val="Hyperlink"/>
            <w:sz w:val="30"/>
            <w:szCs w:val="30"/>
          </w:rPr>
          <w:t>als/how-to-use-imagenomic-noiseware-for-next-level-noise-reduction-on-photos--cms-24041</w:t>
        </w:r>
      </w:hyperlink>
    </w:p>
    <w:p w14:paraId="3D71CC9F" w14:textId="7C4D9D50" w:rsidR="00D47912" w:rsidRDefault="00D47912" w:rsidP="009E5540">
      <w:pPr>
        <w:rPr>
          <w:sz w:val="30"/>
          <w:szCs w:val="30"/>
        </w:rPr>
      </w:pPr>
    </w:p>
    <w:p w14:paraId="4898FE2C" w14:textId="7C43D1B5" w:rsidR="00D47912" w:rsidRDefault="008A54E3" w:rsidP="009E5540">
      <w:pPr>
        <w:rPr>
          <w:sz w:val="30"/>
          <w:szCs w:val="30"/>
        </w:rPr>
      </w:pPr>
      <w:hyperlink r:id="rId30" w:history="1">
        <w:r w:rsidR="00D47912" w:rsidRPr="003C4B38">
          <w:rPr>
            <w:rStyle w:val="Hyperlink"/>
            <w:sz w:val="30"/>
            <w:szCs w:val="30"/>
          </w:rPr>
          <w:t>https://www.revolutionda</w:t>
        </w:r>
        <w:r w:rsidR="00D47912" w:rsidRPr="003C4B38">
          <w:rPr>
            <w:rStyle w:val="Hyperlink"/>
            <w:sz w:val="30"/>
            <w:szCs w:val="30"/>
          </w:rPr>
          <w:t>t</w:t>
        </w:r>
        <w:r w:rsidR="00D47912" w:rsidRPr="003C4B38">
          <w:rPr>
            <w:rStyle w:val="Hyperlink"/>
            <w:sz w:val="30"/>
            <w:szCs w:val="30"/>
          </w:rPr>
          <w:t>asystems.com/blog/grayscale-or-bitonal-which-is-a-better-method-for-scanning-my-records</w:t>
        </w:r>
      </w:hyperlink>
    </w:p>
    <w:p w14:paraId="7B2F0432" w14:textId="43911C5D" w:rsidR="00610922" w:rsidRDefault="00610922" w:rsidP="009E5540">
      <w:pPr>
        <w:rPr>
          <w:sz w:val="30"/>
          <w:szCs w:val="30"/>
        </w:rPr>
      </w:pPr>
    </w:p>
    <w:p w14:paraId="258D5537" w14:textId="6F6935E8" w:rsidR="003A3C8C" w:rsidRDefault="003A3C8C" w:rsidP="009E5540">
      <w:pPr>
        <w:rPr>
          <w:sz w:val="30"/>
          <w:szCs w:val="30"/>
        </w:rPr>
      </w:pPr>
    </w:p>
    <w:p w14:paraId="3245F839" w14:textId="77777777" w:rsidR="003A3C8C" w:rsidRPr="00A97C63" w:rsidRDefault="003A3C8C" w:rsidP="009E5540">
      <w:pPr>
        <w:rPr>
          <w:sz w:val="30"/>
          <w:szCs w:val="30"/>
        </w:rPr>
      </w:pPr>
    </w:p>
    <w:p w14:paraId="22653783" w14:textId="77777777" w:rsidR="009E5540" w:rsidRPr="00A97C63" w:rsidRDefault="009E5540" w:rsidP="009E5540">
      <w:pPr>
        <w:rPr>
          <w:sz w:val="30"/>
          <w:szCs w:val="30"/>
        </w:rPr>
      </w:pPr>
    </w:p>
    <w:p w14:paraId="200F5F6E" w14:textId="77777777" w:rsidR="009E5540" w:rsidRPr="00A97C63" w:rsidRDefault="009E5540" w:rsidP="009E5540">
      <w:pPr>
        <w:rPr>
          <w:sz w:val="30"/>
          <w:szCs w:val="30"/>
        </w:rPr>
      </w:pPr>
    </w:p>
    <w:p w14:paraId="08CCB357" w14:textId="77777777" w:rsidR="009E5540" w:rsidRDefault="009E5540" w:rsidP="009E5540">
      <w:pPr>
        <w:rPr>
          <w:sz w:val="60"/>
          <w:szCs w:val="60"/>
        </w:rPr>
      </w:pPr>
    </w:p>
    <w:p w14:paraId="3008C2CF" w14:textId="77777777" w:rsidR="009E5540" w:rsidRDefault="009E5540" w:rsidP="009E5540">
      <w:pPr>
        <w:rPr>
          <w:sz w:val="60"/>
          <w:szCs w:val="60"/>
        </w:rPr>
      </w:pPr>
    </w:p>
    <w:p w14:paraId="5B264D7F" w14:textId="77777777" w:rsidR="009E5540" w:rsidRDefault="009E5540" w:rsidP="009E5540">
      <w:pPr>
        <w:rPr>
          <w:sz w:val="60"/>
          <w:szCs w:val="60"/>
        </w:rPr>
      </w:pPr>
    </w:p>
    <w:p w14:paraId="6777FA38" w14:textId="77777777" w:rsidR="009E5540" w:rsidRDefault="009E5540" w:rsidP="009E5540">
      <w:pPr>
        <w:rPr>
          <w:sz w:val="60"/>
          <w:szCs w:val="60"/>
        </w:rPr>
      </w:pPr>
    </w:p>
    <w:p w14:paraId="00C72491" w14:textId="77777777" w:rsidR="009E5540" w:rsidRDefault="009E5540" w:rsidP="009E5540">
      <w:pPr>
        <w:rPr>
          <w:sz w:val="60"/>
          <w:szCs w:val="60"/>
        </w:rPr>
      </w:pPr>
    </w:p>
    <w:p w14:paraId="72D28991" w14:textId="77777777" w:rsidR="009E5540" w:rsidRDefault="009E5540" w:rsidP="009E5540">
      <w:pPr>
        <w:rPr>
          <w:sz w:val="60"/>
          <w:szCs w:val="60"/>
        </w:rPr>
      </w:pPr>
    </w:p>
    <w:sectPr w:rsidR="009E5540" w:rsidSect="0014712C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F5EC" w14:textId="77777777" w:rsidR="004073BA" w:rsidRDefault="004073BA" w:rsidP="001205A1">
      <w:r>
        <w:separator/>
      </w:r>
    </w:p>
  </w:endnote>
  <w:endnote w:type="continuationSeparator" w:id="0">
    <w:p w14:paraId="595E8B24" w14:textId="77777777" w:rsidR="004073BA" w:rsidRDefault="004073BA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E5316F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9A679CB" w14:textId="77777777" w:rsidR="00D253A5" w:rsidRDefault="00D253A5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4073E4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D253A5" w14:paraId="49D4272B" w14:textId="77777777" w:rsidTr="005F4F46">
      <w:tc>
        <w:tcPr>
          <w:tcW w:w="5395" w:type="dxa"/>
        </w:tcPr>
        <w:p w14:paraId="01AACD05" w14:textId="2C72D0E8" w:rsidR="00D253A5" w:rsidRPr="008008DB" w:rsidRDefault="005A01A4" w:rsidP="00C66528">
          <w:pPr>
            <w:pStyle w:val="Foo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SMOOTHING, SHARPENING, </w:t>
          </w:r>
          <w:r w:rsidR="0081050B">
            <w:rPr>
              <w:sz w:val="16"/>
              <w:szCs w:val="16"/>
            </w:rPr>
            <w:t>&amp;</w:t>
          </w:r>
          <w:r>
            <w:rPr>
              <w:sz w:val="16"/>
              <w:szCs w:val="16"/>
            </w:rPr>
            <w:t xml:space="preserve"> FIRST DERIVATIVE FILTERS</w:t>
          </w:r>
        </w:p>
      </w:tc>
      <w:tc>
        <w:tcPr>
          <w:tcW w:w="5395" w:type="dxa"/>
        </w:tcPr>
        <w:p w14:paraId="1087EE78" w14:textId="77777777" w:rsidR="00D253A5" w:rsidRPr="001205A1" w:rsidRDefault="00D253A5" w:rsidP="001205A1">
          <w:pPr>
            <w:pStyle w:val="Footer"/>
          </w:pPr>
          <w:r w:rsidRPr="001205A1">
            <w:t xml:space="preserve">   </w:t>
          </w:r>
        </w:p>
      </w:tc>
    </w:tr>
  </w:tbl>
  <w:p w14:paraId="6AEF8897" w14:textId="77777777" w:rsidR="00D253A5" w:rsidRDefault="00D25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4193C" w14:textId="77777777" w:rsidR="004073BA" w:rsidRDefault="004073BA" w:rsidP="001205A1">
      <w:r>
        <w:separator/>
      </w:r>
    </w:p>
  </w:footnote>
  <w:footnote w:type="continuationSeparator" w:id="0">
    <w:p w14:paraId="78D54FF3" w14:textId="77777777" w:rsidR="004073BA" w:rsidRDefault="004073BA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367"/>
    <w:multiLevelType w:val="hybridMultilevel"/>
    <w:tmpl w:val="B5F4D576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6772"/>
    <w:multiLevelType w:val="hybridMultilevel"/>
    <w:tmpl w:val="0BECA4E0"/>
    <w:lvl w:ilvl="0" w:tplc="2C029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97E79"/>
    <w:multiLevelType w:val="hybridMultilevel"/>
    <w:tmpl w:val="0D04B848"/>
    <w:lvl w:ilvl="0" w:tplc="39142CB2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35A52"/>
    <w:multiLevelType w:val="hybridMultilevel"/>
    <w:tmpl w:val="9D04351A"/>
    <w:lvl w:ilvl="0" w:tplc="0616F18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8260D"/>
    <w:multiLevelType w:val="hybridMultilevel"/>
    <w:tmpl w:val="7A823C72"/>
    <w:lvl w:ilvl="0" w:tplc="8A42A2C8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62645"/>
    <w:multiLevelType w:val="hybridMultilevel"/>
    <w:tmpl w:val="0E483C8C"/>
    <w:lvl w:ilvl="0" w:tplc="0DC23134">
      <w:start w:val="1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C77F6"/>
    <w:multiLevelType w:val="hybridMultilevel"/>
    <w:tmpl w:val="2BF004BA"/>
    <w:lvl w:ilvl="0" w:tplc="4DDC48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64DD7"/>
    <w:multiLevelType w:val="hybridMultilevel"/>
    <w:tmpl w:val="83C21012"/>
    <w:lvl w:ilvl="0" w:tplc="F0C8B05E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C4821"/>
    <w:multiLevelType w:val="hybridMultilevel"/>
    <w:tmpl w:val="901AAB12"/>
    <w:lvl w:ilvl="0" w:tplc="7960CA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displayBackgroundShap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4CE"/>
    <w:rsid w:val="00001CE5"/>
    <w:rsid w:val="000043F1"/>
    <w:rsid w:val="0000533B"/>
    <w:rsid w:val="00007A77"/>
    <w:rsid w:val="00007A9D"/>
    <w:rsid w:val="00013405"/>
    <w:rsid w:val="000233AF"/>
    <w:rsid w:val="00023705"/>
    <w:rsid w:val="00023EF8"/>
    <w:rsid w:val="00025463"/>
    <w:rsid w:val="0002675E"/>
    <w:rsid w:val="00027755"/>
    <w:rsid w:val="00030DA9"/>
    <w:rsid w:val="00031CE7"/>
    <w:rsid w:val="00031D33"/>
    <w:rsid w:val="00033F58"/>
    <w:rsid w:val="00040AA3"/>
    <w:rsid w:val="00041027"/>
    <w:rsid w:val="00041115"/>
    <w:rsid w:val="00044574"/>
    <w:rsid w:val="00044977"/>
    <w:rsid w:val="00046430"/>
    <w:rsid w:val="00047A58"/>
    <w:rsid w:val="0005123E"/>
    <w:rsid w:val="00051868"/>
    <w:rsid w:val="00051E83"/>
    <w:rsid w:val="000522EE"/>
    <w:rsid w:val="000529D1"/>
    <w:rsid w:val="00053287"/>
    <w:rsid w:val="00053AA2"/>
    <w:rsid w:val="00053BAC"/>
    <w:rsid w:val="00053E7A"/>
    <w:rsid w:val="00055E94"/>
    <w:rsid w:val="000565C7"/>
    <w:rsid w:val="0005672A"/>
    <w:rsid w:val="00060ABA"/>
    <w:rsid w:val="000769AC"/>
    <w:rsid w:val="00076CDE"/>
    <w:rsid w:val="000822DD"/>
    <w:rsid w:val="00083990"/>
    <w:rsid w:val="00083CBA"/>
    <w:rsid w:val="00084108"/>
    <w:rsid w:val="000875CC"/>
    <w:rsid w:val="000911A8"/>
    <w:rsid w:val="00091568"/>
    <w:rsid w:val="00091AC4"/>
    <w:rsid w:val="00094678"/>
    <w:rsid w:val="00096FCC"/>
    <w:rsid w:val="00097A7E"/>
    <w:rsid w:val="000A089B"/>
    <w:rsid w:val="000A3029"/>
    <w:rsid w:val="000A7ACA"/>
    <w:rsid w:val="000B07CE"/>
    <w:rsid w:val="000B129F"/>
    <w:rsid w:val="000B1310"/>
    <w:rsid w:val="000B1712"/>
    <w:rsid w:val="000B1956"/>
    <w:rsid w:val="000B217E"/>
    <w:rsid w:val="000B6D75"/>
    <w:rsid w:val="000C2711"/>
    <w:rsid w:val="000C4ED1"/>
    <w:rsid w:val="000C5DB4"/>
    <w:rsid w:val="000C63FE"/>
    <w:rsid w:val="000C7922"/>
    <w:rsid w:val="000C7B44"/>
    <w:rsid w:val="000D0FFC"/>
    <w:rsid w:val="000D3254"/>
    <w:rsid w:val="000D4CF3"/>
    <w:rsid w:val="000E0005"/>
    <w:rsid w:val="000E187E"/>
    <w:rsid w:val="000E75A5"/>
    <w:rsid w:val="000F1F4C"/>
    <w:rsid w:val="000F1FB1"/>
    <w:rsid w:val="000F3255"/>
    <w:rsid w:val="000F400D"/>
    <w:rsid w:val="000F41E0"/>
    <w:rsid w:val="000F4F1E"/>
    <w:rsid w:val="0010129D"/>
    <w:rsid w:val="00104FA7"/>
    <w:rsid w:val="00105D32"/>
    <w:rsid w:val="00110E42"/>
    <w:rsid w:val="001132BA"/>
    <w:rsid w:val="00113AEF"/>
    <w:rsid w:val="00116BAD"/>
    <w:rsid w:val="0011786D"/>
    <w:rsid w:val="00117CB8"/>
    <w:rsid w:val="001205A1"/>
    <w:rsid w:val="0012092A"/>
    <w:rsid w:val="00120D90"/>
    <w:rsid w:val="00124882"/>
    <w:rsid w:val="0012521D"/>
    <w:rsid w:val="0013046B"/>
    <w:rsid w:val="001317D2"/>
    <w:rsid w:val="00136FFB"/>
    <w:rsid w:val="001374C1"/>
    <w:rsid w:val="00137BEE"/>
    <w:rsid w:val="001406D7"/>
    <w:rsid w:val="0014092C"/>
    <w:rsid w:val="00141FBF"/>
    <w:rsid w:val="00143F28"/>
    <w:rsid w:val="00144DA7"/>
    <w:rsid w:val="00144EF2"/>
    <w:rsid w:val="00146359"/>
    <w:rsid w:val="001469AE"/>
    <w:rsid w:val="0014712C"/>
    <w:rsid w:val="001504EE"/>
    <w:rsid w:val="001517E8"/>
    <w:rsid w:val="0015363A"/>
    <w:rsid w:val="00156066"/>
    <w:rsid w:val="001564E9"/>
    <w:rsid w:val="00160384"/>
    <w:rsid w:val="00162579"/>
    <w:rsid w:val="00165CFD"/>
    <w:rsid w:val="001674F7"/>
    <w:rsid w:val="00167702"/>
    <w:rsid w:val="001678EF"/>
    <w:rsid w:val="00167A99"/>
    <w:rsid w:val="00170A42"/>
    <w:rsid w:val="00174231"/>
    <w:rsid w:val="0017599A"/>
    <w:rsid w:val="00176682"/>
    <w:rsid w:val="001846C4"/>
    <w:rsid w:val="00186F4A"/>
    <w:rsid w:val="001908E0"/>
    <w:rsid w:val="00191FC2"/>
    <w:rsid w:val="001941F0"/>
    <w:rsid w:val="0019468D"/>
    <w:rsid w:val="00195D29"/>
    <w:rsid w:val="001A01CB"/>
    <w:rsid w:val="001A0FF2"/>
    <w:rsid w:val="001A2339"/>
    <w:rsid w:val="001A2FC2"/>
    <w:rsid w:val="001A33B0"/>
    <w:rsid w:val="001A364D"/>
    <w:rsid w:val="001A4627"/>
    <w:rsid w:val="001B2FDD"/>
    <w:rsid w:val="001C145A"/>
    <w:rsid w:val="001C1A13"/>
    <w:rsid w:val="001C2439"/>
    <w:rsid w:val="001C604E"/>
    <w:rsid w:val="001C6788"/>
    <w:rsid w:val="001D11BF"/>
    <w:rsid w:val="001D1D74"/>
    <w:rsid w:val="001D2A51"/>
    <w:rsid w:val="001D341F"/>
    <w:rsid w:val="001D4D00"/>
    <w:rsid w:val="001D7A2E"/>
    <w:rsid w:val="001E3A3E"/>
    <w:rsid w:val="001E6820"/>
    <w:rsid w:val="001E6B9E"/>
    <w:rsid w:val="001F312F"/>
    <w:rsid w:val="001F4057"/>
    <w:rsid w:val="001F6C3D"/>
    <w:rsid w:val="001F7F48"/>
    <w:rsid w:val="002005CE"/>
    <w:rsid w:val="002019B9"/>
    <w:rsid w:val="00202F6D"/>
    <w:rsid w:val="002034E6"/>
    <w:rsid w:val="00205F5C"/>
    <w:rsid w:val="002060FB"/>
    <w:rsid w:val="002067A2"/>
    <w:rsid w:val="00210E98"/>
    <w:rsid w:val="002110C0"/>
    <w:rsid w:val="00214824"/>
    <w:rsid w:val="002163B2"/>
    <w:rsid w:val="00216D95"/>
    <w:rsid w:val="00216EB7"/>
    <w:rsid w:val="00217C55"/>
    <w:rsid w:val="0022042C"/>
    <w:rsid w:val="00220E06"/>
    <w:rsid w:val="0022195A"/>
    <w:rsid w:val="00226F39"/>
    <w:rsid w:val="00232EBA"/>
    <w:rsid w:val="00233ADF"/>
    <w:rsid w:val="00233B57"/>
    <w:rsid w:val="002340E8"/>
    <w:rsid w:val="002355F0"/>
    <w:rsid w:val="00237EB7"/>
    <w:rsid w:val="00241717"/>
    <w:rsid w:val="00241CF2"/>
    <w:rsid w:val="00245C05"/>
    <w:rsid w:val="002468E3"/>
    <w:rsid w:val="00247460"/>
    <w:rsid w:val="00250903"/>
    <w:rsid w:val="002510E5"/>
    <w:rsid w:val="002512F3"/>
    <w:rsid w:val="0025149B"/>
    <w:rsid w:val="002523FB"/>
    <w:rsid w:val="00256F64"/>
    <w:rsid w:val="00260E3F"/>
    <w:rsid w:val="00261EAA"/>
    <w:rsid w:val="00272747"/>
    <w:rsid w:val="00272A9A"/>
    <w:rsid w:val="002730E8"/>
    <w:rsid w:val="002763E3"/>
    <w:rsid w:val="00276873"/>
    <w:rsid w:val="002769FF"/>
    <w:rsid w:val="00286390"/>
    <w:rsid w:val="002877E8"/>
    <w:rsid w:val="0029104F"/>
    <w:rsid w:val="002955FB"/>
    <w:rsid w:val="0029700C"/>
    <w:rsid w:val="002A189A"/>
    <w:rsid w:val="002A24E2"/>
    <w:rsid w:val="002A33B2"/>
    <w:rsid w:val="002A3F35"/>
    <w:rsid w:val="002A44EC"/>
    <w:rsid w:val="002A46C0"/>
    <w:rsid w:val="002A7010"/>
    <w:rsid w:val="002B1772"/>
    <w:rsid w:val="002B26CF"/>
    <w:rsid w:val="002B2D42"/>
    <w:rsid w:val="002B3F30"/>
    <w:rsid w:val="002B47A0"/>
    <w:rsid w:val="002B5A20"/>
    <w:rsid w:val="002B63C3"/>
    <w:rsid w:val="002B7D62"/>
    <w:rsid w:val="002B7F21"/>
    <w:rsid w:val="002C0396"/>
    <w:rsid w:val="002C06E5"/>
    <w:rsid w:val="002C1302"/>
    <w:rsid w:val="002C1DB2"/>
    <w:rsid w:val="002C2BCB"/>
    <w:rsid w:val="002C46BE"/>
    <w:rsid w:val="002C4957"/>
    <w:rsid w:val="002C4C83"/>
    <w:rsid w:val="002C5C00"/>
    <w:rsid w:val="002C6400"/>
    <w:rsid w:val="002D22D6"/>
    <w:rsid w:val="002E0ACE"/>
    <w:rsid w:val="002E1B35"/>
    <w:rsid w:val="002E2E36"/>
    <w:rsid w:val="002E2EDE"/>
    <w:rsid w:val="002E6258"/>
    <w:rsid w:val="002E6E52"/>
    <w:rsid w:val="002E7C4E"/>
    <w:rsid w:val="002F0105"/>
    <w:rsid w:val="002F1164"/>
    <w:rsid w:val="002F3AB3"/>
    <w:rsid w:val="002F684E"/>
    <w:rsid w:val="002F7761"/>
    <w:rsid w:val="00302727"/>
    <w:rsid w:val="0031055C"/>
    <w:rsid w:val="0031092C"/>
    <w:rsid w:val="0031103A"/>
    <w:rsid w:val="00311991"/>
    <w:rsid w:val="00312F24"/>
    <w:rsid w:val="00315921"/>
    <w:rsid w:val="00316794"/>
    <w:rsid w:val="00316F59"/>
    <w:rsid w:val="003208A9"/>
    <w:rsid w:val="003234C6"/>
    <w:rsid w:val="00326505"/>
    <w:rsid w:val="00327A5F"/>
    <w:rsid w:val="00332079"/>
    <w:rsid w:val="00332CC8"/>
    <w:rsid w:val="00333449"/>
    <w:rsid w:val="00334F1E"/>
    <w:rsid w:val="00342682"/>
    <w:rsid w:val="0034489D"/>
    <w:rsid w:val="003459AA"/>
    <w:rsid w:val="00345E5B"/>
    <w:rsid w:val="00346157"/>
    <w:rsid w:val="00350EA2"/>
    <w:rsid w:val="00352118"/>
    <w:rsid w:val="00355145"/>
    <w:rsid w:val="00356967"/>
    <w:rsid w:val="0035781B"/>
    <w:rsid w:val="003604E9"/>
    <w:rsid w:val="0036156C"/>
    <w:rsid w:val="00362A24"/>
    <w:rsid w:val="00362EEF"/>
    <w:rsid w:val="00365029"/>
    <w:rsid w:val="00365954"/>
    <w:rsid w:val="00366211"/>
    <w:rsid w:val="003676BC"/>
    <w:rsid w:val="00371EE1"/>
    <w:rsid w:val="003731E6"/>
    <w:rsid w:val="0037457B"/>
    <w:rsid w:val="00376616"/>
    <w:rsid w:val="003766FF"/>
    <w:rsid w:val="00376A63"/>
    <w:rsid w:val="00377830"/>
    <w:rsid w:val="00381F19"/>
    <w:rsid w:val="003824FA"/>
    <w:rsid w:val="0038267D"/>
    <w:rsid w:val="00382D3C"/>
    <w:rsid w:val="0038327C"/>
    <w:rsid w:val="00383967"/>
    <w:rsid w:val="00383FB3"/>
    <w:rsid w:val="00385C37"/>
    <w:rsid w:val="00385EF8"/>
    <w:rsid w:val="0038764E"/>
    <w:rsid w:val="00391092"/>
    <w:rsid w:val="00392195"/>
    <w:rsid w:val="003923DF"/>
    <w:rsid w:val="003926A8"/>
    <w:rsid w:val="00393C3F"/>
    <w:rsid w:val="00396A25"/>
    <w:rsid w:val="0039791B"/>
    <w:rsid w:val="003A1008"/>
    <w:rsid w:val="003A1521"/>
    <w:rsid w:val="003A37AE"/>
    <w:rsid w:val="003A3C8C"/>
    <w:rsid w:val="003A5B48"/>
    <w:rsid w:val="003A642F"/>
    <w:rsid w:val="003A798E"/>
    <w:rsid w:val="003B087C"/>
    <w:rsid w:val="003B1F0D"/>
    <w:rsid w:val="003B2246"/>
    <w:rsid w:val="003B27C5"/>
    <w:rsid w:val="003B3BA9"/>
    <w:rsid w:val="003B4F1B"/>
    <w:rsid w:val="003B53B0"/>
    <w:rsid w:val="003B70DA"/>
    <w:rsid w:val="003C0589"/>
    <w:rsid w:val="003C2A6A"/>
    <w:rsid w:val="003C3394"/>
    <w:rsid w:val="003C62AB"/>
    <w:rsid w:val="003D338A"/>
    <w:rsid w:val="003D35F2"/>
    <w:rsid w:val="003D7012"/>
    <w:rsid w:val="003D734E"/>
    <w:rsid w:val="003E118F"/>
    <w:rsid w:val="003E1471"/>
    <w:rsid w:val="003E2CBC"/>
    <w:rsid w:val="003E4284"/>
    <w:rsid w:val="003E6C2A"/>
    <w:rsid w:val="003F0FCF"/>
    <w:rsid w:val="003F5D6C"/>
    <w:rsid w:val="003F7863"/>
    <w:rsid w:val="0040011C"/>
    <w:rsid w:val="004011E8"/>
    <w:rsid w:val="0040481E"/>
    <w:rsid w:val="00405C5A"/>
    <w:rsid w:val="00406450"/>
    <w:rsid w:val="004073BA"/>
    <w:rsid w:val="0040755B"/>
    <w:rsid w:val="00412E8B"/>
    <w:rsid w:val="00413957"/>
    <w:rsid w:val="00414C8F"/>
    <w:rsid w:val="0041534C"/>
    <w:rsid w:val="00416A52"/>
    <w:rsid w:val="00416EAC"/>
    <w:rsid w:val="00420938"/>
    <w:rsid w:val="004214F1"/>
    <w:rsid w:val="00421952"/>
    <w:rsid w:val="00422BBE"/>
    <w:rsid w:val="00423595"/>
    <w:rsid w:val="0042416E"/>
    <w:rsid w:val="00425A99"/>
    <w:rsid w:val="004305A5"/>
    <w:rsid w:val="00430623"/>
    <w:rsid w:val="00431175"/>
    <w:rsid w:val="00432803"/>
    <w:rsid w:val="004337AC"/>
    <w:rsid w:val="00433A20"/>
    <w:rsid w:val="00435485"/>
    <w:rsid w:val="004357DF"/>
    <w:rsid w:val="0043775C"/>
    <w:rsid w:val="00442DA5"/>
    <w:rsid w:val="004437B5"/>
    <w:rsid w:val="004453A3"/>
    <w:rsid w:val="004455C7"/>
    <w:rsid w:val="00445C23"/>
    <w:rsid w:val="00447814"/>
    <w:rsid w:val="0045037E"/>
    <w:rsid w:val="00450EDD"/>
    <w:rsid w:val="00453332"/>
    <w:rsid w:val="0045620F"/>
    <w:rsid w:val="004603DD"/>
    <w:rsid w:val="00461346"/>
    <w:rsid w:val="00461555"/>
    <w:rsid w:val="0046194A"/>
    <w:rsid w:val="004624C7"/>
    <w:rsid w:val="00464650"/>
    <w:rsid w:val="00465034"/>
    <w:rsid w:val="00467E01"/>
    <w:rsid w:val="00471598"/>
    <w:rsid w:val="00472DF5"/>
    <w:rsid w:val="0047310D"/>
    <w:rsid w:val="004756DD"/>
    <w:rsid w:val="004836EF"/>
    <w:rsid w:val="004839B2"/>
    <w:rsid w:val="004874B2"/>
    <w:rsid w:val="00487572"/>
    <w:rsid w:val="00487B00"/>
    <w:rsid w:val="004901F5"/>
    <w:rsid w:val="004933B9"/>
    <w:rsid w:val="004971A5"/>
    <w:rsid w:val="004A298D"/>
    <w:rsid w:val="004A2CD7"/>
    <w:rsid w:val="004A534B"/>
    <w:rsid w:val="004A53DC"/>
    <w:rsid w:val="004B0216"/>
    <w:rsid w:val="004B04B8"/>
    <w:rsid w:val="004B0C15"/>
    <w:rsid w:val="004B123B"/>
    <w:rsid w:val="004B2FA5"/>
    <w:rsid w:val="004B5771"/>
    <w:rsid w:val="004B64B7"/>
    <w:rsid w:val="004B67E4"/>
    <w:rsid w:val="004B6DFE"/>
    <w:rsid w:val="004C0036"/>
    <w:rsid w:val="004C190D"/>
    <w:rsid w:val="004C2B33"/>
    <w:rsid w:val="004C3216"/>
    <w:rsid w:val="004C3E7D"/>
    <w:rsid w:val="004C7452"/>
    <w:rsid w:val="004D0942"/>
    <w:rsid w:val="004D3152"/>
    <w:rsid w:val="004D568C"/>
    <w:rsid w:val="004D5772"/>
    <w:rsid w:val="004D6B58"/>
    <w:rsid w:val="004D73E7"/>
    <w:rsid w:val="004D75CC"/>
    <w:rsid w:val="004D7CEF"/>
    <w:rsid w:val="004E0084"/>
    <w:rsid w:val="004E1D3B"/>
    <w:rsid w:val="004E38BB"/>
    <w:rsid w:val="004E434E"/>
    <w:rsid w:val="004E46E3"/>
    <w:rsid w:val="004F1EAC"/>
    <w:rsid w:val="004F44E1"/>
    <w:rsid w:val="004F6F07"/>
    <w:rsid w:val="004F78CB"/>
    <w:rsid w:val="0050108C"/>
    <w:rsid w:val="00501646"/>
    <w:rsid w:val="005016E4"/>
    <w:rsid w:val="0050365D"/>
    <w:rsid w:val="00506942"/>
    <w:rsid w:val="0051013E"/>
    <w:rsid w:val="0051110E"/>
    <w:rsid w:val="00514062"/>
    <w:rsid w:val="00514378"/>
    <w:rsid w:val="005143C8"/>
    <w:rsid w:val="00516FB8"/>
    <w:rsid w:val="00517AF6"/>
    <w:rsid w:val="00522489"/>
    <w:rsid w:val="0052252C"/>
    <w:rsid w:val="00523956"/>
    <w:rsid w:val="005313B2"/>
    <w:rsid w:val="005315ED"/>
    <w:rsid w:val="005316DC"/>
    <w:rsid w:val="005329AC"/>
    <w:rsid w:val="005355F5"/>
    <w:rsid w:val="005409BC"/>
    <w:rsid w:val="00540DFD"/>
    <w:rsid w:val="00540F47"/>
    <w:rsid w:val="00541DBF"/>
    <w:rsid w:val="00543862"/>
    <w:rsid w:val="00543BE7"/>
    <w:rsid w:val="00545FE9"/>
    <w:rsid w:val="00547364"/>
    <w:rsid w:val="00551444"/>
    <w:rsid w:val="00551CDE"/>
    <w:rsid w:val="005604FD"/>
    <w:rsid w:val="0056190B"/>
    <w:rsid w:val="005647E0"/>
    <w:rsid w:val="005648AB"/>
    <w:rsid w:val="00564FB0"/>
    <w:rsid w:val="00565300"/>
    <w:rsid w:val="005668E5"/>
    <w:rsid w:val="0056708C"/>
    <w:rsid w:val="00573EBA"/>
    <w:rsid w:val="0057536D"/>
    <w:rsid w:val="00575ECA"/>
    <w:rsid w:val="00577DD8"/>
    <w:rsid w:val="00581209"/>
    <w:rsid w:val="00582378"/>
    <w:rsid w:val="00582BF8"/>
    <w:rsid w:val="0058395D"/>
    <w:rsid w:val="00583DE0"/>
    <w:rsid w:val="0058407D"/>
    <w:rsid w:val="0058413A"/>
    <w:rsid w:val="005859DC"/>
    <w:rsid w:val="00591B6A"/>
    <w:rsid w:val="005924B2"/>
    <w:rsid w:val="005A01A4"/>
    <w:rsid w:val="005A1ECC"/>
    <w:rsid w:val="005A1FEB"/>
    <w:rsid w:val="005A2F17"/>
    <w:rsid w:val="005A4A23"/>
    <w:rsid w:val="005A5F93"/>
    <w:rsid w:val="005B0D60"/>
    <w:rsid w:val="005B2E68"/>
    <w:rsid w:val="005B5C36"/>
    <w:rsid w:val="005C082D"/>
    <w:rsid w:val="005C10CE"/>
    <w:rsid w:val="005C3949"/>
    <w:rsid w:val="005C4790"/>
    <w:rsid w:val="005C4FD2"/>
    <w:rsid w:val="005C6C91"/>
    <w:rsid w:val="005D132E"/>
    <w:rsid w:val="005D3EE6"/>
    <w:rsid w:val="005D42FD"/>
    <w:rsid w:val="005D50AA"/>
    <w:rsid w:val="005D5742"/>
    <w:rsid w:val="005D6DB1"/>
    <w:rsid w:val="005D740D"/>
    <w:rsid w:val="005E21E0"/>
    <w:rsid w:val="005E6B25"/>
    <w:rsid w:val="005F425D"/>
    <w:rsid w:val="005F4EE5"/>
    <w:rsid w:val="005F4F46"/>
    <w:rsid w:val="00600BD5"/>
    <w:rsid w:val="006020CB"/>
    <w:rsid w:val="006023F4"/>
    <w:rsid w:val="00606848"/>
    <w:rsid w:val="00607267"/>
    <w:rsid w:val="00610922"/>
    <w:rsid w:val="0061288E"/>
    <w:rsid w:val="006148B0"/>
    <w:rsid w:val="006170B3"/>
    <w:rsid w:val="006171AB"/>
    <w:rsid w:val="00617929"/>
    <w:rsid w:val="00622214"/>
    <w:rsid w:val="0062236A"/>
    <w:rsid w:val="00626353"/>
    <w:rsid w:val="0063422E"/>
    <w:rsid w:val="00634A6B"/>
    <w:rsid w:val="0063616F"/>
    <w:rsid w:val="00636885"/>
    <w:rsid w:val="00636A7F"/>
    <w:rsid w:val="00642731"/>
    <w:rsid w:val="00642EB1"/>
    <w:rsid w:val="00643E8E"/>
    <w:rsid w:val="0064577C"/>
    <w:rsid w:val="00645F2E"/>
    <w:rsid w:val="0064645B"/>
    <w:rsid w:val="00646E18"/>
    <w:rsid w:val="0065064B"/>
    <w:rsid w:val="00651DAE"/>
    <w:rsid w:val="006535C4"/>
    <w:rsid w:val="00653BBE"/>
    <w:rsid w:val="00654E4A"/>
    <w:rsid w:val="006562BF"/>
    <w:rsid w:val="00656624"/>
    <w:rsid w:val="006629F1"/>
    <w:rsid w:val="00662AAD"/>
    <w:rsid w:val="00662E07"/>
    <w:rsid w:val="0066588C"/>
    <w:rsid w:val="00665BA6"/>
    <w:rsid w:val="00666504"/>
    <w:rsid w:val="0066665D"/>
    <w:rsid w:val="00671332"/>
    <w:rsid w:val="006757AD"/>
    <w:rsid w:val="0067739C"/>
    <w:rsid w:val="0068163D"/>
    <w:rsid w:val="00685C42"/>
    <w:rsid w:val="006869AA"/>
    <w:rsid w:val="006900C9"/>
    <w:rsid w:val="00690A2E"/>
    <w:rsid w:val="00691266"/>
    <w:rsid w:val="00692635"/>
    <w:rsid w:val="00693922"/>
    <w:rsid w:val="00697424"/>
    <w:rsid w:val="006978C3"/>
    <w:rsid w:val="006A0256"/>
    <w:rsid w:val="006A2DE6"/>
    <w:rsid w:val="006A3D18"/>
    <w:rsid w:val="006B13D1"/>
    <w:rsid w:val="006B16E0"/>
    <w:rsid w:val="006B5D79"/>
    <w:rsid w:val="006B5D98"/>
    <w:rsid w:val="006B6843"/>
    <w:rsid w:val="006C138A"/>
    <w:rsid w:val="006C4496"/>
    <w:rsid w:val="006C4676"/>
    <w:rsid w:val="006C5181"/>
    <w:rsid w:val="006C60E6"/>
    <w:rsid w:val="006C63A3"/>
    <w:rsid w:val="006D0630"/>
    <w:rsid w:val="006D0F0A"/>
    <w:rsid w:val="006D4A03"/>
    <w:rsid w:val="006D4C71"/>
    <w:rsid w:val="006D60AA"/>
    <w:rsid w:val="006D6E45"/>
    <w:rsid w:val="006E0EA4"/>
    <w:rsid w:val="006E104D"/>
    <w:rsid w:val="006E1426"/>
    <w:rsid w:val="006E2922"/>
    <w:rsid w:val="006F4504"/>
    <w:rsid w:val="006F4BD7"/>
    <w:rsid w:val="006F4EED"/>
    <w:rsid w:val="006F4F20"/>
    <w:rsid w:val="007009C3"/>
    <w:rsid w:val="007041A8"/>
    <w:rsid w:val="00710003"/>
    <w:rsid w:val="007100A0"/>
    <w:rsid w:val="00711BBB"/>
    <w:rsid w:val="00714D2C"/>
    <w:rsid w:val="0071575F"/>
    <w:rsid w:val="00716485"/>
    <w:rsid w:val="00717C0A"/>
    <w:rsid w:val="007204B4"/>
    <w:rsid w:val="00720E11"/>
    <w:rsid w:val="00722102"/>
    <w:rsid w:val="00723E3C"/>
    <w:rsid w:val="00726C4B"/>
    <w:rsid w:val="00731A50"/>
    <w:rsid w:val="007332BE"/>
    <w:rsid w:val="00734EFE"/>
    <w:rsid w:val="007353A2"/>
    <w:rsid w:val="00735F22"/>
    <w:rsid w:val="0074083C"/>
    <w:rsid w:val="00743770"/>
    <w:rsid w:val="00743AA3"/>
    <w:rsid w:val="0075175C"/>
    <w:rsid w:val="007539B7"/>
    <w:rsid w:val="00756193"/>
    <w:rsid w:val="007577AC"/>
    <w:rsid w:val="00760A92"/>
    <w:rsid w:val="00762E7F"/>
    <w:rsid w:val="00763268"/>
    <w:rsid w:val="007634BA"/>
    <w:rsid w:val="00763910"/>
    <w:rsid w:val="00763EFC"/>
    <w:rsid w:val="007650B0"/>
    <w:rsid w:val="00767588"/>
    <w:rsid w:val="0077090E"/>
    <w:rsid w:val="00770EB6"/>
    <w:rsid w:val="0077383F"/>
    <w:rsid w:val="00774131"/>
    <w:rsid w:val="0077518A"/>
    <w:rsid w:val="007752B3"/>
    <w:rsid w:val="007804AB"/>
    <w:rsid w:val="00780BBF"/>
    <w:rsid w:val="0078252F"/>
    <w:rsid w:val="0078425C"/>
    <w:rsid w:val="00784EAE"/>
    <w:rsid w:val="00786F2B"/>
    <w:rsid w:val="00791779"/>
    <w:rsid w:val="0079244A"/>
    <w:rsid w:val="0079293F"/>
    <w:rsid w:val="00792BE3"/>
    <w:rsid w:val="00793C9F"/>
    <w:rsid w:val="0079428E"/>
    <w:rsid w:val="007950AA"/>
    <w:rsid w:val="007972A3"/>
    <w:rsid w:val="007A2664"/>
    <w:rsid w:val="007A2F54"/>
    <w:rsid w:val="007A3AC7"/>
    <w:rsid w:val="007A666C"/>
    <w:rsid w:val="007B0740"/>
    <w:rsid w:val="007B0B49"/>
    <w:rsid w:val="007B1940"/>
    <w:rsid w:val="007B778D"/>
    <w:rsid w:val="007C1BAB"/>
    <w:rsid w:val="007C1C87"/>
    <w:rsid w:val="007D31A8"/>
    <w:rsid w:val="007D3AC5"/>
    <w:rsid w:val="007D3DD4"/>
    <w:rsid w:val="007D4831"/>
    <w:rsid w:val="007D5635"/>
    <w:rsid w:val="007D63B3"/>
    <w:rsid w:val="007D7BB2"/>
    <w:rsid w:val="007E0071"/>
    <w:rsid w:val="007E0787"/>
    <w:rsid w:val="007E07EB"/>
    <w:rsid w:val="007E2CAB"/>
    <w:rsid w:val="007E594C"/>
    <w:rsid w:val="007F038A"/>
    <w:rsid w:val="007F10E4"/>
    <w:rsid w:val="007F1375"/>
    <w:rsid w:val="007F1B2B"/>
    <w:rsid w:val="007F227C"/>
    <w:rsid w:val="007F51F7"/>
    <w:rsid w:val="007F7974"/>
    <w:rsid w:val="007F7DD2"/>
    <w:rsid w:val="007F7EC4"/>
    <w:rsid w:val="008008DB"/>
    <w:rsid w:val="00805B57"/>
    <w:rsid w:val="00810016"/>
    <w:rsid w:val="0081050B"/>
    <w:rsid w:val="008109D6"/>
    <w:rsid w:val="008152E4"/>
    <w:rsid w:val="008159DA"/>
    <w:rsid w:val="00815DAD"/>
    <w:rsid w:val="008222DA"/>
    <w:rsid w:val="008223AE"/>
    <w:rsid w:val="00827394"/>
    <w:rsid w:val="00827B4E"/>
    <w:rsid w:val="00827C95"/>
    <w:rsid w:val="00827DDC"/>
    <w:rsid w:val="0083028F"/>
    <w:rsid w:val="00832E57"/>
    <w:rsid w:val="00833806"/>
    <w:rsid w:val="00833B11"/>
    <w:rsid w:val="00835775"/>
    <w:rsid w:val="00836615"/>
    <w:rsid w:val="00836ED0"/>
    <w:rsid w:val="00837474"/>
    <w:rsid w:val="00837FC9"/>
    <w:rsid w:val="008414CE"/>
    <w:rsid w:val="0084252C"/>
    <w:rsid w:val="008428F3"/>
    <w:rsid w:val="00845A54"/>
    <w:rsid w:val="00845B85"/>
    <w:rsid w:val="00851856"/>
    <w:rsid w:val="00851996"/>
    <w:rsid w:val="0085209C"/>
    <w:rsid w:val="008604AD"/>
    <w:rsid w:val="008705BE"/>
    <w:rsid w:val="008707ED"/>
    <w:rsid w:val="00871843"/>
    <w:rsid w:val="00874888"/>
    <w:rsid w:val="00875767"/>
    <w:rsid w:val="0088000B"/>
    <w:rsid w:val="00881A0B"/>
    <w:rsid w:val="008830AE"/>
    <w:rsid w:val="00885137"/>
    <w:rsid w:val="008857C6"/>
    <w:rsid w:val="0089014D"/>
    <w:rsid w:val="0089351B"/>
    <w:rsid w:val="00896742"/>
    <w:rsid w:val="008A04A6"/>
    <w:rsid w:val="008A4515"/>
    <w:rsid w:val="008A54E3"/>
    <w:rsid w:val="008A65E1"/>
    <w:rsid w:val="008A66A9"/>
    <w:rsid w:val="008A7EBE"/>
    <w:rsid w:val="008B0423"/>
    <w:rsid w:val="008B0A89"/>
    <w:rsid w:val="008B14EC"/>
    <w:rsid w:val="008B30B8"/>
    <w:rsid w:val="008B3562"/>
    <w:rsid w:val="008B3A20"/>
    <w:rsid w:val="008B443D"/>
    <w:rsid w:val="008B4A18"/>
    <w:rsid w:val="008B5AD0"/>
    <w:rsid w:val="008C1165"/>
    <w:rsid w:val="008C157D"/>
    <w:rsid w:val="008C4AC2"/>
    <w:rsid w:val="008C5422"/>
    <w:rsid w:val="008C5A1A"/>
    <w:rsid w:val="008C6DF5"/>
    <w:rsid w:val="008D00AF"/>
    <w:rsid w:val="008D1D19"/>
    <w:rsid w:val="008D4752"/>
    <w:rsid w:val="008D54C1"/>
    <w:rsid w:val="008D5E6B"/>
    <w:rsid w:val="008E00ED"/>
    <w:rsid w:val="008E0519"/>
    <w:rsid w:val="008E2377"/>
    <w:rsid w:val="008E2490"/>
    <w:rsid w:val="008E2E78"/>
    <w:rsid w:val="008E3A01"/>
    <w:rsid w:val="008E3A2E"/>
    <w:rsid w:val="008E410F"/>
    <w:rsid w:val="008E4759"/>
    <w:rsid w:val="008E593D"/>
    <w:rsid w:val="008E7565"/>
    <w:rsid w:val="008E7A68"/>
    <w:rsid w:val="008F1EEA"/>
    <w:rsid w:val="008F2958"/>
    <w:rsid w:val="008F725A"/>
    <w:rsid w:val="008F74D3"/>
    <w:rsid w:val="008F79E4"/>
    <w:rsid w:val="008F7F38"/>
    <w:rsid w:val="00900822"/>
    <w:rsid w:val="00902F04"/>
    <w:rsid w:val="00903578"/>
    <w:rsid w:val="009068BE"/>
    <w:rsid w:val="009102B4"/>
    <w:rsid w:val="00913DA9"/>
    <w:rsid w:val="00914671"/>
    <w:rsid w:val="00915BA3"/>
    <w:rsid w:val="009165B6"/>
    <w:rsid w:val="009165F3"/>
    <w:rsid w:val="00921135"/>
    <w:rsid w:val="00921BB2"/>
    <w:rsid w:val="00922BEE"/>
    <w:rsid w:val="00924D7B"/>
    <w:rsid w:val="009265A0"/>
    <w:rsid w:val="00926621"/>
    <w:rsid w:val="00926AB7"/>
    <w:rsid w:val="00931840"/>
    <w:rsid w:val="0093297D"/>
    <w:rsid w:val="00934ED3"/>
    <w:rsid w:val="00937183"/>
    <w:rsid w:val="009570D7"/>
    <w:rsid w:val="00960746"/>
    <w:rsid w:val="00960874"/>
    <w:rsid w:val="00960AE0"/>
    <w:rsid w:val="009629A0"/>
    <w:rsid w:val="00964536"/>
    <w:rsid w:val="00964E9E"/>
    <w:rsid w:val="009749CF"/>
    <w:rsid w:val="00975342"/>
    <w:rsid w:val="00975655"/>
    <w:rsid w:val="00980EFC"/>
    <w:rsid w:val="0098201E"/>
    <w:rsid w:val="00982DD8"/>
    <w:rsid w:val="00983F33"/>
    <w:rsid w:val="00985A42"/>
    <w:rsid w:val="00985B16"/>
    <w:rsid w:val="009906A6"/>
    <w:rsid w:val="0099719F"/>
    <w:rsid w:val="009A0D85"/>
    <w:rsid w:val="009A1174"/>
    <w:rsid w:val="009A15FE"/>
    <w:rsid w:val="009A22BF"/>
    <w:rsid w:val="009A47A4"/>
    <w:rsid w:val="009A5CE8"/>
    <w:rsid w:val="009A71E1"/>
    <w:rsid w:val="009B032A"/>
    <w:rsid w:val="009B1E8D"/>
    <w:rsid w:val="009B4FE7"/>
    <w:rsid w:val="009B5BFE"/>
    <w:rsid w:val="009C0256"/>
    <w:rsid w:val="009C251D"/>
    <w:rsid w:val="009C416F"/>
    <w:rsid w:val="009C4CA4"/>
    <w:rsid w:val="009C6652"/>
    <w:rsid w:val="009C6A6E"/>
    <w:rsid w:val="009C7C8B"/>
    <w:rsid w:val="009D040E"/>
    <w:rsid w:val="009D618D"/>
    <w:rsid w:val="009D6854"/>
    <w:rsid w:val="009D7970"/>
    <w:rsid w:val="009E1829"/>
    <w:rsid w:val="009E364B"/>
    <w:rsid w:val="009E43EE"/>
    <w:rsid w:val="009E5540"/>
    <w:rsid w:val="009E5B77"/>
    <w:rsid w:val="009E5FB8"/>
    <w:rsid w:val="009E7471"/>
    <w:rsid w:val="009F273A"/>
    <w:rsid w:val="009F27C2"/>
    <w:rsid w:val="009F2CFC"/>
    <w:rsid w:val="009F316C"/>
    <w:rsid w:val="009F3B8C"/>
    <w:rsid w:val="009F3E53"/>
    <w:rsid w:val="009F543E"/>
    <w:rsid w:val="009F549B"/>
    <w:rsid w:val="009F5FCA"/>
    <w:rsid w:val="009F6125"/>
    <w:rsid w:val="009F627C"/>
    <w:rsid w:val="00A07C47"/>
    <w:rsid w:val="00A13106"/>
    <w:rsid w:val="00A15CF7"/>
    <w:rsid w:val="00A20585"/>
    <w:rsid w:val="00A2285B"/>
    <w:rsid w:val="00A24793"/>
    <w:rsid w:val="00A24FD0"/>
    <w:rsid w:val="00A30E11"/>
    <w:rsid w:val="00A31637"/>
    <w:rsid w:val="00A34190"/>
    <w:rsid w:val="00A35D35"/>
    <w:rsid w:val="00A40BAA"/>
    <w:rsid w:val="00A40E70"/>
    <w:rsid w:val="00A42C9B"/>
    <w:rsid w:val="00A4463A"/>
    <w:rsid w:val="00A44F7F"/>
    <w:rsid w:val="00A46657"/>
    <w:rsid w:val="00A46DEE"/>
    <w:rsid w:val="00A50216"/>
    <w:rsid w:val="00A5460D"/>
    <w:rsid w:val="00A559EC"/>
    <w:rsid w:val="00A55C56"/>
    <w:rsid w:val="00A561CA"/>
    <w:rsid w:val="00A60727"/>
    <w:rsid w:val="00A635C1"/>
    <w:rsid w:val="00A63A23"/>
    <w:rsid w:val="00A65D7D"/>
    <w:rsid w:val="00A667EC"/>
    <w:rsid w:val="00A70490"/>
    <w:rsid w:val="00A70C6C"/>
    <w:rsid w:val="00A70C9C"/>
    <w:rsid w:val="00A71B18"/>
    <w:rsid w:val="00A721B6"/>
    <w:rsid w:val="00A72A73"/>
    <w:rsid w:val="00A72B5C"/>
    <w:rsid w:val="00A72D85"/>
    <w:rsid w:val="00A80E23"/>
    <w:rsid w:val="00A81248"/>
    <w:rsid w:val="00A816E4"/>
    <w:rsid w:val="00A828BF"/>
    <w:rsid w:val="00A83FB3"/>
    <w:rsid w:val="00A84545"/>
    <w:rsid w:val="00A861E0"/>
    <w:rsid w:val="00A86B48"/>
    <w:rsid w:val="00A92C62"/>
    <w:rsid w:val="00A93D1B"/>
    <w:rsid w:val="00A94AB7"/>
    <w:rsid w:val="00A94B15"/>
    <w:rsid w:val="00A96B91"/>
    <w:rsid w:val="00A973F7"/>
    <w:rsid w:val="00A97514"/>
    <w:rsid w:val="00A97C63"/>
    <w:rsid w:val="00AA2A04"/>
    <w:rsid w:val="00AA3CF0"/>
    <w:rsid w:val="00AA44A7"/>
    <w:rsid w:val="00AA53CD"/>
    <w:rsid w:val="00AB0995"/>
    <w:rsid w:val="00AB0A90"/>
    <w:rsid w:val="00AB1E75"/>
    <w:rsid w:val="00AB32CC"/>
    <w:rsid w:val="00AB3CCD"/>
    <w:rsid w:val="00AB4418"/>
    <w:rsid w:val="00AC47F8"/>
    <w:rsid w:val="00AC505B"/>
    <w:rsid w:val="00AC5B1F"/>
    <w:rsid w:val="00AC5D67"/>
    <w:rsid w:val="00AD0014"/>
    <w:rsid w:val="00AD0D12"/>
    <w:rsid w:val="00AD1168"/>
    <w:rsid w:val="00AD1BB7"/>
    <w:rsid w:val="00AD281C"/>
    <w:rsid w:val="00AD31D2"/>
    <w:rsid w:val="00AD625E"/>
    <w:rsid w:val="00AE1462"/>
    <w:rsid w:val="00AE353B"/>
    <w:rsid w:val="00AE5E58"/>
    <w:rsid w:val="00AF24E0"/>
    <w:rsid w:val="00AF2E8B"/>
    <w:rsid w:val="00AF45E7"/>
    <w:rsid w:val="00AF466F"/>
    <w:rsid w:val="00AF53F4"/>
    <w:rsid w:val="00AF61FD"/>
    <w:rsid w:val="00AF687A"/>
    <w:rsid w:val="00B00528"/>
    <w:rsid w:val="00B00A6A"/>
    <w:rsid w:val="00B0498C"/>
    <w:rsid w:val="00B05831"/>
    <w:rsid w:val="00B07706"/>
    <w:rsid w:val="00B12EAC"/>
    <w:rsid w:val="00B15B1F"/>
    <w:rsid w:val="00B174A6"/>
    <w:rsid w:val="00B178AD"/>
    <w:rsid w:val="00B20942"/>
    <w:rsid w:val="00B21580"/>
    <w:rsid w:val="00B2327F"/>
    <w:rsid w:val="00B246CE"/>
    <w:rsid w:val="00B25721"/>
    <w:rsid w:val="00B26F7F"/>
    <w:rsid w:val="00B40F5B"/>
    <w:rsid w:val="00B41558"/>
    <w:rsid w:val="00B47F8F"/>
    <w:rsid w:val="00B47FDD"/>
    <w:rsid w:val="00B500FE"/>
    <w:rsid w:val="00B563AF"/>
    <w:rsid w:val="00B62B49"/>
    <w:rsid w:val="00B64E19"/>
    <w:rsid w:val="00B661DC"/>
    <w:rsid w:val="00B702B3"/>
    <w:rsid w:val="00B70DA4"/>
    <w:rsid w:val="00B72861"/>
    <w:rsid w:val="00B768E9"/>
    <w:rsid w:val="00B7709D"/>
    <w:rsid w:val="00B77A56"/>
    <w:rsid w:val="00B82253"/>
    <w:rsid w:val="00B82AE0"/>
    <w:rsid w:val="00B90C66"/>
    <w:rsid w:val="00B91A01"/>
    <w:rsid w:val="00B936D3"/>
    <w:rsid w:val="00B954D3"/>
    <w:rsid w:val="00BA044E"/>
    <w:rsid w:val="00BA07BA"/>
    <w:rsid w:val="00BA18F3"/>
    <w:rsid w:val="00BA7094"/>
    <w:rsid w:val="00BA71EB"/>
    <w:rsid w:val="00BA730E"/>
    <w:rsid w:val="00BB01A4"/>
    <w:rsid w:val="00BB2D88"/>
    <w:rsid w:val="00BB3217"/>
    <w:rsid w:val="00BB3F9B"/>
    <w:rsid w:val="00BB427B"/>
    <w:rsid w:val="00BB4CDF"/>
    <w:rsid w:val="00BB528A"/>
    <w:rsid w:val="00BB6015"/>
    <w:rsid w:val="00BC2E1D"/>
    <w:rsid w:val="00BD0E6F"/>
    <w:rsid w:val="00BD1EE8"/>
    <w:rsid w:val="00BD342E"/>
    <w:rsid w:val="00BD40D0"/>
    <w:rsid w:val="00BD53D2"/>
    <w:rsid w:val="00BD7CAC"/>
    <w:rsid w:val="00BE4ACA"/>
    <w:rsid w:val="00BE4B30"/>
    <w:rsid w:val="00BE6093"/>
    <w:rsid w:val="00BE6BC2"/>
    <w:rsid w:val="00BF1F1A"/>
    <w:rsid w:val="00BF4212"/>
    <w:rsid w:val="00BF44FB"/>
    <w:rsid w:val="00BF5555"/>
    <w:rsid w:val="00BF5647"/>
    <w:rsid w:val="00BF6765"/>
    <w:rsid w:val="00BF7F67"/>
    <w:rsid w:val="00C00916"/>
    <w:rsid w:val="00C04E1D"/>
    <w:rsid w:val="00C0681A"/>
    <w:rsid w:val="00C11F30"/>
    <w:rsid w:val="00C12974"/>
    <w:rsid w:val="00C12F03"/>
    <w:rsid w:val="00C14D0A"/>
    <w:rsid w:val="00C14DF8"/>
    <w:rsid w:val="00C16F91"/>
    <w:rsid w:val="00C204CB"/>
    <w:rsid w:val="00C21B4F"/>
    <w:rsid w:val="00C32BA4"/>
    <w:rsid w:val="00C3323D"/>
    <w:rsid w:val="00C336BE"/>
    <w:rsid w:val="00C336FE"/>
    <w:rsid w:val="00C40336"/>
    <w:rsid w:val="00C40BC2"/>
    <w:rsid w:val="00C4211E"/>
    <w:rsid w:val="00C43CCB"/>
    <w:rsid w:val="00C448A3"/>
    <w:rsid w:val="00C47499"/>
    <w:rsid w:val="00C47645"/>
    <w:rsid w:val="00C500C2"/>
    <w:rsid w:val="00C5233F"/>
    <w:rsid w:val="00C54285"/>
    <w:rsid w:val="00C55662"/>
    <w:rsid w:val="00C604D6"/>
    <w:rsid w:val="00C6501B"/>
    <w:rsid w:val="00C65433"/>
    <w:rsid w:val="00C66528"/>
    <w:rsid w:val="00C72F00"/>
    <w:rsid w:val="00C73BCA"/>
    <w:rsid w:val="00C75636"/>
    <w:rsid w:val="00C75B59"/>
    <w:rsid w:val="00C77E9C"/>
    <w:rsid w:val="00C81D59"/>
    <w:rsid w:val="00C83225"/>
    <w:rsid w:val="00C83C43"/>
    <w:rsid w:val="00C83FC7"/>
    <w:rsid w:val="00C84336"/>
    <w:rsid w:val="00C8707D"/>
    <w:rsid w:val="00C90554"/>
    <w:rsid w:val="00C915F0"/>
    <w:rsid w:val="00C91F4B"/>
    <w:rsid w:val="00C945D4"/>
    <w:rsid w:val="00C956AB"/>
    <w:rsid w:val="00C9659F"/>
    <w:rsid w:val="00CA1879"/>
    <w:rsid w:val="00CA3127"/>
    <w:rsid w:val="00CA4B00"/>
    <w:rsid w:val="00CA749C"/>
    <w:rsid w:val="00CA775F"/>
    <w:rsid w:val="00CA7EE2"/>
    <w:rsid w:val="00CB3CB2"/>
    <w:rsid w:val="00CB447F"/>
    <w:rsid w:val="00CB60A4"/>
    <w:rsid w:val="00CC16F7"/>
    <w:rsid w:val="00CC25BA"/>
    <w:rsid w:val="00CD1765"/>
    <w:rsid w:val="00CD1C95"/>
    <w:rsid w:val="00CD23FA"/>
    <w:rsid w:val="00CD2A04"/>
    <w:rsid w:val="00CD5F6C"/>
    <w:rsid w:val="00CD62C9"/>
    <w:rsid w:val="00CE2B86"/>
    <w:rsid w:val="00CE3823"/>
    <w:rsid w:val="00CE390B"/>
    <w:rsid w:val="00CE3C06"/>
    <w:rsid w:val="00CE3CEF"/>
    <w:rsid w:val="00CE539B"/>
    <w:rsid w:val="00CE5886"/>
    <w:rsid w:val="00CE6D45"/>
    <w:rsid w:val="00CE6DDC"/>
    <w:rsid w:val="00CE6FFD"/>
    <w:rsid w:val="00CF3D47"/>
    <w:rsid w:val="00CF6FE3"/>
    <w:rsid w:val="00CF7AB2"/>
    <w:rsid w:val="00D00C4F"/>
    <w:rsid w:val="00D07DA5"/>
    <w:rsid w:val="00D10ECA"/>
    <w:rsid w:val="00D12E66"/>
    <w:rsid w:val="00D144D5"/>
    <w:rsid w:val="00D15981"/>
    <w:rsid w:val="00D171C4"/>
    <w:rsid w:val="00D2158C"/>
    <w:rsid w:val="00D2299C"/>
    <w:rsid w:val="00D241B7"/>
    <w:rsid w:val="00D24F7E"/>
    <w:rsid w:val="00D253A5"/>
    <w:rsid w:val="00D310FD"/>
    <w:rsid w:val="00D32966"/>
    <w:rsid w:val="00D33CD7"/>
    <w:rsid w:val="00D36D3B"/>
    <w:rsid w:val="00D377FA"/>
    <w:rsid w:val="00D3795F"/>
    <w:rsid w:val="00D42DB2"/>
    <w:rsid w:val="00D44A76"/>
    <w:rsid w:val="00D45ACF"/>
    <w:rsid w:val="00D464C9"/>
    <w:rsid w:val="00D47912"/>
    <w:rsid w:val="00D539E6"/>
    <w:rsid w:val="00D546D0"/>
    <w:rsid w:val="00D57EBB"/>
    <w:rsid w:val="00D619DA"/>
    <w:rsid w:val="00D6415F"/>
    <w:rsid w:val="00D64331"/>
    <w:rsid w:val="00D6496B"/>
    <w:rsid w:val="00D67148"/>
    <w:rsid w:val="00D77D76"/>
    <w:rsid w:val="00D80E21"/>
    <w:rsid w:val="00D8266C"/>
    <w:rsid w:val="00D830F1"/>
    <w:rsid w:val="00D83929"/>
    <w:rsid w:val="00D86D06"/>
    <w:rsid w:val="00D90A84"/>
    <w:rsid w:val="00D97644"/>
    <w:rsid w:val="00D97F10"/>
    <w:rsid w:val="00DA0387"/>
    <w:rsid w:val="00DA0665"/>
    <w:rsid w:val="00DA15E4"/>
    <w:rsid w:val="00DA1B87"/>
    <w:rsid w:val="00DA2391"/>
    <w:rsid w:val="00DA3FAD"/>
    <w:rsid w:val="00DA53BA"/>
    <w:rsid w:val="00DA6523"/>
    <w:rsid w:val="00DB0AE8"/>
    <w:rsid w:val="00DB1797"/>
    <w:rsid w:val="00DB19B1"/>
    <w:rsid w:val="00DB2C86"/>
    <w:rsid w:val="00DB3E3F"/>
    <w:rsid w:val="00DB53F0"/>
    <w:rsid w:val="00DC22D4"/>
    <w:rsid w:val="00DD0016"/>
    <w:rsid w:val="00DD3EAB"/>
    <w:rsid w:val="00DD7BD8"/>
    <w:rsid w:val="00DF01AD"/>
    <w:rsid w:val="00DF08C4"/>
    <w:rsid w:val="00DF0E78"/>
    <w:rsid w:val="00DF1799"/>
    <w:rsid w:val="00DF2156"/>
    <w:rsid w:val="00E00521"/>
    <w:rsid w:val="00E01078"/>
    <w:rsid w:val="00E02A4B"/>
    <w:rsid w:val="00E04AAF"/>
    <w:rsid w:val="00E069F6"/>
    <w:rsid w:val="00E06DD4"/>
    <w:rsid w:val="00E14B63"/>
    <w:rsid w:val="00E16E57"/>
    <w:rsid w:val="00E176F1"/>
    <w:rsid w:val="00E2003D"/>
    <w:rsid w:val="00E21ABF"/>
    <w:rsid w:val="00E24539"/>
    <w:rsid w:val="00E25D7F"/>
    <w:rsid w:val="00E2681E"/>
    <w:rsid w:val="00E326AF"/>
    <w:rsid w:val="00E40782"/>
    <w:rsid w:val="00E4129E"/>
    <w:rsid w:val="00E42774"/>
    <w:rsid w:val="00E43041"/>
    <w:rsid w:val="00E4430F"/>
    <w:rsid w:val="00E444CF"/>
    <w:rsid w:val="00E44D6C"/>
    <w:rsid w:val="00E44E45"/>
    <w:rsid w:val="00E46A81"/>
    <w:rsid w:val="00E476C0"/>
    <w:rsid w:val="00E47DBD"/>
    <w:rsid w:val="00E51137"/>
    <w:rsid w:val="00E5165C"/>
    <w:rsid w:val="00E51986"/>
    <w:rsid w:val="00E52157"/>
    <w:rsid w:val="00E53C2A"/>
    <w:rsid w:val="00E542BC"/>
    <w:rsid w:val="00E54762"/>
    <w:rsid w:val="00E5772C"/>
    <w:rsid w:val="00E579B0"/>
    <w:rsid w:val="00E62738"/>
    <w:rsid w:val="00E63223"/>
    <w:rsid w:val="00E64F2E"/>
    <w:rsid w:val="00E65D2F"/>
    <w:rsid w:val="00E6635E"/>
    <w:rsid w:val="00E67981"/>
    <w:rsid w:val="00E67FBF"/>
    <w:rsid w:val="00E72EFD"/>
    <w:rsid w:val="00E85700"/>
    <w:rsid w:val="00E87097"/>
    <w:rsid w:val="00E878FE"/>
    <w:rsid w:val="00E87A37"/>
    <w:rsid w:val="00E908A1"/>
    <w:rsid w:val="00E90B94"/>
    <w:rsid w:val="00E949C3"/>
    <w:rsid w:val="00E951EF"/>
    <w:rsid w:val="00E9596E"/>
    <w:rsid w:val="00EA03A8"/>
    <w:rsid w:val="00EA267B"/>
    <w:rsid w:val="00EA5352"/>
    <w:rsid w:val="00EA66E8"/>
    <w:rsid w:val="00EA7D88"/>
    <w:rsid w:val="00EB41C9"/>
    <w:rsid w:val="00EC0AAF"/>
    <w:rsid w:val="00EC373C"/>
    <w:rsid w:val="00EC48B6"/>
    <w:rsid w:val="00ED25C8"/>
    <w:rsid w:val="00ED2D27"/>
    <w:rsid w:val="00ED3109"/>
    <w:rsid w:val="00ED39AA"/>
    <w:rsid w:val="00ED4A1F"/>
    <w:rsid w:val="00ED6067"/>
    <w:rsid w:val="00ED77B8"/>
    <w:rsid w:val="00EE1349"/>
    <w:rsid w:val="00EE2F5B"/>
    <w:rsid w:val="00EE42C9"/>
    <w:rsid w:val="00EE5139"/>
    <w:rsid w:val="00EE52E7"/>
    <w:rsid w:val="00EE6E0B"/>
    <w:rsid w:val="00EF3BB9"/>
    <w:rsid w:val="00EF3FBF"/>
    <w:rsid w:val="00EF496F"/>
    <w:rsid w:val="00EF4C0D"/>
    <w:rsid w:val="00EF6B61"/>
    <w:rsid w:val="00EF7C0E"/>
    <w:rsid w:val="00F006AC"/>
    <w:rsid w:val="00F0217A"/>
    <w:rsid w:val="00F021AF"/>
    <w:rsid w:val="00F03E1E"/>
    <w:rsid w:val="00F052ED"/>
    <w:rsid w:val="00F06005"/>
    <w:rsid w:val="00F1515B"/>
    <w:rsid w:val="00F17247"/>
    <w:rsid w:val="00F17AEF"/>
    <w:rsid w:val="00F2135C"/>
    <w:rsid w:val="00F21B30"/>
    <w:rsid w:val="00F234CD"/>
    <w:rsid w:val="00F24F75"/>
    <w:rsid w:val="00F27313"/>
    <w:rsid w:val="00F27792"/>
    <w:rsid w:val="00F337E4"/>
    <w:rsid w:val="00F3443C"/>
    <w:rsid w:val="00F34514"/>
    <w:rsid w:val="00F356EB"/>
    <w:rsid w:val="00F35830"/>
    <w:rsid w:val="00F369E6"/>
    <w:rsid w:val="00F37330"/>
    <w:rsid w:val="00F42D8C"/>
    <w:rsid w:val="00F43CE3"/>
    <w:rsid w:val="00F43E41"/>
    <w:rsid w:val="00F44840"/>
    <w:rsid w:val="00F45916"/>
    <w:rsid w:val="00F53A58"/>
    <w:rsid w:val="00F55631"/>
    <w:rsid w:val="00F569D2"/>
    <w:rsid w:val="00F56E52"/>
    <w:rsid w:val="00F60023"/>
    <w:rsid w:val="00F62F86"/>
    <w:rsid w:val="00F65F71"/>
    <w:rsid w:val="00F66AA1"/>
    <w:rsid w:val="00F67297"/>
    <w:rsid w:val="00F7044B"/>
    <w:rsid w:val="00F70E86"/>
    <w:rsid w:val="00F720FB"/>
    <w:rsid w:val="00F74CC9"/>
    <w:rsid w:val="00F77532"/>
    <w:rsid w:val="00F807BC"/>
    <w:rsid w:val="00F80B35"/>
    <w:rsid w:val="00F86822"/>
    <w:rsid w:val="00F87560"/>
    <w:rsid w:val="00F93931"/>
    <w:rsid w:val="00FA0FB4"/>
    <w:rsid w:val="00FA1067"/>
    <w:rsid w:val="00FA231F"/>
    <w:rsid w:val="00FA2746"/>
    <w:rsid w:val="00FA49C7"/>
    <w:rsid w:val="00FA6771"/>
    <w:rsid w:val="00FA7C43"/>
    <w:rsid w:val="00FB216C"/>
    <w:rsid w:val="00FB254A"/>
    <w:rsid w:val="00FB26FC"/>
    <w:rsid w:val="00FB49D1"/>
    <w:rsid w:val="00FB4F7A"/>
    <w:rsid w:val="00FB5508"/>
    <w:rsid w:val="00FB5A56"/>
    <w:rsid w:val="00FB65B8"/>
    <w:rsid w:val="00FC23D9"/>
    <w:rsid w:val="00FC404F"/>
    <w:rsid w:val="00FC419E"/>
    <w:rsid w:val="00FC49AE"/>
    <w:rsid w:val="00FC4BA7"/>
    <w:rsid w:val="00FC5A1C"/>
    <w:rsid w:val="00FC6638"/>
    <w:rsid w:val="00FC771C"/>
    <w:rsid w:val="00FC78BD"/>
    <w:rsid w:val="00FC7C22"/>
    <w:rsid w:val="00FD0262"/>
    <w:rsid w:val="00FD0BCD"/>
    <w:rsid w:val="00FD1EA1"/>
    <w:rsid w:val="00FD20CF"/>
    <w:rsid w:val="00FD2FC3"/>
    <w:rsid w:val="00FD367D"/>
    <w:rsid w:val="00FD4031"/>
    <w:rsid w:val="00FD6AB1"/>
    <w:rsid w:val="00FE2327"/>
    <w:rsid w:val="00FE28DE"/>
    <w:rsid w:val="00FE3C15"/>
    <w:rsid w:val="00FE5540"/>
    <w:rsid w:val="00FE5AC8"/>
    <w:rsid w:val="00FE6A6D"/>
    <w:rsid w:val="00FF0B08"/>
    <w:rsid w:val="00FF204D"/>
    <w:rsid w:val="00FF34D7"/>
    <w:rsid w:val="00FF5981"/>
    <w:rsid w:val="00FF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92D5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903578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qFormat/>
    <w:rsid w:val="0045037E"/>
    <w:pPr>
      <w:ind w:left="720"/>
      <w:contextualSpacing/>
    </w:pPr>
  </w:style>
  <w:style w:type="table" w:customStyle="1" w:styleId="TableGrid0">
    <w:name w:val="TableGrid"/>
    <w:rsid w:val="007F1B2B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rsid w:val="000522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2E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522EE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table" w:styleId="TableWeb3">
    <w:name w:val="Table Web 3"/>
    <w:basedOn w:val="TableNormal"/>
    <w:uiPriority w:val="99"/>
    <w:rsid w:val="007E0071"/>
    <w:pPr>
      <w:spacing w:after="160" w:line="259" w:lineRule="auto"/>
    </w:pPr>
    <w:rPr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4624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624C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624C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624C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7AAAE8" w:themeColor="accent1" w:themeTint="66"/>
        <w:left w:val="single" w:sz="4" w:space="0" w:color="7AAAE8" w:themeColor="accent1" w:themeTint="66"/>
        <w:bottom w:val="single" w:sz="4" w:space="0" w:color="7AAAE8" w:themeColor="accent1" w:themeTint="66"/>
        <w:right w:val="single" w:sz="4" w:space="0" w:color="7AAAE8" w:themeColor="accent1" w:themeTint="66"/>
        <w:insideH w:val="single" w:sz="4" w:space="0" w:color="7AAAE8" w:themeColor="accent1" w:themeTint="66"/>
        <w:insideV w:val="single" w:sz="4" w:space="0" w:color="7AA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82FBFF" w:themeColor="accent2" w:themeTint="66"/>
        <w:left w:val="single" w:sz="4" w:space="0" w:color="82FBFF" w:themeColor="accent2" w:themeTint="66"/>
        <w:bottom w:val="single" w:sz="4" w:space="0" w:color="82FBFF" w:themeColor="accent2" w:themeTint="66"/>
        <w:right w:val="single" w:sz="4" w:space="0" w:color="82FBFF" w:themeColor="accent2" w:themeTint="66"/>
        <w:insideH w:val="single" w:sz="4" w:space="0" w:color="82FBFF" w:themeColor="accent2" w:themeTint="66"/>
        <w:insideV w:val="single" w:sz="4" w:space="0" w:color="82FB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624C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4624C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4624C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1406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rmalWeb">
    <w:name w:val="Normal (Web)"/>
    <w:basedOn w:val="Normal"/>
    <w:uiPriority w:val="99"/>
    <w:semiHidden/>
    <w:rsid w:val="00902F04"/>
    <w:rPr>
      <w:rFonts w:ascii="Times New Roman" w:hAnsi="Times New Roman" w:cs="Times New Roman"/>
    </w:rPr>
  </w:style>
  <w:style w:type="table" w:styleId="GridTable6Colorful">
    <w:name w:val="Grid Table 6 Colorful"/>
    <w:basedOn w:val="TableNormal"/>
    <w:uiPriority w:val="51"/>
    <w:rsid w:val="00845A5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827DD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21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883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1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50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224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5776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50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2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969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471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413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51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07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807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59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48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66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04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462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63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photography.tutsplus.com/tutorials/how-to-use-imagenomic-noiseware-for-next-level-noise-reduction-on-photos--cms-2404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hyperlink" Target="https://blog.kyleingraham.com/2016/12/14/salt-pepper-noise-and-median-filters-part-i-the-theory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hyperlink" Target="https://www.mathworks.com/help/matlab/ref/xlabel.html" TargetMode="External"/><Relationship Id="rId30" Type="http://schemas.openxmlformats.org/officeDocument/2006/relationships/hyperlink" Target="https://www.revolutiondatasystems.com/blog/grayscale-or-bitonal-which-is-a-better-method-for-scanning-my-record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es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F50D68-4BBB-4FE8-B4ED-433529A17C9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16c05727-aa75-4e4a-9b5f-8a80a1165891"/>
    <ds:schemaRef ds:uri="71af3243-3dd4-4a8d-8c0d-dd76da1f02a5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33</Pages>
  <Words>3562</Words>
  <Characters>20304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2021-10-26T19:16:00Z</dcterms:created>
  <dcterms:modified xsi:type="dcterms:W3CDTF">2021-10-26T19:18:00Z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