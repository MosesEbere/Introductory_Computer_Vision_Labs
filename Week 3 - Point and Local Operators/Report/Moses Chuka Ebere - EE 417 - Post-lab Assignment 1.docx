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421"/>
        <w:gridCol w:w="572"/>
        <w:gridCol w:w="4497"/>
        <w:gridCol w:w="4291"/>
        <w:gridCol w:w="464"/>
        <w:gridCol w:w="421"/>
        <w:gridCol w:w="107"/>
        <w:gridCol w:w="17"/>
      </w:tblGrid>
      <w:tr w:rsidR="00A81248" w:rsidRPr="003A798E" w14:paraId="312EF5F5" w14:textId="77777777" w:rsidTr="00AA3CF0">
        <w:tc>
          <w:tcPr>
            <w:tcW w:w="5490" w:type="dxa"/>
            <w:gridSpan w:val="3"/>
          </w:tcPr>
          <w:p w14:paraId="42A09B3B" w14:textId="0FDFC6FF" w:rsidR="00A81248" w:rsidRPr="003A798E" w:rsidRDefault="00A81248" w:rsidP="00A81248">
            <w:pPr>
              <w:pStyle w:val="GraphicAnchor"/>
            </w:pPr>
            <w:bookmarkStart w:id="0" w:name="_Hlk73411324"/>
            <w:bookmarkEnd w:id="0"/>
          </w:p>
        </w:tc>
        <w:tc>
          <w:tcPr>
            <w:tcW w:w="5300" w:type="dxa"/>
            <w:gridSpan w:val="5"/>
          </w:tcPr>
          <w:p w14:paraId="266FFC4E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6E541B5D" w14:textId="77777777" w:rsidTr="00AA3CF0">
        <w:trPr>
          <w:trHeight w:val="2719"/>
        </w:trPr>
        <w:tc>
          <w:tcPr>
            <w:tcW w:w="5490" w:type="dxa"/>
            <w:gridSpan w:val="3"/>
          </w:tcPr>
          <w:p w14:paraId="719E85A0" w14:textId="4941F86D" w:rsidR="00D80E21" w:rsidRPr="006A0256" w:rsidRDefault="00170A42" w:rsidP="00D80E21">
            <w:pPr>
              <w:pStyle w:val="Heading1"/>
              <w:rPr>
                <w:sz w:val="66"/>
                <w:szCs w:val="66"/>
              </w:rPr>
            </w:pPr>
            <w:r>
              <w:rPr>
                <w:sz w:val="66"/>
                <w:szCs w:val="66"/>
              </w:rPr>
              <w:t>POINT AND LOCAL OPERATORS</w:t>
            </w:r>
          </w:p>
        </w:tc>
        <w:tc>
          <w:tcPr>
            <w:tcW w:w="5300" w:type="dxa"/>
            <w:gridSpan w:val="5"/>
          </w:tcPr>
          <w:p w14:paraId="69795238" w14:textId="71C00929" w:rsidR="00A81248" w:rsidRPr="003A798E" w:rsidRDefault="00DF0E78"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99C7148" wp14:editId="4610E9F6">
                      <wp:simplePos x="0" y="0"/>
                      <wp:positionH relativeFrom="margin">
                        <wp:posOffset>-4007485</wp:posOffset>
                      </wp:positionH>
                      <wp:positionV relativeFrom="page">
                        <wp:posOffset>-525780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AF445A" id="Group 1" o:spid="_x0000_s1026" alt="&quot;&quot;" style="position:absolute;margin-left:-315.55pt;margin-top:-41.4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</w:tr>
      <w:tr w:rsidR="00A81248" w:rsidRPr="003A798E" w14:paraId="6349102A" w14:textId="77777777" w:rsidTr="00AA3CF0">
        <w:trPr>
          <w:trHeight w:val="8059"/>
        </w:trPr>
        <w:tc>
          <w:tcPr>
            <w:tcW w:w="5490" w:type="dxa"/>
            <w:gridSpan w:val="3"/>
          </w:tcPr>
          <w:p w14:paraId="2BAAA3A4" w14:textId="08A9B637" w:rsidR="00A81248" w:rsidRPr="003A798E" w:rsidRDefault="00A81248"/>
        </w:tc>
        <w:tc>
          <w:tcPr>
            <w:tcW w:w="5300" w:type="dxa"/>
            <w:gridSpan w:val="5"/>
          </w:tcPr>
          <w:p w14:paraId="4C5490EF" w14:textId="19898D6E" w:rsidR="00A81248" w:rsidRPr="003A798E" w:rsidRDefault="008008D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8D532BC" wp14:editId="3F1311DB">
                      <wp:simplePos x="0" y="0"/>
                      <wp:positionH relativeFrom="column">
                        <wp:posOffset>-78105</wp:posOffset>
                      </wp:positionH>
                      <wp:positionV relativeFrom="paragraph">
                        <wp:posOffset>5052060</wp:posOffset>
                      </wp:positionV>
                      <wp:extent cx="1828800" cy="274566"/>
                      <wp:effectExtent l="0" t="0" r="0" b="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27456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5831B2D" w14:textId="5C02FA75" w:rsidR="00D253A5" w:rsidRDefault="00CE6DDC" w:rsidP="008008DB">
                                  <w:r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OCTO</w:t>
                                  </w:r>
                                  <w:r w:rsidR="00047A58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BER</w:t>
                                  </w:r>
                                  <w:r w:rsidR="00F45916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1</w:t>
                                  </w:r>
                                  <w:r w:rsidR="008B5AD0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9</w:t>
                                  </w:r>
                                  <w:r w:rsidR="00D253A5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, 2021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8D532BC" id="Rectangle 44" o:spid="_x0000_s1026" style="position:absolute;margin-left:-6.15pt;margin-top:397.8pt;width:2in;height:21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" filled="f" stroked="f">
                      <v:textbox inset="0,0,0,0">
                        <w:txbxContent>
                          <w:p w14:paraId="75831B2D" w14:textId="5C02FA75" w:rsidR="00D253A5" w:rsidRDefault="00CE6DDC" w:rsidP="008008DB">
                            <w:r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OCTO</w:t>
                            </w:r>
                            <w:r w:rsidR="00047A58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BER</w:t>
                            </w:r>
                            <w:r w:rsidR="00F45916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1</w:t>
                            </w:r>
                            <w:r w:rsidR="008B5AD0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9</w:t>
                            </w:r>
                            <w:r w:rsidR="00D253A5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, 2021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A81248" w:rsidRPr="003A798E" w14:paraId="1454CC64" w14:textId="77777777" w:rsidTr="00AA3CF0">
        <w:trPr>
          <w:trHeight w:val="1299"/>
        </w:trPr>
        <w:tc>
          <w:tcPr>
            <w:tcW w:w="5490" w:type="dxa"/>
            <w:gridSpan w:val="3"/>
          </w:tcPr>
          <w:p w14:paraId="04FE1851" w14:textId="5F184A96" w:rsidR="00A81248" w:rsidRPr="003A798E" w:rsidRDefault="00A24FD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989073A" wp14:editId="7D24A0BA">
                      <wp:simplePos x="0" y="0"/>
                      <wp:positionH relativeFrom="column">
                        <wp:posOffset>3408045</wp:posOffset>
                      </wp:positionH>
                      <wp:positionV relativeFrom="paragraph">
                        <wp:posOffset>219710</wp:posOffset>
                      </wp:positionV>
                      <wp:extent cx="1579245" cy="45085"/>
                      <wp:effectExtent l="0" t="19050" r="20955" b="0"/>
                      <wp:wrapNone/>
                      <wp:docPr id="68" name="Shap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9245" cy="450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493520">
                                    <a:moveTo>
                                      <a:pt x="0" y="0"/>
                                    </a:moveTo>
                                    <a:lnTo>
                                      <a:pt x="1493520" y="0"/>
                                    </a:lnTo>
                                  </a:path>
                                </a:pathLst>
                              </a:custGeom>
                              <a:ln w="38100" cap="flat">
                                <a:round/>
                              </a:ln>
                            </wps:spPr>
                            <wps:style>
                              <a:lnRef idx="1">
                                <a:srgbClr val="082A75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DD9FA3" id="Shape 68" o:spid="_x0000_s1026" style="position:absolute;margin-left:268.35pt;margin-top:17.3pt;width:124.35pt;height: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49352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" path="m,l1493520,e" filled="f" strokecolor="#052875" strokeweight="3pt">
                      <v:path arrowok="t" textboxrect="0,0,1493520,45085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5D1FA7" wp14:editId="0E944EDA">
                      <wp:simplePos x="0" y="0"/>
                      <wp:positionH relativeFrom="column">
                        <wp:posOffset>3398520</wp:posOffset>
                      </wp:positionH>
                      <wp:positionV relativeFrom="paragraph">
                        <wp:posOffset>389255</wp:posOffset>
                      </wp:positionV>
                      <wp:extent cx="3619500" cy="1381125"/>
                      <wp:effectExtent l="0" t="0" r="0" b="0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0" cy="13811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D0054E" w14:textId="13B0286E" w:rsidR="00D253A5" w:rsidRPr="00D80E21" w:rsidRDefault="004C7452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Submitted </w:t>
                                  </w:r>
                                  <w:r w:rsidR="00F17AEF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to</w:t>
                                  </w:r>
                                  <w:r w:rsidR="00D253A5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:</w:t>
                                  </w:r>
                                  <w:r w:rsidR="004B6DFE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TA’s Muhammed Zemzemo</w:t>
                                  </w:r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ğlu and Mehmet Emin Mumcuoğlu</w:t>
                                  </w:r>
                                  <w:r w:rsidR="00D80E21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</w:t>
                                  </w:r>
                                </w:p>
                                <w:p w14:paraId="1F0DB1E0" w14:textId="6B6D9A77" w:rsidR="00D253A5" w:rsidRDefault="00D253A5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  <w:lang w:val="tr-TR"/>
                                    </w:rPr>
                                  </w:pPr>
                                </w:p>
                                <w:p w14:paraId="66CBBAFE" w14:textId="44A8FD7C" w:rsidR="00D253A5" w:rsidRDefault="00D253A5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Name</w:t>
                                  </w:r>
                                  <w:r w:rsidR="002E6E52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of Student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: Moses Chuka E</w:t>
                                  </w:r>
                                  <w:r w:rsidR="0078425C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bere</w:t>
                                  </w:r>
                                </w:p>
                                <w:p w14:paraId="6ADB8578" w14:textId="42C1659D" w:rsidR="00D80E21" w:rsidRDefault="00D80E21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S</w:t>
                                  </w:r>
                                  <w:r w:rsidR="00256F64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tudent Number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: </w:t>
                                  </w:r>
                                  <w:r w:rsidR="00256F64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  <w:lang w:val="tr-TR"/>
                                    </w:rPr>
                                    <w:t>31491</w:t>
                                  </w:r>
                                </w:p>
                                <w:p w14:paraId="37B3F73C" w14:textId="48731A5F" w:rsidR="00D253A5" w:rsidRDefault="00256F64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Course</w:t>
                                  </w:r>
                                  <w:r w:rsidR="00D253A5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: 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Computer Vision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(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E 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417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)</w:t>
                                  </w:r>
                                </w:p>
                                <w:p w14:paraId="5AC6DA53" w14:textId="77777777" w:rsidR="00D253A5" w:rsidRPr="008008DB" w:rsidRDefault="00D253A5" w:rsidP="008008DB"/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5D1FA7" id="Rectangle 47" o:spid="_x0000_s1027" style="position:absolute;margin-left:267.6pt;margin-top:30.65pt;width:285pt;height:10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" filled="f" stroked="f">
                      <v:textbox inset="0,0,0,0">
                        <w:txbxContent>
                          <w:p w14:paraId="43D0054E" w14:textId="13B0286E" w:rsidR="00D253A5" w:rsidRPr="00D80E21" w:rsidRDefault="004C7452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Submitted </w:t>
                            </w:r>
                            <w:proofErr w:type="gramStart"/>
                            <w:r w:rsidR="00F17AEF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to</w:t>
                            </w:r>
                            <w:r w:rsidR="00D253A5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:</w:t>
                            </w:r>
                            <w:proofErr w:type="gramEnd"/>
                            <w:r w:rsidR="004B6DFE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TA’s Muhammed </w:t>
                            </w:r>
                            <w:proofErr w:type="spellStart"/>
                            <w:r w:rsidR="004B6DFE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Zemzemo</w:t>
                            </w:r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ğlu</w:t>
                            </w:r>
                            <w:proofErr w:type="spellEnd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and Mehmet </w:t>
                            </w:r>
                            <w:proofErr w:type="spellStart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Emin</w:t>
                            </w:r>
                            <w:proofErr w:type="spellEnd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</w:t>
                            </w:r>
                            <w:proofErr w:type="spellStart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Mumcuoğlu</w:t>
                            </w:r>
                            <w:proofErr w:type="spellEnd"/>
                            <w:r w:rsidR="00D80E21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</w:t>
                            </w:r>
                          </w:p>
                          <w:p w14:paraId="1F0DB1E0" w14:textId="6B6D9A77" w:rsidR="00D253A5" w:rsidRDefault="00D253A5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  <w:lang w:val="tr-TR"/>
                              </w:rPr>
                            </w:pPr>
                          </w:p>
                          <w:p w14:paraId="66CBBAFE" w14:textId="44A8FD7C" w:rsidR="00D253A5" w:rsidRDefault="00D253A5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Name</w:t>
                            </w:r>
                            <w:r w:rsidR="002E6E52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of Student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: Moses Chuka E</w:t>
                            </w:r>
                            <w:r w:rsidR="0078425C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bere</w:t>
                            </w:r>
                          </w:p>
                          <w:p w14:paraId="6ADB8578" w14:textId="42C1659D" w:rsidR="00D80E21" w:rsidRDefault="00D80E21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S</w:t>
                            </w:r>
                            <w:r w:rsidR="00256F64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tudent Number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: </w:t>
                            </w:r>
                            <w:r w:rsidR="00256F64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  <w:lang w:val="tr-TR"/>
                              </w:rPr>
                              <w:t>31491</w:t>
                            </w:r>
                          </w:p>
                          <w:p w14:paraId="37B3F73C" w14:textId="48731A5F" w:rsidR="00D253A5" w:rsidRDefault="00256F64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Course</w:t>
                            </w:r>
                            <w:r w:rsidR="00D253A5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: 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Computer Vision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(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E 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417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)</w:t>
                            </w:r>
                          </w:p>
                          <w:p w14:paraId="5AC6DA53" w14:textId="77777777" w:rsidR="00D253A5" w:rsidRPr="008008DB" w:rsidRDefault="00D253A5" w:rsidP="008008DB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300" w:type="dxa"/>
            <w:gridSpan w:val="5"/>
          </w:tcPr>
          <w:p w14:paraId="22F794F9" w14:textId="00E4A847" w:rsidR="00A81248" w:rsidRPr="003A798E" w:rsidRDefault="00A81248" w:rsidP="00A81248">
            <w:pPr>
              <w:pStyle w:val="Heading2"/>
            </w:pPr>
          </w:p>
          <w:p w14:paraId="0F1ADB1E" w14:textId="44873300" w:rsidR="00A81248" w:rsidRPr="008414CE" w:rsidRDefault="00A81248" w:rsidP="00C66528">
            <w:pPr>
              <w:pStyle w:val="Heading2"/>
              <w:rPr>
                <w:sz w:val="28"/>
                <w:szCs w:val="28"/>
              </w:rPr>
            </w:pPr>
          </w:p>
        </w:tc>
      </w:tr>
      <w:tr w:rsidR="00A81248" w:rsidRPr="003A798E" w14:paraId="7DAF7950" w14:textId="77777777" w:rsidTr="00AA3CF0">
        <w:trPr>
          <w:trHeight w:val="1402"/>
        </w:trPr>
        <w:tc>
          <w:tcPr>
            <w:tcW w:w="5490" w:type="dxa"/>
            <w:gridSpan w:val="3"/>
          </w:tcPr>
          <w:p w14:paraId="1431DE8A" w14:textId="77777777" w:rsidR="00A81248" w:rsidRPr="003A798E" w:rsidRDefault="00A81248"/>
        </w:tc>
        <w:tc>
          <w:tcPr>
            <w:tcW w:w="5300" w:type="dxa"/>
            <w:gridSpan w:val="5"/>
          </w:tcPr>
          <w:p w14:paraId="39DA1048" w14:textId="13229D5E" w:rsidR="00A81248" w:rsidRPr="003A798E" w:rsidRDefault="00A81248" w:rsidP="00A81248">
            <w:pPr>
              <w:pStyle w:val="Heading2"/>
            </w:pPr>
          </w:p>
        </w:tc>
      </w:tr>
      <w:tr w:rsidR="001205A1" w:rsidRPr="003A798E" w14:paraId="15E5C104" w14:textId="77777777" w:rsidTr="00AA3CF0">
        <w:tblPrEx>
          <w:shd w:val="clear" w:color="auto" w:fill="EDF0F4" w:themeFill="accent3"/>
          <w:tblCellMar>
            <w:left w:w="0" w:type="dxa"/>
            <w:right w:w="0" w:type="dxa"/>
          </w:tblCellMar>
        </w:tblPrEx>
        <w:trPr>
          <w:gridAfter w:val="2"/>
          <w:wAfter w:w="124" w:type="dxa"/>
          <w:trHeight w:val="4599"/>
        </w:trPr>
        <w:tc>
          <w:tcPr>
            <w:tcW w:w="421" w:type="dxa"/>
            <w:shd w:val="clear" w:color="auto" w:fill="EDF0F4" w:themeFill="accent3"/>
          </w:tcPr>
          <w:p w14:paraId="3E5FA63C" w14:textId="77777777" w:rsidR="001205A1" w:rsidRPr="003A798E" w:rsidRDefault="001205A1"/>
        </w:tc>
        <w:tc>
          <w:tcPr>
            <w:tcW w:w="9824" w:type="dxa"/>
            <w:gridSpan w:val="4"/>
            <w:shd w:val="clear" w:color="auto" w:fill="EDF0F4" w:themeFill="accent3"/>
          </w:tcPr>
          <w:p w14:paraId="5C27C195" w14:textId="03AE737C" w:rsidR="000565C7" w:rsidRPr="00763268" w:rsidRDefault="00A861E0" w:rsidP="00763268">
            <w:pPr>
              <w:pStyle w:val="Heading3"/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>TABLE OF CONTENTS</w:t>
            </w:r>
          </w:p>
          <w:p w14:paraId="166BB01A" w14:textId="68E5D2CE" w:rsidR="00F93931" w:rsidRDefault="00F93931" w:rsidP="00F93931"/>
          <w:p w14:paraId="706960C2" w14:textId="0E24D66A" w:rsidR="00F93931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Introduction</w:t>
            </w:r>
          </w:p>
          <w:p w14:paraId="61FAC588" w14:textId="77777777" w:rsidR="00A861E0" w:rsidRDefault="00A861E0" w:rsidP="00A861E0">
            <w:pPr>
              <w:pStyle w:val="ListParagraph"/>
              <w:ind w:left="1080"/>
              <w:rPr>
                <w:rFonts w:ascii="Cambria Math" w:hAnsi="Cambria Math"/>
                <w:sz w:val="60"/>
                <w:szCs w:val="60"/>
              </w:rPr>
            </w:pPr>
          </w:p>
          <w:p w14:paraId="170C23E0" w14:textId="67552A1C" w:rsidR="00A861E0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Explanation of Methods</w:t>
            </w:r>
          </w:p>
          <w:p w14:paraId="47C910D5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176D0C00" w14:textId="67864260" w:rsidR="00A861E0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Results</w:t>
            </w:r>
          </w:p>
          <w:p w14:paraId="4D721E03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71F0F91A" w14:textId="5681BE32" w:rsidR="003D734E" w:rsidRDefault="00832E57" w:rsidP="003D734E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Multiple Results</w:t>
            </w:r>
          </w:p>
          <w:p w14:paraId="6D829F96" w14:textId="77777777" w:rsidR="004357DF" w:rsidRPr="004357DF" w:rsidRDefault="004357DF" w:rsidP="004357DF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4A6A5D1B" w14:textId="0653956A" w:rsidR="004357DF" w:rsidRDefault="004357DF" w:rsidP="003D734E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Questions</w:t>
            </w:r>
          </w:p>
          <w:p w14:paraId="1C306223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74EDA13F" w14:textId="00EF8F18" w:rsidR="00A861E0" w:rsidRDefault="00023705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Discussion</w:t>
            </w:r>
          </w:p>
          <w:p w14:paraId="443D88C4" w14:textId="4B9899C9" w:rsidR="003D734E" w:rsidRPr="00023705" w:rsidRDefault="001678EF" w:rsidP="00023705">
            <w:pPr>
              <w:pStyle w:val="ListParagraph"/>
              <w:tabs>
                <w:tab w:val="left" w:pos="7761"/>
              </w:tabs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ab/>
            </w:r>
          </w:p>
          <w:p w14:paraId="7CF7F517" w14:textId="012EF3E7" w:rsidR="002C4C83" w:rsidRPr="003D734E" w:rsidRDefault="003D734E" w:rsidP="006455C3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 w:rsidRPr="003D734E">
              <w:rPr>
                <w:rFonts w:ascii="Cambria Math" w:hAnsi="Cambria Math"/>
                <w:sz w:val="60"/>
                <w:szCs w:val="60"/>
              </w:rPr>
              <w:t>References</w:t>
            </w:r>
          </w:p>
          <w:p w14:paraId="0431302D" w14:textId="77777777" w:rsidR="002C4C83" w:rsidRDefault="002C4C83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409AFB9B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0E619E17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13EFFAC3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13BF6D5E" w14:textId="02E43FF3" w:rsidR="00023705" w:rsidRPr="002C4C83" w:rsidRDefault="00170A42" w:rsidP="00170A42">
            <w:pPr>
              <w:tabs>
                <w:tab w:val="left" w:pos="1250"/>
              </w:tabs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ab/>
            </w:r>
          </w:p>
        </w:tc>
        <w:tc>
          <w:tcPr>
            <w:tcW w:w="421" w:type="dxa"/>
            <w:shd w:val="clear" w:color="auto" w:fill="EDF0F4" w:themeFill="accent3"/>
          </w:tcPr>
          <w:p w14:paraId="31D36566" w14:textId="77777777" w:rsidR="001205A1" w:rsidRPr="003A798E" w:rsidRDefault="001205A1"/>
        </w:tc>
      </w:tr>
      <w:tr w:rsidR="0031055C" w:rsidRPr="003A798E" w14:paraId="0E557A5E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3180"/>
        </w:trPr>
        <w:tc>
          <w:tcPr>
            <w:tcW w:w="993" w:type="dxa"/>
            <w:gridSpan w:val="2"/>
            <w:vMerge w:val="restart"/>
            <w:shd w:val="clear" w:color="auto" w:fill="00C1C7" w:themeFill="accent2"/>
          </w:tcPr>
          <w:p w14:paraId="75A38DC4" w14:textId="367EC185" w:rsidR="0031055C" w:rsidRPr="003A798E" w:rsidRDefault="0031055C" w:rsidP="0031055C">
            <w:pPr>
              <w:pStyle w:val="GraphicAnchor"/>
            </w:pPr>
            <w:bookmarkStart w:id="1" w:name="_Hlk73394480"/>
          </w:p>
        </w:tc>
        <w:tc>
          <w:tcPr>
            <w:tcW w:w="8788" w:type="dxa"/>
            <w:gridSpan w:val="2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1E828D78" w14:textId="345056FE" w:rsidR="0031055C" w:rsidRPr="003A798E" w:rsidRDefault="00E476C0" w:rsidP="0031055C">
            <w:r w:rsidRPr="003A798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 wp14:anchorId="062E3480" wp14:editId="23D4A1F9">
                      <wp:simplePos x="0" y="0"/>
                      <wp:positionH relativeFrom="page">
                        <wp:posOffset>-1087755</wp:posOffset>
                      </wp:positionH>
                      <wp:positionV relativeFrom="paragraph">
                        <wp:posOffset>-444500</wp:posOffset>
                      </wp:positionV>
                      <wp:extent cx="7771130" cy="9124950"/>
                      <wp:effectExtent l="0" t="0" r="1270" b="0"/>
                      <wp:wrapNone/>
                      <wp:docPr id="11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1130" cy="91249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CA1788" id="Shape" o:spid="_x0000_s1026" alt="&quot;&quot;" style="position:absolute;margin-left:-85.65pt;margin-top:-35pt;width:611.9pt;height:718.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3885565,4562475;3885565,4562475;3885565,4562475;3885565,4562475" o:connectangles="0,90,180,270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992" w:type="dxa"/>
            <w:gridSpan w:val="3"/>
            <w:vMerge w:val="restart"/>
            <w:shd w:val="clear" w:color="auto" w:fill="00C1C7" w:themeFill="accent2"/>
          </w:tcPr>
          <w:p w14:paraId="1179F26A" w14:textId="77777777" w:rsidR="0031055C" w:rsidRPr="003A798E" w:rsidRDefault="0031055C" w:rsidP="00975655"/>
        </w:tc>
      </w:tr>
      <w:tr w:rsidR="0031055C" w:rsidRPr="003A798E" w14:paraId="67012524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5966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004421EC" w14:textId="77777777" w:rsidR="0031055C" w:rsidRPr="003A798E" w:rsidRDefault="0031055C" w:rsidP="00975655"/>
        </w:tc>
        <w:tc>
          <w:tcPr>
            <w:tcW w:w="8788" w:type="dxa"/>
            <w:gridSpan w:val="2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50D60FEF" w14:textId="6CA53070" w:rsidR="0031055C" w:rsidRPr="003A798E" w:rsidRDefault="00985A42" w:rsidP="00A24793">
            <w:pPr>
              <w:pStyle w:val="Quote"/>
            </w:pPr>
            <w:r>
              <w:t>INTRODUCTION</w:t>
            </w:r>
          </w:p>
        </w:tc>
        <w:tc>
          <w:tcPr>
            <w:tcW w:w="992" w:type="dxa"/>
            <w:gridSpan w:val="3"/>
            <w:vMerge/>
            <w:shd w:val="clear" w:color="auto" w:fill="00C1C7" w:themeFill="accent2"/>
          </w:tcPr>
          <w:p w14:paraId="3F2E1C51" w14:textId="77777777" w:rsidR="0031055C" w:rsidRPr="003A798E" w:rsidRDefault="0031055C" w:rsidP="00975655"/>
        </w:tc>
      </w:tr>
      <w:tr w:rsidR="0031055C" w:rsidRPr="003A798E" w14:paraId="6DD315FE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4074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31FACE7D" w14:textId="77777777" w:rsidR="0031055C" w:rsidRPr="003A798E" w:rsidRDefault="0031055C" w:rsidP="00975655"/>
        </w:tc>
        <w:tc>
          <w:tcPr>
            <w:tcW w:w="8788" w:type="dxa"/>
            <w:gridSpan w:val="2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7DD06746" w14:textId="77777777" w:rsidR="0031055C" w:rsidRPr="003A798E" w:rsidRDefault="0031055C" w:rsidP="0031055C"/>
        </w:tc>
        <w:tc>
          <w:tcPr>
            <w:tcW w:w="992" w:type="dxa"/>
            <w:gridSpan w:val="3"/>
            <w:vMerge/>
            <w:shd w:val="clear" w:color="auto" w:fill="00C1C7" w:themeFill="accent2"/>
          </w:tcPr>
          <w:p w14:paraId="3F16EEC7" w14:textId="77777777" w:rsidR="0031055C" w:rsidRPr="003A798E" w:rsidRDefault="0031055C" w:rsidP="00975655"/>
        </w:tc>
      </w:tr>
      <w:bookmarkEnd w:id="1"/>
    </w:tbl>
    <w:p w14:paraId="743067CE" w14:textId="2AC23BDC" w:rsidR="002C2BCB" w:rsidRPr="0063422E" w:rsidRDefault="002C2BCB" w:rsidP="0063422E">
      <w:pPr>
        <w:rPr>
          <w:b/>
          <w:bCs/>
          <w:color w:val="002060"/>
          <w:sz w:val="40"/>
          <w:szCs w:val="40"/>
        </w:rPr>
      </w:pPr>
    </w:p>
    <w:tbl>
      <w:tblPr>
        <w:tblW w:w="10666" w:type="dxa"/>
        <w:shd w:val="clear" w:color="auto" w:fill="F5F7F9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"/>
        <w:gridCol w:w="10600"/>
        <w:gridCol w:w="46"/>
      </w:tblGrid>
      <w:tr w:rsidR="00AD31D2" w:rsidRPr="003A798E" w14:paraId="756849A8" w14:textId="77777777" w:rsidTr="00EC48B6">
        <w:trPr>
          <w:trHeight w:val="4500"/>
        </w:trPr>
        <w:tc>
          <w:tcPr>
            <w:tcW w:w="20" w:type="dxa"/>
            <w:shd w:val="clear" w:color="auto" w:fill="F5F7F9"/>
          </w:tcPr>
          <w:p w14:paraId="40F6292E" w14:textId="1CFEEE09" w:rsidR="00AD31D2" w:rsidRPr="003A798E" w:rsidRDefault="00AD31D2" w:rsidP="00EA66E8"/>
        </w:tc>
        <w:tc>
          <w:tcPr>
            <w:tcW w:w="10600" w:type="dxa"/>
            <w:shd w:val="clear" w:color="auto" w:fill="F5F7F9"/>
          </w:tcPr>
          <w:p w14:paraId="0CBA551B" w14:textId="578276C2" w:rsidR="006020CB" w:rsidRPr="0056708C" w:rsidRDefault="006020CB" w:rsidP="00465034">
            <w:pPr>
              <w:jc w:val="center"/>
              <w:rPr>
                <w:rFonts w:ascii="Cambria Math" w:hAnsi="Cambria Math"/>
                <w:b/>
                <w:bCs/>
                <w:color w:val="002060"/>
                <w:sz w:val="10"/>
                <w:szCs w:val="10"/>
              </w:rPr>
            </w:pPr>
          </w:p>
          <w:p w14:paraId="0D9D612C" w14:textId="5591C2B6" w:rsidR="001A33B0" w:rsidRDefault="00FC771C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In computer vision, </w:t>
            </w:r>
            <w:r w:rsidR="00FA0FB4">
              <w:rPr>
                <w:rFonts w:ascii="Cambria Math" w:hAnsi="Cambria Math"/>
                <w:sz w:val="36"/>
                <w:szCs w:val="36"/>
              </w:rPr>
              <w:t xml:space="preserve">it is </w:t>
            </w:r>
            <w:r w:rsidR="00FC419E">
              <w:rPr>
                <w:rFonts w:ascii="Cambria Math" w:hAnsi="Cambria Math"/>
                <w:sz w:val="36"/>
                <w:szCs w:val="36"/>
              </w:rPr>
              <w:t xml:space="preserve">often common for images to </w:t>
            </w:r>
            <w:r w:rsidR="00BB6015">
              <w:rPr>
                <w:rFonts w:ascii="Cambria Math" w:hAnsi="Cambria Math"/>
                <w:sz w:val="36"/>
                <w:szCs w:val="36"/>
              </w:rPr>
              <w:t>require</w:t>
            </w:r>
            <w:r w:rsidR="00FC419E">
              <w:rPr>
                <w:rFonts w:ascii="Cambria Math" w:hAnsi="Cambria Math"/>
                <w:sz w:val="36"/>
                <w:szCs w:val="36"/>
              </w:rPr>
              <w:t xml:space="preserve"> some form of preprocessing before they can </w:t>
            </w:r>
            <w:r w:rsidR="005B0D60">
              <w:rPr>
                <w:rFonts w:ascii="Cambria Math" w:hAnsi="Cambria Math"/>
                <w:sz w:val="36"/>
                <w:szCs w:val="36"/>
              </w:rPr>
              <w:t xml:space="preserve">be analyzed. This image processing (or preprocessing) usually involves </w:t>
            </w:r>
            <w:r w:rsidR="00E326AF">
              <w:rPr>
                <w:rFonts w:ascii="Cambria Math" w:hAnsi="Cambria Math"/>
                <w:sz w:val="36"/>
                <w:szCs w:val="36"/>
              </w:rPr>
              <w:t xml:space="preserve">an </w:t>
            </w:r>
            <w:r w:rsidR="00487572">
              <w:rPr>
                <w:rFonts w:ascii="Cambria Math" w:hAnsi="Cambria Math"/>
                <w:sz w:val="36"/>
                <w:szCs w:val="36"/>
              </w:rPr>
              <w:t>image-to-image</w:t>
            </w:r>
            <w:r w:rsidR="00E326AF">
              <w:rPr>
                <w:rFonts w:ascii="Cambria Math" w:hAnsi="Cambria Math"/>
                <w:sz w:val="36"/>
                <w:szCs w:val="36"/>
              </w:rPr>
              <w:t xml:space="preserve"> transformation as shown in the figure below</w:t>
            </w:r>
            <w:r w:rsidR="00365029"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44342A0B" w14:textId="53ECBB64" w:rsidR="00636A7F" w:rsidRDefault="00636A7F" w:rsidP="00A70C9C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6A5192DD" wp14:editId="4766E489">
                  <wp:extent cx="3320048" cy="803082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30" t="10112" r="50048" b="74998"/>
                          <a:stretch/>
                        </pic:blipFill>
                        <pic:spPr bwMode="auto">
                          <a:xfrm>
                            <a:off x="0" y="0"/>
                            <a:ext cx="3338285" cy="80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6F5D2D" w14:textId="294B3AE9" w:rsidR="00365029" w:rsidRDefault="00365029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After this, image analysis could be comfortably carried out. </w:t>
            </w:r>
          </w:p>
          <w:p w14:paraId="48FA7A63" w14:textId="4C35F0B8" w:rsidR="00365029" w:rsidRDefault="00365029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C60AAFE" w14:textId="68060537" w:rsidR="00365029" w:rsidRDefault="00365029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A02F688" w14:textId="3DBA6F1E" w:rsidR="0098201E" w:rsidRDefault="0098201E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aforementioned image processing comes in handy when </w:t>
            </w:r>
            <w:r w:rsidR="00AC505B">
              <w:rPr>
                <w:rFonts w:ascii="Cambria Math" w:hAnsi="Cambria Math"/>
                <w:sz w:val="36"/>
                <w:szCs w:val="36"/>
              </w:rPr>
              <w:t xml:space="preserve">removing noise from images, filtering out high-frequency information, etc. </w:t>
            </w:r>
          </w:p>
          <w:p w14:paraId="3445A346" w14:textId="6E9571F1" w:rsidR="00AC505B" w:rsidRDefault="00AC505B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6412F9F" w14:textId="274B213F" w:rsidR="00AC505B" w:rsidRDefault="00AC505B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Point and local operators are some of the “tools” by which images are processed. </w:t>
            </w:r>
            <w:r w:rsidR="000B1310">
              <w:rPr>
                <w:rFonts w:ascii="Cambria Math" w:hAnsi="Cambria Math"/>
                <w:sz w:val="36"/>
                <w:szCs w:val="36"/>
              </w:rPr>
              <w:t xml:space="preserve">Point operators, as the name implies, </w:t>
            </w:r>
            <w:r w:rsidR="006F4504">
              <w:rPr>
                <w:rFonts w:ascii="Cambria Math" w:hAnsi="Cambria Math"/>
                <w:sz w:val="36"/>
                <w:szCs w:val="36"/>
              </w:rPr>
              <w:t xml:space="preserve">deals only with points in images, which are more accurately referred to as pixels (the smallest </w:t>
            </w:r>
            <w:r w:rsidR="004A2CD7">
              <w:rPr>
                <w:rFonts w:ascii="Cambria Math" w:hAnsi="Cambria Math"/>
                <w:sz w:val="36"/>
                <w:szCs w:val="36"/>
              </w:rPr>
              <w:t xml:space="preserve">addressable element in images). </w:t>
            </w:r>
            <w:r w:rsidR="00791779">
              <w:rPr>
                <w:rFonts w:ascii="Cambria Math" w:hAnsi="Cambria Math"/>
                <w:sz w:val="36"/>
                <w:szCs w:val="36"/>
              </w:rPr>
              <w:t xml:space="preserve">By extension, this means that only the intensity of the </w:t>
            </w:r>
            <w:r w:rsidR="00A96B91">
              <w:rPr>
                <w:rFonts w:ascii="Cambria Math" w:hAnsi="Cambria Math"/>
                <w:sz w:val="36"/>
                <w:szCs w:val="36"/>
              </w:rPr>
              <w:t xml:space="preserve">pixel will be </w:t>
            </w:r>
            <w:r w:rsidR="00FE2327">
              <w:rPr>
                <w:rFonts w:ascii="Cambria Math" w:hAnsi="Cambria Math"/>
                <w:sz w:val="36"/>
                <w:szCs w:val="36"/>
              </w:rPr>
              <w:t>utilized (in different ways) in the processing algorithm.</w:t>
            </w:r>
            <w:r w:rsidR="00FF5981">
              <w:rPr>
                <w:rFonts w:ascii="Cambria Math" w:hAnsi="Cambria Math"/>
                <w:sz w:val="36"/>
                <w:szCs w:val="36"/>
              </w:rPr>
              <w:t xml:space="preserve"> It is cardinally important to add that point operators only transform pixel intensities </w:t>
            </w:r>
            <w:r w:rsidR="00FF5981" w:rsidRPr="00FF5981">
              <w:rPr>
                <w:rFonts w:ascii="Cambria Math" w:hAnsi="Cambria Math"/>
                <w:b/>
                <w:bCs/>
                <w:sz w:val="36"/>
                <w:szCs w:val="36"/>
              </w:rPr>
              <w:t>linearly or non-linearly</w:t>
            </w:r>
            <w:r w:rsidR="00FF5981">
              <w:rPr>
                <w:rFonts w:ascii="Cambria Math" w:hAnsi="Cambria Math"/>
                <w:sz w:val="36"/>
                <w:szCs w:val="36"/>
              </w:rPr>
              <w:t xml:space="preserve">. </w:t>
            </w:r>
            <w:r w:rsidR="003D338A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AB32CC">
              <w:rPr>
                <w:rFonts w:ascii="Cambria Math" w:hAnsi="Cambria Math"/>
                <w:sz w:val="36"/>
                <w:szCs w:val="36"/>
              </w:rPr>
              <w:t xml:space="preserve">Some point operators include histogram transforms, linear scaling, conditional scaling, etc. </w:t>
            </w:r>
          </w:p>
          <w:p w14:paraId="0CDB9AC7" w14:textId="05DF3E73" w:rsidR="001A33B0" w:rsidRDefault="001A33B0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06B75DA" w14:textId="24ABB47C" w:rsidR="00FF5981" w:rsidRDefault="00FF5981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Local operators, on the other hand,</w:t>
            </w:r>
            <w:r w:rsidR="00D539E6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A50216">
              <w:rPr>
                <w:rFonts w:ascii="Cambria Math" w:hAnsi="Cambria Math"/>
                <w:sz w:val="36"/>
                <w:szCs w:val="36"/>
              </w:rPr>
              <w:t>involve the contribution of multiple pixels</w:t>
            </w:r>
            <w:r w:rsidR="00D539E6">
              <w:rPr>
                <w:rFonts w:ascii="Cambria Math" w:hAnsi="Cambria Math"/>
                <w:sz w:val="36"/>
                <w:szCs w:val="36"/>
              </w:rPr>
              <w:t xml:space="preserve">, specifically neighboring pixels in the processing algorithm. </w:t>
            </w:r>
            <w:r w:rsidR="00120D90">
              <w:rPr>
                <w:rFonts w:ascii="Cambria Math" w:hAnsi="Cambria Math"/>
                <w:sz w:val="36"/>
                <w:szCs w:val="36"/>
              </w:rPr>
              <w:t xml:space="preserve">Common examples of local operators are local mean (or Box filter), local maximum, local minimum, etc. </w:t>
            </w:r>
          </w:p>
          <w:p w14:paraId="6A37CD7D" w14:textId="79D32972" w:rsidR="005316DC" w:rsidRDefault="005316DC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815C3A8" w14:textId="69714030" w:rsidR="00A973F7" w:rsidRDefault="005316DC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This lab focuses on writing codes in MATLAB</w:t>
            </w:r>
            <w:r w:rsidR="00094678">
              <w:rPr>
                <w:rFonts w:ascii="Cambria Math" w:hAnsi="Cambria Math"/>
                <w:sz w:val="36"/>
                <w:szCs w:val="36"/>
              </w:rPr>
              <w:t xml:space="preserve"> that make use of the above-mentioned point and local operators to transform </w:t>
            </w:r>
            <w:r w:rsidR="00055E94">
              <w:rPr>
                <w:rFonts w:ascii="Cambria Math" w:hAnsi="Cambria Math"/>
                <w:sz w:val="36"/>
                <w:szCs w:val="36"/>
              </w:rPr>
              <w:t xml:space="preserve">different images. </w:t>
            </w:r>
            <w:r w:rsidR="00C956AB"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392195" w:rsidRPr="003A798E" w14:paraId="39B767ED" w14:textId="77777777" w:rsidTr="00723677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1AC75C29" w14:textId="5DC9AE02" w:rsidR="00392195" w:rsidRPr="003A798E" w:rsidRDefault="00392195" w:rsidP="00392195">
                  <w:pPr>
                    <w:pStyle w:val="GraphicAnchor"/>
                  </w:pP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6D274378" w14:textId="20BA8550" w:rsidR="00392195" w:rsidRPr="003A798E" w:rsidRDefault="00392195" w:rsidP="00392195">
                  <w:r w:rsidRPr="003A798E">
                    <w:rPr>
                      <w:noProof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824" behindDoc="1" locked="0" layoutInCell="1" allowOverlap="1" wp14:anchorId="2776DAB1" wp14:editId="419FFCFE">
                            <wp:simplePos x="0" y="0"/>
                            <wp:positionH relativeFrom="margin">
                              <wp:posOffset>-1623060</wp:posOffset>
                            </wp:positionH>
                            <wp:positionV relativeFrom="paragraph">
                              <wp:posOffset>-454419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26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402CB28" id="Shape" o:spid="_x0000_s1026" alt="&quot;&quot;" style="position:absolute;margin-left:-127.8pt;margin-top:-35.8pt;width:647.9pt;height:727.5pt;z-index:-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N/G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165443BD" w14:textId="77777777" w:rsidR="00392195" w:rsidRPr="003A798E" w:rsidRDefault="00392195" w:rsidP="00392195"/>
              </w:tc>
            </w:tr>
            <w:tr w:rsidR="00392195" w:rsidRPr="003A798E" w14:paraId="3DD99268" w14:textId="77777777" w:rsidTr="00723677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4C1AC6C3" w14:textId="77777777" w:rsidR="00392195" w:rsidRPr="003A798E" w:rsidRDefault="00392195" w:rsidP="00392195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3A48149C" w14:textId="71620A74" w:rsidR="00392195" w:rsidRPr="003A798E" w:rsidRDefault="00985A42" w:rsidP="00392195">
                  <w:pPr>
                    <w:pStyle w:val="Quote"/>
                  </w:pPr>
                  <w:r>
                    <w:t>EXPLANATION OF METHODS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7A4B827B" w14:textId="77777777" w:rsidR="00392195" w:rsidRPr="003A798E" w:rsidRDefault="00392195" w:rsidP="00392195"/>
              </w:tc>
            </w:tr>
            <w:tr w:rsidR="00392195" w:rsidRPr="003A798E" w14:paraId="46AA7287" w14:textId="77777777" w:rsidTr="00723677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ED28502" w14:textId="77777777" w:rsidR="00392195" w:rsidRPr="003A798E" w:rsidRDefault="00392195" w:rsidP="00392195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4D4586C7" w14:textId="3BDCCD3E" w:rsidR="00392195" w:rsidRPr="003A798E" w:rsidRDefault="00392195" w:rsidP="00392195"/>
              </w:tc>
              <w:tc>
                <w:tcPr>
                  <w:tcW w:w="992" w:type="dxa"/>
                  <w:shd w:val="clear" w:color="auto" w:fill="00C1C7" w:themeFill="accent2"/>
                </w:tcPr>
                <w:p w14:paraId="7F504D17" w14:textId="77777777" w:rsidR="00392195" w:rsidRPr="003A798E" w:rsidRDefault="00392195" w:rsidP="00392195"/>
              </w:tc>
            </w:tr>
          </w:tbl>
          <w:p w14:paraId="45429496" w14:textId="6DC984C3" w:rsidR="007F7EC4" w:rsidRPr="00162579" w:rsidRDefault="007F7EC4" w:rsidP="007F7EC4">
            <w:pPr>
              <w:pStyle w:val="Heading3"/>
              <w:jc w:val="center"/>
              <w:rPr>
                <w:rFonts w:ascii="Cambria Math" w:hAnsi="Cambria Math"/>
                <w:color w:val="002060"/>
                <w:sz w:val="50"/>
                <w:szCs w:val="50"/>
                <w:vertAlign w:val="subscript"/>
              </w:rPr>
            </w:pPr>
            <w:r w:rsidRPr="00162579">
              <w:rPr>
                <w:rFonts w:ascii="Cambria Math" w:hAnsi="Cambria Math"/>
                <w:color w:val="002060"/>
                <w:sz w:val="50"/>
                <w:szCs w:val="50"/>
              </w:rPr>
              <w:lastRenderedPageBreak/>
              <w:t>Point Operators</w:t>
            </w:r>
          </w:p>
          <w:p w14:paraId="3F992B28" w14:textId="77777777" w:rsidR="007F7EC4" w:rsidRDefault="007F7EC4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AE32C1D" w14:textId="00860CB3" w:rsidR="007F7EC4" w:rsidRPr="00A559EC" w:rsidRDefault="007F7EC4" w:rsidP="007F7EC4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H</w:t>
            </w:r>
            <w:r w:rsidR="00162579">
              <w:rPr>
                <w:rFonts w:ascii="Cambria Math" w:hAnsi="Cambria Math"/>
                <w:color w:val="002060"/>
                <w:sz w:val="40"/>
                <w:szCs w:val="40"/>
              </w:rPr>
              <w:t>istogram Equalization</w:t>
            </w:r>
          </w:p>
          <w:p w14:paraId="5652E5B1" w14:textId="67A42212" w:rsidR="007F7EC4" w:rsidRDefault="00350EA2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</w:t>
            </w:r>
            <w:r w:rsidR="000B1956">
              <w:rPr>
                <w:rFonts w:ascii="Cambria Math" w:hAnsi="Cambria Math"/>
                <w:sz w:val="36"/>
                <w:szCs w:val="36"/>
              </w:rPr>
              <w:t xml:space="preserve">aim of this point operator is to get an approximate flat distribution of the intensities in </w:t>
            </w:r>
            <w:r w:rsidR="000911A8">
              <w:rPr>
                <w:rFonts w:ascii="Cambria Math" w:hAnsi="Cambria Math"/>
                <w:sz w:val="36"/>
                <w:szCs w:val="36"/>
              </w:rPr>
              <w:t>an</w:t>
            </w:r>
            <w:r w:rsidR="000B1956">
              <w:rPr>
                <w:rFonts w:ascii="Cambria Math" w:hAnsi="Cambria Math"/>
                <w:sz w:val="36"/>
                <w:szCs w:val="36"/>
              </w:rPr>
              <w:t xml:space="preserve"> image such that it spans </w:t>
            </w:r>
            <w:r w:rsidR="002B7F21">
              <w:rPr>
                <w:rFonts w:ascii="Cambria Math" w:hAnsi="Cambria Math"/>
                <w:sz w:val="36"/>
                <w:szCs w:val="36"/>
              </w:rPr>
              <w:t xml:space="preserve">the full gray scale spectrum (from 0 to 255). </w:t>
            </w:r>
            <w:r w:rsidR="005329AC">
              <w:rPr>
                <w:rFonts w:ascii="Cambria Math" w:hAnsi="Cambria Math"/>
                <w:sz w:val="36"/>
                <w:szCs w:val="36"/>
              </w:rPr>
              <w:t xml:space="preserve">In other words, the </w:t>
            </w:r>
            <w:r w:rsidR="009906A6">
              <w:rPr>
                <w:rFonts w:ascii="Cambria Math" w:hAnsi="Cambria Math"/>
                <w:sz w:val="36"/>
                <w:szCs w:val="36"/>
              </w:rPr>
              <w:t xml:space="preserve">gradation function uses </w:t>
            </w:r>
            <w:r w:rsidR="008F2958">
              <w:rPr>
                <w:rFonts w:ascii="Cambria Math" w:hAnsi="Cambria Math"/>
                <w:sz w:val="36"/>
                <w:szCs w:val="36"/>
              </w:rPr>
              <w:t>‘</w:t>
            </w:r>
            <w:r w:rsidR="009906A6">
              <w:rPr>
                <w:rFonts w:ascii="Cambria Math" w:hAnsi="Cambria Math"/>
                <w:sz w:val="36"/>
                <w:szCs w:val="36"/>
              </w:rPr>
              <w:t>G</w:t>
            </w:r>
            <w:r w:rsidR="009906A6" w:rsidRPr="008F2958">
              <w:rPr>
                <w:rFonts w:ascii="Cambria Math" w:hAnsi="Cambria Math"/>
                <w:sz w:val="36"/>
                <w:szCs w:val="36"/>
                <w:vertAlign w:val="subscript"/>
              </w:rPr>
              <w:t>max</w:t>
            </w:r>
            <w:r w:rsidR="008F2958">
              <w:rPr>
                <w:rFonts w:ascii="Cambria Math" w:hAnsi="Cambria Math"/>
                <w:sz w:val="36"/>
                <w:szCs w:val="36"/>
              </w:rPr>
              <w:t>’</w:t>
            </w:r>
            <w:r w:rsidR="009906A6">
              <w:rPr>
                <w:rFonts w:ascii="Cambria Math" w:hAnsi="Cambria Math"/>
                <w:sz w:val="36"/>
                <w:szCs w:val="36"/>
              </w:rPr>
              <w:t xml:space="preserve"> (the maximum possible intensity value in an 8-bit gray image)</w:t>
            </w:r>
            <w:r w:rsidR="007C1C87">
              <w:rPr>
                <w:rFonts w:ascii="Cambria Math" w:hAnsi="Cambria Math"/>
                <w:sz w:val="36"/>
                <w:szCs w:val="36"/>
              </w:rPr>
              <w:t xml:space="preserve"> to scale the relative cumulative frequency function of the image. The gradation function is as follows:</w:t>
            </w:r>
          </w:p>
          <w:p w14:paraId="3AF9426F" w14:textId="07766263" w:rsidR="007C1C87" w:rsidRPr="00420938" w:rsidRDefault="007C1C87" w:rsidP="00D6415F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63A91D12" w14:textId="7D6320DE" w:rsidR="007C1C87" w:rsidRDefault="00CF3D47" w:rsidP="00CC25BA">
            <w:pPr>
              <w:jc w:val="center"/>
              <w:rPr>
                <w:sz w:val="30"/>
                <w:szCs w:val="30"/>
              </w:rPr>
            </w:pPr>
            <w:r w:rsidRPr="00CC25BA">
              <w:rPr>
                <w:sz w:val="30"/>
                <w:szCs w:val="30"/>
              </w:rPr>
              <w:t>g(u) = c</w:t>
            </w:r>
            <w:r w:rsidR="00CC25BA" w:rsidRPr="00CC25BA">
              <w:rPr>
                <w:sz w:val="30"/>
                <w:szCs w:val="30"/>
                <w:vertAlign w:val="subscript"/>
              </w:rPr>
              <w:t>I</w:t>
            </w:r>
            <w:r w:rsidRPr="00CC25BA">
              <w:rPr>
                <w:sz w:val="30"/>
                <w:szCs w:val="30"/>
              </w:rPr>
              <w:t>(u) · G</w:t>
            </w:r>
            <w:r w:rsidRPr="008F2958">
              <w:rPr>
                <w:sz w:val="30"/>
                <w:szCs w:val="30"/>
                <w:vertAlign w:val="subscript"/>
              </w:rPr>
              <w:t>max</w:t>
            </w:r>
          </w:p>
          <w:p w14:paraId="5EF0CD2C" w14:textId="77777777" w:rsidR="00420938" w:rsidRPr="00420938" w:rsidRDefault="00420938" w:rsidP="00CC25BA">
            <w:pPr>
              <w:jc w:val="center"/>
              <w:rPr>
                <w:rFonts w:ascii="Cambria Math" w:hAnsi="Cambria Math"/>
                <w:sz w:val="10"/>
                <w:szCs w:val="10"/>
              </w:rPr>
            </w:pPr>
          </w:p>
          <w:p w14:paraId="79BE4DC2" w14:textId="7CEF033B" w:rsidR="00350EA2" w:rsidRPr="00F720FB" w:rsidRDefault="007950AA" w:rsidP="00D6415F">
            <w:pPr>
              <w:jc w:val="both"/>
              <w:rPr>
                <w:rFonts w:ascii="Cambria Math" w:eastAsiaTheme="minorEastAsia" w:hAnsi="Cambria Math"/>
                <w:sz w:val="30"/>
                <w:szCs w:val="30"/>
              </w:rPr>
            </w:pPr>
            <w:r w:rsidRPr="00F720FB">
              <w:rPr>
                <w:rFonts w:ascii="Cambria Math" w:hAnsi="Cambria Math"/>
                <w:sz w:val="30"/>
                <w:szCs w:val="30"/>
              </w:rPr>
              <w:t>where c</w:t>
            </w:r>
            <w:r w:rsidRPr="00F720FB">
              <w:rPr>
                <w:rFonts w:ascii="Cambria Math" w:hAnsi="Cambria Math"/>
                <w:sz w:val="30"/>
                <w:szCs w:val="30"/>
                <w:vertAlign w:val="subscript"/>
              </w:rPr>
              <w:t>I</w:t>
            </w:r>
            <w:r w:rsidRPr="00F720FB">
              <w:rPr>
                <w:rFonts w:ascii="Cambria Math" w:hAnsi="Cambria Math"/>
                <w:sz w:val="30"/>
                <w:szCs w:val="30"/>
              </w:rPr>
              <w:t xml:space="preserve">(u) is the relative cumulative frequency function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v=0</m:t>
                  </m:r>
                </m:sub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u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>(u)</m:t>
                  </m:r>
                </m:e>
              </m:nary>
            </m:oMath>
            <w:r w:rsidR="00BD53D2" w:rsidRPr="00F720FB">
              <w:rPr>
                <w:rFonts w:ascii="Cambria Math" w:eastAsiaTheme="minorEastAsia" w:hAnsi="Cambria Math"/>
                <w:sz w:val="30"/>
                <w:szCs w:val="30"/>
              </w:rPr>
              <w:t xml:space="preserve">. </w:t>
            </w:r>
          </w:p>
          <w:p w14:paraId="785BED5C" w14:textId="5D009ECC" w:rsidR="00BD53D2" w:rsidRDefault="00BF44FB" w:rsidP="00D6415F">
            <w:pPr>
              <w:jc w:val="both"/>
              <w:rPr>
                <w:rFonts w:ascii="Cambria Math" w:eastAsiaTheme="minorEastAsia" w:hAnsi="Cambria Math"/>
                <w:sz w:val="30"/>
                <w:szCs w:val="30"/>
              </w:rPr>
            </w:pPr>
            <w:r>
              <w:rPr>
                <w:rFonts w:ascii="Cambria Math" w:eastAsiaTheme="minorEastAsia" w:hAnsi="Cambria Math"/>
                <w:sz w:val="30"/>
                <w:szCs w:val="30"/>
              </w:rPr>
              <w:t xml:space="preserve">P.S. </w:t>
            </w:r>
            <w:r w:rsidRPr="001E6B9E">
              <w:rPr>
                <w:rFonts w:ascii="Cambria Math" w:eastAsiaTheme="minorEastAsia" w:hAnsi="Cambria Math"/>
                <w:i/>
                <w:iCs/>
                <w:sz w:val="30"/>
                <w:szCs w:val="30"/>
              </w:rPr>
              <w:t xml:space="preserve">Histogram equalization is </w:t>
            </w:r>
            <w:r w:rsidR="001E6B9E" w:rsidRPr="001E6B9E">
              <w:rPr>
                <w:rFonts w:ascii="Cambria Math" w:eastAsiaTheme="minorEastAsia" w:hAnsi="Cambria Math"/>
                <w:i/>
                <w:iCs/>
                <w:sz w:val="30"/>
                <w:szCs w:val="30"/>
              </w:rPr>
              <w:t xml:space="preserve">based on </w:t>
            </w:r>
            <w:r w:rsidRPr="001E6B9E">
              <w:rPr>
                <w:rFonts w:ascii="Cambria Math" w:eastAsiaTheme="minorEastAsia" w:hAnsi="Cambria Math"/>
                <w:i/>
                <w:iCs/>
                <w:sz w:val="30"/>
                <w:szCs w:val="30"/>
              </w:rPr>
              <w:t>a nonlinear function</w:t>
            </w:r>
            <w:r>
              <w:rPr>
                <w:rFonts w:ascii="Cambria Math" w:eastAsiaTheme="minorEastAsia" w:hAnsi="Cambria Math"/>
                <w:sz w:val="30"/>
                <w:szCs w:val="30"/>
              </w:rPr>
              <w:t xml:space="preserve">. </w:t>
            </w:r>
          </w:p>
          <w:p w14:paraId="6720E2A5" w14:textId="77777777" w:rsidR="00BF44FB" w:rsidRPr="00F720FB" w:rsidRDefault="00BF44FB" w:rsidP="00D6415F">
            <w:pPr>
              <w:jc w:val="both"/>
              <w:rPr>
                <w:rFonts w:ascii="Cambria Math" w:eastAsiaTheme="minorEastAsia" w:hAnsi="Cambria Math"/>
                <w:sz w:val="30"/>
                <w:szCs w:val="30"/>
              </w:rPr>
            </w:pPr>
          </w:p>
          <w:p w14:paraId="1D26F988" w14:textId="521B2650" w:rsidR="00BD53D2" w:rsidRDefault="00BD53D2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 w:rsidRPr="00F720FB">
              <w:rPr>
                <w:rFonts w:ascii="Cambria Math" w:eastAsiaTheme="minorEastAsia" w:hAnsi="Cambria Math"/>
                <w:sz w:val="36"/>
                <w:szCs w:val="36"/>
              </w:rPr>
              <w:t xml:space="preserve">In </w:t>
            </w:r>
            <w:r w:rsidR="000911A8" w:rsidRPr="00F720FB">
              <w:rPr>
                <w:rFonts w:ascii="Cambria Math" w:eastAsiaTheme="minorEastAsia" w:hAnsi="Cambria Math"/>
                <w:sz w:val="36"/>
                <w:szCs w:val="36"/>
              </w:rPr>
              <w:t xml:space="preserve">MATLAB, the inbuilt </w:t>
            </w:r>
            <w:r w:rsidR="000911A8" w:rsidRPr="00F720FB">
              <w:rPr>
                <w:rFonts w:ascii="Cambria Math" w:eastAsiaTheme="minorEastAsia" w:hAnsi="Cambria Math"/>
                <w:b/>
                <w:bCs/>
                <w:sz w:val="36"/>
                <w:szCs w:val="36"/>
              </w:rPr>
              <w:t>histeq</w:t>
            </w:r>
            <w:r w:rsidR="000911A8" w:rsidRPr="00F720FB">
              <w:rPr>
                <w:rFonts w:ascii="Cambria Math" w:eastAsiaTheme="minorEastAsia" w:hAnsi="Cambria Math"/>
                <w:sz w:val="36"/>
                <w:szCs w:val="36"/>
              </w:rPr>
              <w:t xml:space="preserve"> function was</w:t>
            </w:r>
            <w:r w:rsidR="00F720FB">
              <w:rPr>
                <w:rFonts w:ascii="Cambria Math" w:eastAsiaTheme="minorEastAsia" w:hAnsi="Cambria Math"/>
                <w:sz w:val="36"/>
                <w:szCs w:val="36"/>
              </w:rPr>
              <w:t xml:space="preserve"> used to </w:t>
            </w:r>
            <w:r w:rsidR="00DC22D4">
              <w:rPr>
                <w:rFonts w:ascii="Cambria Math" w:eastAsiaTheme="minorEastAsia" w:hAnsi="Cambria Math"/>
                <w:sz w:val="36"/>
                <w:szCs w:val="36"/>
              </w:rPr>
              <w:t>perform the histogram equalization. The code is as follows:</w:t>
            </w:r>
          </w:p>
          <w:p w14:paraId="76999B4F" w14:textId="72FBB2FA" w:rsidR="00DC22D4" w:rsidRDefault="00DC22D4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</w:p>
          <w:p w14:paraId="3D0E1A34" w14:textId="1143FD63" w:rsidR="00975342" w:rsidRPr="00975342" w:rsidRDefault="00975342" w:rsidP="0097534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</w:t>
            </w:r>
            <w:r w:rsidR="00A80E23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command window along with </w:t>
            </w:r>
            <w:r w:rsidR="003B27C5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existing variables and %function are cleared from the memory.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</w:t>
            </w:r>
          </w:p>
          <w:p w14:paraId="7CCA6584" w14:textId="77777777" w:rsidR="007634BA" w:rsidRDefault="007634BA" w:rsidP="007634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clc; clear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all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;</w:t>
            </w:r>
          </w:p>
          <w:p w14:paraId="638302A9" w14:textId="77777777" w:rsidR="007634BA" w:rsidRDefault="007634BA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</w:p>
          <w:p w14:paraId="25C46A0C" w14:textId="2DB3F251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 w:rsidR="003B27C5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The image is read</w:t>
            </w:r>
            <w:r w:rsidR="00836ED0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from the </w:t>
            </w:r>
            <w:r w:rsidR="00DA1B8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active folder</w:t>
            </w:r>
          </w:p>
          <w:p w14:paraId="7B250E0C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img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'city.png'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1BBD6827" w14:textId="6A29A70D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C5165B3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</w:t>
            </w:r>
          </w:p>
          <w:p w14:paraId="69B77372" w14:textId="2C63F5F4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 w:rsidR="00C336BE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The following function is used to display the histogram %of the original image</w:t>
            </w:r>
          </w:p>
          <w:p w14:paraId="3DD4BA13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imhist(img);</w:t>
            </w:r>
          </w:p>
          <w:p w14:paraId="24F346B1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23EBBB56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%applying histogram equalization on the city.png</w:t>
            </w:r>
          </w:p>
          <w:p w14:paraId="257E8D36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img2 = histeq(img);</w:t>
            </w:r>
          </w:p>
          <w:p w14:paraId="02FC2896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A94EC7A" w14:textId="508EFD41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 w:rsidR="00C336BE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The original image and the histogram equalized image </w:t>
            </w:r>
            <w:r w:rsidR="008F2958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 w:rsidR="00C336BE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along with their histograms </w:t>
            </w:r>
            <w:r w:rsidR="008F2958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are displayed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</w:t>
            </w:r>
          </w:p>
          <w:p w14:paraId="0E40B9D3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64257B4A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1)</w:t>
            </w:r>
          </w:p>
          <w:p w14:paraId="0CF7A319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imshow(img)</w:t>
            </w:r>
          </w:p>
          <w:p w14:paraId="7F942734" w14:textId="3B3EF16E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71B0FB56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>subplot(2, 2, 2)</w:t>
            </w:r>
          </w:p>
          <w:p w14:paraId="2DA6FF6A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imshow(img2)</w:t>
            </w:r>
          </w:p>
          <w:p w14:paraId="7AA15202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'Histogram Equalized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19D40207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55E7E36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3)</w:t>
            </w:r>
          </w:p>
          <w:p w14:paraId="451CDC3F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imhist(img)</w:t>
            </w:r>
          </w:p>
          <w:p w14:paraId="7F3A35D3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Histogram'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772FD0CB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069E061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4)</w:t>
            </w:r>
          </w:p>
          <w:p w14:paraId="78D19A9D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imhist(img2)</w:t>
            </w:r>
          </w:p>
          <w:p w14:paraId="1C256DC7" w14:textId="77777777" w:rsidR="00202F6D" w:rsidRDefault="00202F6D" w:rsidP="00202F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'New Histogram'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4B599F64" w14:textId="77777777" w:rsidR="00DC22D4" w:rsidRPr="00F720FB" w:rsidRDefault="00DC22D4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</w:p>
          <w:p w14:paraId="527953AA" w14:textId="12B2056A" w:rsidR="00BD53D2" w:rsidRPr="00ED3109" w:rsidRDefault="00ED3109" w:rsidP="00ED3109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Linear Scaling</w:t>
            </w:r>
          </w:p>
          <w:p w14:paraId="0D00B6FE" w14:textId="2EB5D330" w:rsidR="00ED3109" w:rsidRDefault="001469AE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This is a point operator that uses a linear gradation function to </w:t>
            </w:r>
            <w:r w:rsidR="003B087C">
              <w:rPr>
                <w:rFonts w:ascii="Cambria Math" w:hAnsi="Cambria Math"/>
                <w:sz w:val="36"/>
                <w:szCs w:val="36"/>
              </w:rPr>
              <w:t>spread all intensity value</w:t>
            </w:r>
            <w:r w:rsidR="00B72861">
              <w:rPr>
                <w:rFonts w:ascii="Cambria Math" w:hAnsi="Cambria Math"/>
                <w:sz w:val="36"/>
                <w:szCs w:val="36"/>
              </w:rPr>
              <w:t>s</w:t>
            </w:r>
            <w:r w:rsidR="003B087C">
              <w:rPr>
                <w:rFonts w:ascii="Cambria Math" w:hAnsi="Cambria Math"/>
                <w:sz w:val="36"/>
                <w:szCs w:val="36"/>
              </w:rPr>
              <w:t xml:space="preserve"> in an image across the entire gray scale from 0 to G</w:t>
            </w:r>
            <w:r w:rsidR="003B087C" w:rsidRPr="003B087C">
              <w:rPr>
                <w:rFonts w:ascii="Cambria Math" w:hAnsi="Cambria Math"/>
                <w:sz w:val="36"/>
                <w:szCs w:val="36"/>
                <w:vertAlign w:val="subscript"/>
              </w:rPr>
              <w:t>max</w:t>
            </w:r>
            <w:r w:rsidR="003B087C">
              <w:rPr>
                <w:rFonts w:ascii="Cambria Math" w:hAnsi="Cambria Math"/>
                <w:sz w:val="36"/>
                <w:szCs w:val="36"/>
              </w:rPr>
              <w:t>. The gradation function is:</w:t>
            </w:r>
          </w:p>
          <w:p w14:paraId="1E800926" w14:textId="30EBAFC0" w:rsidR="003B087C" w:rsidRPr="00B40F5B" w:rsidRDefault="003B087C" w:rsidP="00D6415F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5CC23463" w14:textId="1273CB12" w:rsidR="003B087C" w:rsidRPr="00B40F5B" w:rsidRDefault="00B40F5B" w:rsidP="00B40F5B">
            <w:pPr>
              <w:jc w:val="center"/>
              <w:rPr>
                <w:rFonts w:ascii="Cambria Math" w:hAnsi="Cambria Math"/>
                <w:sz w:val="30"/>
                <w:szCs w:val="30"/>
              </w:rPr>
            </w:pPr>
            <w:r w:rsidRPr="00B40F5B">
              <w:rPr>
                <w:sz w:val="30"/>
                <w:szCs w:val="30"/>
              </w:rPr>
              <w:t>g(u) = b</w:t>
            </w:r>
            <w:r w:rsidR="00F53A58">
              <w:rPr>
                <w:sz w:val="30"/>
                <w:szCs w:val="30"/>
              </w:rPr>
              <w:t xml:space="preserve"> </w:t>
            </w:r>
            <w:r w:rsidRPr="00B40F5B">
              <w:rPr>
                <w:sz w:val="30"/>
                <w:szCs w:val="30"/>
              </w:rPr>
              <w:t>(u + a)</w:t>
            </w:r>
          </w:p>
          <w:p w14:paraId="11EAADD0" w14:textId="731AB56A" w:rsidR="003B087C" w:rsidRPr="00B40F5B" w:rsidRDefault="003B087C" w:rsidP="00D6415F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62AE8DD4" w14:textId="506A4033" w:rsidR="003B087C" w:rsidRDefault="00B40F5B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where</w:t>
            </w:r>
            <w:r w:rsidRPr="008B443D">
              <w:rPr>
                <w:rFonts w:ascii="Cambria Math" w:hAnsi="Cambria Math"/>
                <w:sz w:val="30"/>
                <w:szCs w:val="30"/>
              </w:rPr>
              <w:t xml:space="preserve"> </w:t>
            </w:r>
            <m:oMath>
              <m:r>
                <w:rPr>
                  <w:rFonts w:ascii="Cambria Math" w:hAnsi="Cambria Math"/>
                  <w:sz w:val="30"/>
                  <w:szCs w:val="30"/>
                </w:rPr>
                <m:t>a= 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 and b= </m:t>
              </m:r>
              <m:f>
                <m:f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min</m:t>
                      </m:r>
                    </m:sub>
                  </m:sSub>
                </m:den>
              </m:f>
            </m:oMath>
          </w:p>
          <w:p w14:paraId="51D62023" w14:textId="7F423472" w:rsidR="00B40F5B" w:rsidRDefault="00B40F5B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9E3017C" w14:textId="27B112B4" w:rsidR="00F53A58" w:rsidRDefault="00F53A58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MATLAB, the following function was</w:t>
            </w:r>
            <w:r w:rsidR="00E908A1">
              <w:rPr>
                <w:rFonts w:ascii="Cambria Math" w:hAnsi="Cambria Math"/>
                <w:sz w:val="36"/>
                <w:szCs w:val="36"/>
              </w:rPr>
              <w:t xml:space="preserve"> w</w:t>
            </w:r>
            <w:r w:rsidR="00A44F7F">
              <w:rPr>
                <w:rFonts w:ascii="Cambria Math" w:hAnsi="Cambria Math"/>
                <w:sz w:val="36"/>
                <w:szCs w:val="36"/>
              </w:rPr>
              <w:t>ritten</w:t>
            </w:r>
            <w:r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1132BA">
              <w:rPr>
                <w:rFonts w:ascii="Cambria Math" w:hAnsi="Cambria Math"/>
                <w:sz w:val="36"/>
                <w:szCs w:val="36"/>
              </w:rPr>
              <w:t>for the gradation function. The function accepts an image</w:t>
            </w:r>
            <w:r w:rsidR="002F3AB3">
              <w:rPr>
                <w:rFonts w:ascii="Cambria Math" w:hAnsi="Cambria Math"/>
                <w:sz w:val="36"/>
                <w:szCs w:val="36"/>
              </w:rPr>
              <w:t xml:space="preserve">, linearly scales it, and returns the linearly scaled image. </w:t>
            </w:r>
          </w:p>
          <w:p w14:paraId="49511E4F" w14:textId="480485FB" w:rsidR="002F3AB3" w:rsidRDefault="002F3AB3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C9C2A02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[output] = lab1linscale(img)</w:t>
            </w:r>
          </w:p>
          <w:p w14:paraId="3E048111" w14:textId="68F70CB9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68AFFF14" w14:textId="4EC090BB" w:rsidR="00210E98" w:rsidRDefault="00210E98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 w:rsidR="000C5DB4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The row, column, and channels of the image are obtained along with the cardinality of the image. </w:t>
            </w:r>
          </w:p>
          <w:p w14:paraId="4DD84A35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[row, col, ch] = size(img);</w:t>
            </w:r>
          </w:p>
          <w:p w14:paraId="7DA3B5B5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row*col;</w:t>
            </w:r>
          </w:p>
          <w:p w14:paraId="0C7ED486" w14:textId="076D0119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7BCFC178" w14:textId="3C62F46A" w:rsidR="00210E98" w:rsidRDefault="00210E98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</w:t>
            </w:r>
            <w:r w:rsidR="00A93D1B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added in case the image introduced </w:t>
            </w:r>
            <w:r w:rsidR="00D6496B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i</w:t>
            </w:r>
            <w:r w:rsidR="00A93D1B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s an RGB %image. </w:t>
            </w:r>
            <w:r w:rsidR="000C5DB4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It functions to convert it to a gray-scale image. </w:t>
            </w:r>
          </w:p>
          <w:p w14:paraId="78ABBE37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6FAD4441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img = rgb2gray(img);</w:t>
            </w:r>
          </w:p>
          <w:p w14:paraId="6520709D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288D32BE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4BE07897" w14:textId="51E8D0BB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%convert the image to double before performing any </w:t>
            </w:r>
            <w:r w:rsidR="00FB5A56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mathematical operations</w:t>
            </w:r>
          </w:p>
          <w:p w14:paraId="7D7F2353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>img = double(img);</w:t>
            </w:r>
          </w:p>
          <w:p w14:paraId="117B2BA1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D45785C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%find the max and min intensities</w:t>
            </w:r>
          </w:p>
          <w:p w14:paraId="2D273618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umax = max(img(:));</w:t>
            </w:r>
          </w:p>
          <w:p w14:paraId="5452F3EF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umin = min(img(:));</w:t>
            </w:r>
          </w:p>
          <w:p w14:paraId="0D650107" w14:textId="78D7B645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06786131" w14:textId="2C27D346" w:rsidR="003C62AB" w:rsidRDefault="003C62AB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The parameters of the gradation function are initialized</w:t>
            </w:r>
          </w:p>
          <w:p w14:paraId="76E51DEA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Gmax = 255;</w:t>
            </w:r>
          </w:p>
          <w:p w14:paraId="412CFDA3" w14:textId="0B38F14F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a = -(umin);</w:t>
            </w:r>
          </w:p>
          <w:p w14:paraId="760B36DF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b = Gmax / (umax - umin);</w:t>
            </w:r>
          </w:p>
          <w:p w14:paraId="2744EEFE" w14:textId="42DC2B56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13774F6C" w14:textId="31132805" w:rsidR="009F549B" w:rsidRDefault="003C62AB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new image is obtained using the gradation function. </w:t>
            </w:r>
          </w:p>
          <w:p w14:paraId="1A9141FE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img_new = b*(img +a);</w:t>
            </w:r>
          </w:p>
          <w:p w14:paraId="519D7E32" w14:textId="51524450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5C13A0C7" w14:textId="56708047" w:rsidR="00060ABA" w:rsidRDefault="00060ABA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Convert the image back to unsigned 8-bit integers.</w:t>
            </w:r>
          </w:p>
          <w:p w14:paraId="21FF2499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img_new = uint8(img_new);</w:t>
            </w:r>
          </w:p>
          <w:p w14:paraId="542BD2A7" w14:textId="4D5A9FB1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28AD234B" w14:textId="6CB702EB" w:rsidR="009F549B" w:rsidRDefault="009F549B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Return the new image</w:t>
            </w:r>
          </w:p>
          <w:p w14:paraId="303D3F0A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 = img_new;</w:t>
            </w:r>
          </w:p>
          <w:p w14:paraId="38A82B77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26983CFD" w14:textId="77777777" w:rsidR="002F3AB3" w:rsidRDefault="002F3AB3" w:rsidP="002F3A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7094BA62" w14:textId="5395E70A" w:rsidR="002F3AB3" w:rsidRDefault="002F3AB3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8CD472C" w14:textId="549E9DA4" w:rsidR="000C7922" w:rsidRDefault="000C7922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following code </w:t>
            </w:r>
            <w:r w:rsidR="00836ED0">
              <w:rPr>
                <w:rFonts w:ascii="Cambria Math" w:hAnsi="Cambria Math"/>
                <w:sz w:val="36"/>
                <w:szCs w:val="36"/>
              </w:rPr>
              <w:t xml:space="preserve">calls the linear scaling function and applies it on the input image, before displaying the results. </w:t>
            </w:r>
          </w:p>
          <w:p w14:paraId="64128B52" w14:textId="6DC3C5E3" w:rsidR="00836ED0" w:rsidRDefault="00836ED0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A8B9320" w14:textId="32F6DF8E" w:rsidR="00DA1B87" w:rsidRPr="00DA1B87" w:rsidRDefault="00DA1B87" w:rsidP="00DA1B8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image is read from the active folder</w:t>
            </w:r>
          </w:p>
          <w:p w14:paraId="77BEE9B8" w14:textId="77777777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a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'city.png'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73185FA0" w14:textId="1755FB00" w:rsidR="008109D6" w:rsidRDefault="008109D6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588AF5A8" w14:textId="4C1577A0" w:rsidR="008109D6" w:rsidRPr="008109D6" w:rsidRDefault="008109D6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following syntax calls the linear scaling function.</w:t>
            </w:r>
          </w:p>
          <w:p w14:paraId="4899E35F" w14:textId="77777777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res = lab1linscale(a);</w:t>
            </w:r>
          </w:p>
          <w:p w14:paraId="52B48482" w14:textId="06CBF92F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5A23308D" w14:textId="48487E3B" w:rsidR="0057536D" w:rsidRDefault="0057536D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%The original image and the linearly scaled image are </w:t>
            </w:r>
            <w:r w:rsidR="008109D6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displayed</w:t>
            </w:r>
            <w:r w:rsidR="008109D6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along with their histograms</w:t>
            </w:r>
            <w:r w:rsidR="008109D6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.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</w:t>
            </w:r>
          </w:p>
          <w:p w14:paraId="724C56A0" w14:textId="77777777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75A42B70" w14:textId="77777777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1)</w:t>
            </w:r>
          </w:p>
          <w:p w14:paraId="36235682" w14:textId="77777777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imshow(a)</w:t>
            </w:r>
          </w:p>
          <w:p w14:paraId="04BA8595" w14:textId="77777777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02A35C21" w14:textId="77777777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50121DE7" w14:textId="77777777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2)</w:t>
            </w:r>
          </w:p>
          <w:p w14:paraId="6211FE6F" w14:textId="77777777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imshow(res)</w:t>
            </w:r>
          </w:p>
          <w:p w14:paraId="675ADF29" w14:textId="77777777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'Linearly Scaled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243004E2" w14:textId="77777777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1381589" w14:textId="77777777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3)</w:t>
            </w:r>
          </w:p>
          <w:p w14:paraId="3F9F14E4" w14:textId="77777777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imhist(a);</w:t>
            </w:r>
          </w:p>
          <w:p w14:paraId="23929489" w14:textId="01543AAC" w:rsidR="00551CDE" w:rsidRDefault="00551CDE" w:rsidP="00551CD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title([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'Histogram of the Original Image Umin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num2str(min(a(:))),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 and Umax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num2str(max(a(:)))]);</w:t>
            </w:r>
          </w:p>
          <w:p w14:paraId="481BB2AE" w14:textId="77777777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9A29A1F" w14:textId="7691F858" w:rsidR="00836ED0" w:rsidRDefault="008109D6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%</w:t>
            </w:r>
            <w:r w:rsidR="00836ED0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4)</w:t>
            </w:r>
          </w:p>
          <w:p w14:paraId="1DFF7A18" w14:textId="77777777" w:rsidR="00836ED0" w:rsidRDefault="00836ED0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imhist(res);</w:t>
            </w:r>
          </w:p>
          <w:p w14:paraId="0808513E" w14:textId="2C3C16DA" w:rsidR="002340E8" w:rsidRDefault="002340E8" w:rsidP="002340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title([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'Histogram of the Linearly Scaled Image Umin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num2str(min(res(:))),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 and Umax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</w:t>
            </w:r>
            <w:r w:rsidR="00545FE9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num2str(max(res(:)))]);</w:t>
            </w:r>
          </w:p>
          <w:p w14:paraId="2952ED62" w14:textId="46B5FC07" w:rsidR="00836ED0" w:rsidRDefault="00836ED0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4EFD79D" w14:textId="00AE6CD0" w:rsidR="00AC5D67" w:rsidRPr="00ED3109" w:rsidRDefault="00AC5D67" w:rsidP="00AC5D6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Conditional Scaling</w:t>
            </w:r>
          </w:p>
          <w:p w14:paraId="602F9533" w14:textId="4142F41D" w:rsidR="00AC5D67" w:rsidRDefault="00AC5D67" w:rsidP="00AC5D6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This is another point operator that uses a linear gradation function to </w:t>
            </w:r>
            <w:r w:rsidR="00DA2391">
              <w:rPr>
                <w:rFonts w:ascii="Cambria Math" w:hAnsi="Cambria Math"/>
                <w:sz w:val="36"/>
                <w:szCs w:val="36"/>
              </w:rPr>
              <w:t xml:space="preserve">produce a new image having the same mean and standard deviation as </w:t>
            </w:r>
            <w:r w:rsidR="0031103A">
              <w:rPr>
                <w:rFonts w:ascii="Cambria Math" w:hAnsi="Cambria Math"/>
                <w:sz w:val="36"/>
                <w:szCs w:val="36"/>
              </w:rPr>
              <w:t xml:space="preserve">another (reference) image. </w:t>
            </w:r>
            <w:r>
              <w:rPr>
                <w:rFonts w:ascii="Cambria Math" w:hAnsi="Cambria Math"/>
                <w:sz w:val="36"/>
                <w:szCs w:val="36"/>
              </w:rPr>
              <w:t>The gradation function is:</w:t>
            </w:r>
          </w:p>
          <w:p w14:paraId="1C7BA656" w14:textId="77777777" w:rsidR="00AC5D67" w:rsidRPr="00B40F5B" w:rsidRDefault="00AC5D67" w:rsidP="00AC5D67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4EA8FECB" w14:textId="77777777" w:rsidR="00AC5D67" w:rsidRPr="00B40F5B" w:rsidRDefault="00AC5D67" w:rsidP="00AC5D67">
            <w:pPr>
              <w:jc w:val="center"/>
              <w:rPr>
                <w:rFonts w:ascii="Cambria Math" w:hAnsi="Cambria Math"/>
                <w:sz w:val="30"/>
                <w:szCs w:val="30"/>
              </w:rPr>
            </w:pPr>
            <w:r w:rsidRPr="00B40F5B">
              <w:rPr>
                <w:sz w:val="30"/>
                <w:szCs w:val="30"/>
              </w:rPr>
              <w:t>g(u) = b</w:t>
            </w:r>
            <w:r>
              <w:rPr>
                <w:sz w:val="30"/>
                <w:szCs w:val="30"/>
              </w:rPr>
              <w:t xml:space="preserve"> </w:t>
            </w:r>
            <w:r w:rsidRPr="00B40F5B">
              <w:rPr>
                <w:sz w:val="30"/>
                <w:szCs w:val="30"/>
              </w:rPr>
              <w:t>(u + a)</w:t>
            </w:r>
          </w:p>
          <w:p w14:paraId="44438B83" w14:textId="77777777" w:rsidR="00AC5D67" w:rsidRPr="00B40F5B" w:rsidRDefault="00AC5D67" w:rsidP="00AC5D67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6E4BEB4A" w14:textId="2CDF4A44" w:rsidR="00AC5D67" w:rsidRDefault="00AC5D67" w:rsidP="00AC5D6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where</w:t>
            </w:r>
            <w:r w:rsidRPr="008B443D">
              <w:rPr>
                <w:rFonts w:ascii="Cambria Math" w:hAnsi="Cambria Math"/>
                <w:sz w:val="30"/>
                <w:szCs w:val="30"/>
              </w:rPr>
              <w:t xml:space="preserve"> </w:t>
            </w:r>
            <m:oMath>
              <m:r>
                <w:rPr>
                  <w:rFonts w:ascii="Cambria Math" w:hAnsi="Cambria Math"/>
                  <w:sz w:val="32"/>
                  <w:szCs w:val="32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µ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µ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 xml:space="preserve"> and b= 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den>
              </m:f>
            </m:oMath>
          </w:p>
          <w:p w14:paraId="4E927DC5" w14:textId="77777777" w:rsidR="00AC5D67" w:rsidRDefault="00AC5D67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E6B5ACA" w14:textId="65B5BA5A" w:rsidR="00461555" w:rsidRDefault="00461555" w:rsidP="00461555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In MATLAB, the following function was created for the gradation function. The function accepts </w:t>
            </w:r>
            <w:r w:rsidR="002A7010">
              <w:rPr>
                <w:rFonts w:ascii="Cambria Math" w:hAnsi="Cambria Math"/>
                <w:sz w:val="36"/>
                <w:szCs w:val="36"/>
              </w:rPr>
              <w:t xml:space="preserve">two </w:t>
            </w:r>
            <w:r>
              <w:rPr>
                <w:rFonts w:ascii="Cambria Math" w:hAnsi="Cambria Math"/>
                <w:sz w:val="36"/>
                <w:szCs w:val="36"/>
              </w:rPr>
              <w:t>image</w:t>
            </w:r>
            <w:r w:rsidR="002A7010">
              <w:rPr>
                <w:rFonts w:ascii="Cambria Math" w:hAnsi="Cambria Math"/>
                <w:sz w:val="36"/>
                <w:szCs w:val="36"/>
              </w:rPr>
              <w:t xml:space="preserve">s (the image to be conditionally scaled and </w:t>
            </w:r>
            <w:r w:rsidR="00CD2A04">
              <w:rPr>
                <w:rFonts w:ascii="Cambria Math" w:hAnsi="Cambria Math"/>
                <w:sz w:val="36"/>
                <w:szCs w:val="36"/>
              </w:rPr>
              <w:t>the reference image (for the mean and standard deviation))</w:t>
            </w:r>
            <w:r>
              <w:rPr>
                <w:rFonts w:ascii="Cambria Math" w:hAnsi="Cambria Math"/>
                <w:sz w:val="36"/>
                <w:szCs w:val="36"/>
              </w:rPr>
              <w:t>, and returns the</w:t>
            </w:r>
            <w:r w:rsidR="00CD2A04">
              <w:rPr>
                <w:rFonts w:ascii="Cambria Math" w:hAnsi="Cambria Math"/>
                <w:sz w:val="36"/>
                <w:szCs w:val="36"/>
              </w:rPr>
              <w:t xml:space="preserve"> conditionally</w:t>
            </w:r>
            <w:r>
              <w:rPr>
                <w:rFonts w:ascii="Cambria Math" w:hAnsi="Cambria Math"/>
                <w:sz w:val="36"/>
                <w:szCs w:val="36"/>
              </w:rPr>
              <w:t xml:space="preserve"> scaled image. </w:t>
            </w:r>
          </w:p>
          <w:p w14:paraId="0536C102" w14:textId="385F7240" w:rsidR="00836ED0" w:rsidRDefault="00836ED0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6156296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[output] = lab1condscale(j, i)</w:t>
            </w:r>
          </w:p>
          <w:p w14:paraId="0D740590" w14:textId="16D3437F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41D10A5F" w14:textId="20FEA799" w:rsidR="00D6496B" w:rsidRDefault="00D6496B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The row, column, and channels of the image</w:t>
            </w:r>
            <w:r w:rsidR="009A71E1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s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are obtained along with the cardinality of the image. </w:t>
            </w:r>
          </w:p>
          <w:p w14:paraId="37061C76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[row, col, ch] = size(i);</w:t>
            </w:r>
          </w:p>
          <w:p w14:paraId="007EA8B9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row*col;</w:t>
            </w:r>
          </w:p>
          <w:p w14:paraId="4794A55A" w14:textId="339439C8" w:rsidR="009A71E1" w:rsidRDefault="009A71E1" w:rsidP="009A71E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[row</w:t>
            </w:r>
            <w:r w:rsidR="00FA49C7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_i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col</w:t>
            </w:r>
            <w:r w:rsidR="00FA49C7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_i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ch</w:t>
            </w:r>
            <w:r w:rsidR="00FA49C7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_i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] = size(j);</w:t>
            </w:r>
          </w:p>
          <w:p w14:paraId="161B6A1F" w14:textId="03452FB8" w:rsidR="00F807BC" w:rsidRPr="009A71E1" w:rsidRDefault="009A71E1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</w:t>
            </w:r>
            <w:r w:rsidR="00FA49C7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_i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= row</w:t>
            </w:r>
            <w:r w:rsidR="00FA49C7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_i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*col</w:t>
            </w:r>
            <w:r w:rsidR="00FA49C7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_i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;</w:t>
            </w:r>
          </w:p>
          <w:p w14:paraId="4A1B740E" w14:textId="77777777" w:rsidR="009A71E1" w:rsidRDefault="009A71E1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707FEFCE" w14:textId="6F1B21B5" w:rsidR="00D6496B" w:rsidRDefault="00D6496B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added in case the image introduced is an RGB %image. It functions to convert it to a gray-scale image. </w:t>
            </w:r>
          </w:p>
          <w:p w14:paraId="34C2E17C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33511632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 xml:space="preserve">    i = rgb2gray(i);</w:t>
            </w:r>
          </w:p>
          <w:p w14:paraId="48CD4A94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5C3E6BCC" w14:textId="6E22FC32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61BA4C98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43195B1B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j = rgb2gray(j);</w:t>
            </w:r>
          </w:p>
          <w:p w14:paraId="3EC8E643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3C366ECF" w14:textId="6D48B914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</w:pPr>
          </w:p>
          <w:p w14:paraId="19F13359" w14:textId="678570A3" w:rsidR="00EC373C" w:rsidRDefault="00EC373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images to doubles before performing any %mathematical operations</w:t>
            </w:r>
          </w:p>
          <w:p w14:paraId="0F45C635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j = double(j);</w:t>
            </w:r>
          </w:p>
          <w:p w14:paraId="02D18BEA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double(i);</w:t>
            </w:r>
          </w:p>
          <w:p w14:paraId="3BF14D60" w14:textId="146C64DB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1D65E4CD" w14:textId="4930AA05" w:rsidR="00EC373C" w:rsidRDefault="00FB5A56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Find the mean and standard deviation of each image</w:t>
            </w:r>
            <w:r w:rsidR="000F1FB1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, and obtain the values of a and b</w:t>
            </w:r>
          </w:p>
          <w:p w14:paraId="33322CA7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mi = mean(i(:));</w:t>
            </w:r>
          </w:p>
          <w:p w14:paraId="26E7C5CE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mj = mean(j(:));</w:t>
            </w:r>
          </w:p>
          <w:p w14:paraId="249C4016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si = std(i(:));</w:t>
            </w:r>
          </w:p>
          <w:p w14:paraId="2CCD2CB4" w14:textId="2F7D0C26" w:rsidR="00F807BC" w:rsidRPr="00195D29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sj = std(j(:));</w:t>
            </w:r>
          </w:p>
          <w:p w14:paraId="594560B4" w14:textId="2B291726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a = (mi*(sj/si)) - mj;</w:t>
            </w:r>
          </w:p>
          <w:p w14:paraId="559BC224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b = si/sj;</w:t>
            </w:r>
          </w:p>
          <w:p w14:paraId="5373B65E" w14:textId="0EF0F119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4C5E0254" w14:textId="6EA52099" w:rsidR="000F1FB1" w:rsidRDefault="000F1FB1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Apply the gradation function</w:t>
            </w:r>
          </w:p>
          <w:p w14:paraId="19282571" w14:textId="77777777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j_new = b*(j + a);</w:t>
            </w:r>
          </w:p>
          <w:p w14:paraId="0AB83903" w14:textId="3DE1184B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FEFDA42" w14:textId="07DC37DC" w:rsidR="0064577C" w:rsidRDefault="0064577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</w:t>
            </w:r>
            <w:r w:rsidR="000C7B44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Convert the image back to unsigned 8-bit integers and %return the new image. </w:t>
            </w:r>
          </w:p>
          <w:p w14:paraId="586FD7BE" w14:textId="325254CE" w:rsidR="00F807BC" w:rsidRDefault="00F807BC" w:rsidP="00F807B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output = </w:t>
            </w:r>
            <w:r w:rsidR="000C7B44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uint8(j_new);</w:t>
            </w:r>
          </w:p>
          <w:p w14:paraId="40AED698" w14:textId="6C1D04B0" w:rsidR="00461555" w:rsidRPr="00D6496B" w:rsidRDefault="00D6496B" w:rsidP="00D649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6E651A9F" w14:textId="77777777" w:rsidR="00461555" w:rsidRDefault="00461555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7239655" w14:textId="6DEB4B9E" w:rsidR="00461555" w:rsidRDefault="00461555" w:rsidP="00461555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following code calls the</w:t>
            </w:r>
            <w:r w:rsidR="00551444">
              <w:rPr>
                <w:rFonts w:ascii="Cambria Math" w:hAnsi="Cambria Math"/>
                <w:sz w:val="36"/>
                <w:szCs w:val="36"/>
              </w:rPr>
              <w:t xml:space="preserve"> conditional</w:t>
            </w:r>
            <w:r>
              <w:rPr>
                <w:rFonts w:ascii="Cambria Math" w:hAnsi="Cambria Math"/>
                <w:sz w:val="36"/>
                <w:szCs w:val="36"/>
              </w:rPr>
              <w:t xml:space="preserve"> scaling function and applies it on the input image, before displaying the results. </w:t>
            </w:r>
          </w:p>
          <w:p w14:paraId="128DD0DC" w14:textId="4EFA7FF8" w:rsidR="00461555" w:rsidRDefault="00461555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B0C1BD7" w14:textId="697749DE" w:rsidR="00F62F86" w:rsidRPr="00F62F86" w:rsidRDefault="00F62F86" w:rsidP="00F62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Read the two image to be used.</w:t>
            </w:r>
          </w:p>
          <w:p w14:paraId="7298430B" w14:textId="77777777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b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'city.png'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5650F9E7" w14:textId="77777777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'board.jpg'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7B8FE4F6" w14:textId="51F657B2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728F1E47" w14:textId="6F23E44E" w:rsidR="00F62F86" w:rsidRDefault="00F62F86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following syntax calls the conditional scaling function.</w:t>
            </w:r>
          </w:p>
          <w:p w14:paraId="5A4FAD99" w14:textId="77777777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re = lab1condscale(b, c);</w:t>
            </w:r>
          </w:p>
          <w:p w14:paraId="3DC3A6B7" w14:textId="40284444" w:rsidR="00763910" w:rsidRDefault="00C90554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p = rgb2gray(c);</w:t>
            </w:r>
          </w:p>
          <w:p w14:paraId="107D33C9" w14:textId="371F5FEF" w:rsidR="00195D29" w:rsidRDefault="00195D29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lastRenderedPageBreak/>
              <w:t>%The reference image</w:t>
            </w:r>
            <w:r w:rsidR="00827B4E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, the current image,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and the </w:t>
            </w:r>
            <w:r w:rsidR="00827B4E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conditionally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scaled image are displayed</w:t>
            </w:r>
            <w:r w:rsidR="00827B4E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.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</w:t>
            </w:r>
          </w:p>
          <w:p w14:paraId="15DF960C" w14:textId="77777777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3D8BFC7D" w14:textId="77777777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[1,2])</w:t>
            </w:r>
          </w:p>
          <w:p w14:paraId="3E620EBE" w14:textId="072E412E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</w:t>
            </w:r>
            <w:r w:rsidR="00C90554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p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52DC65DD" w14:textId="77777777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'Reference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1D320A44" w14:textId="77777777" w:rsidR="00BF5647" w:rsidRDefault="00BF5647" w:rsidP="00BF564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xlabel({[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'\mu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num2str(mean(p(:)))], [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'\sigma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num2str(std(double(p(:))))]})</w:t>
            </w:r>
          </w:p>
          <w:p w14:paraId="6C3CBD21" w14:textId="5E13A18C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32295958" w14:textId="77777777" w:rsidR="00BF5647" w:rsidRDefault="00BF5647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71307FC4" w14:textId="77777777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3)</w:t>
            </w:r>
          </w:p>
          <w:p w14:paraId="6CA267E1" w14:textId="77777777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imshow(b)</w:t>
            </w:r>
          </w:p>
          <w:p w14:paraId="2D780F50" w14:textId="77777777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'Current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4AA18DA0" w14:textId="77777777" w:rsidR="00D171C4" w:rsidRDefault="00D171C4" w:rsidP="00D171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xlabel({[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'\mu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num2str(mean(b(:)))], [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'\sigma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num2str(std(double(b(:))))]})</w:t>
            </w:r>
          </w:p>
          <w:p w14:paraId="71F02B2E" w14:textId="4288B801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1207D9A1" w14:textId="77777777" w:rsidR="00D171C4" w:rsidRDefault="00D171C4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25B5699E" w14:textId="77777777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4)</w:t>
            </w:r>
          </w:p>
          <w:p w14:paraId="3BA18713" w14:textId="77777777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imshow(re)</w:t>
            </w:r>
          </w:p>
          <w:p w14:paraId="3EC7B1FA" w14:textId="77777777" w:rsidR="00763910" w:rsidRDefault="00763910" w:rsidP="007639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'Resulting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1718FC25" w14:textId="77777777" w:rsidR="004C3E7D" w:rsidRDefault="004C3E7D" w:rsidP="004C3E7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xlabel({[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'\mu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num2str(mean(re(:)))], [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'\sigma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num2str(std(double(re(:))))]})</w:t>
            </w:r>
          </w:p>
          <w:p w14:paraId="230E0DCB" w14:textId="33B48F22" w:rsidR="00461555" w:rsidRDefault="00461555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5AFF994" w14:textId="2E493B73" w:rsidR="003604E9" w:rsidRPr="009165B6" w:rsidRDefault="003604E9" w:rsidP="009165B6">
            <w:pPr>
              <w:pStyle w:val="Heading3"/>
              <w:jc w:val="center"/>
              <w:rPr>
                <w:rFonts w:ascii="Cambria Math" w:hAnsi="Cambria Math"/>
                <w:color w:val="002060"/>
                <w:sz w:val="50"/>
                <w:szCs w:val="5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50"/>
                <w:szCs w:val="50"/>
              </w:rPr>
              <w:t>Local</w:t>
            </w:r>
            <w:r w:rsidRPr="00162579">
              <w:rPr>
                <w:rFonts w:ascii="Cambria Math" w:hAnsi="Cambria Math"/>
                <w:color w:val="002060"/>
                <w:sz w:val="50"/>
                <w:szCs w:val="50"/>
              </w:rPr>
              <w:t xml:space="preserve"> Operators</w:t>
            </w:r>
          </w:p>
          <w:p w14:paraId="5B067436" w14:textId="256777C6" w:rsidR="003604E9" w:rsidRPr="00A559EC" w:rsidRDefault="003604E9" w:rsidP="003604E9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Box Filter (Local Mean)</w:t>
            </w:r>
          </w:p>
          <w:p w14:paraId="30E3DBD3" w14:textId="46F62585" w:rsidR="003604E9" w:rsidRDefault="00AD281C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This is a local operator that uses a window</w:t>
            </w:r>
            <w:r w:rsidR="002E2EDE">
              <w:rPr>
                <w:rFonts w:ascii="Cambria Math" w:hAnsi="Cambria Math"/>
                <w:sz w:val="36"/>
                <w:szCs w:val="36"/>
              </w:rPr>
              <w:t xml:space="preserve"> of size (2k+1)</w:t>
            </w:r>
            <w:r w:rsidR="00226F39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2E2EDE">
              <w:rPr>
                <w:rFonts w:ascii="Cambria Math" w:hAnsi="Cambria Math"/>
                <w:sz w:val="36"/>
                <w:szCs w:val="36"/>
              </w:rPr>
              <w:t>x</w:t>
            </w:r>
            <w:r w:rsidR="00226F39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2E2EDE">
              <w:rPr>
                <w:rFonts w:ascii="Cambria Math" w:hAnsi="Cambria Math"/>
                <w:sz w:val="36"/>
                <w:szCs w:val="36"/>
              </w:rPr>
              <w:t>(2k+1) to scan an entire image</w:t>
            </w:r>
            <w:r w:rsidR="00827394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B00A6A">
              <w:rPr>
                <w:rFonts w:ascii="Cambria Math" w:hAnsi="Cambria Math"/>
                <w:sz w:val="36"/>
                <w:szCs w:val="36"/>
              </w:rPr>
              <w:t>in order to produce a new image whose pixel values are the mean</w:t>
            </w:r>
            <w:r w:rsidR="00233ADF">
              <w:rPr>
                <w:rFonts w:ascii="Cambria Math" w:hAnsi="Cambria Math"/>
                <w:sz w:val="36"/>
                <w:szCs w:val="36"/>
              </w:rPr>
              <w:t xml:space="preserve"> values of the intensities of the neighboring pixels in the original </w:t>
            </w:r>
            <w:r w:rsidR="00110E42">
              <w:rPr>
                <w:rFonts w:ascii="Cambria Math" w:hAnsi="Cambria Math"/>
                <w:sz w:val="36"/>
                <w:szCs w:val="36"/>
              </w:rPr>
              <w:t>image</w:t>
            </w:r>
            <w:r w:rsidR="00233ADF">
              <w:rPr>
                <w:rFonts w:ascii="Cambria Math" w:hAnsi="Cambria Math"/>
                <w:sz w:val="36"/>
                <w:szCs w:val="36"/>
              </w:rPr>
              <w:t xml:space="preserve">. </w:t>
            </w:r>
            <w:r w:rsidR="00934ED3">
              <w:rPr>
                <w:rFonts w:ascii="Cambria Math" w:hAnsi="Cambria Math"/>
                <w:sz w:val="36"/>
                <w:szCs w:val="36"/>
              </w:rPr>
              <w:t>The mean of the neighboring pixels in each window is calculated with the following:</w:t>
            </w:r>
          </w:p>
          <w:p w14:paraId="1525F904" w14:textId="6C0A3EC6" w:rsidR="003604E9" w:rsidRPr="00934ED3" w:rsidRDefault="003604E9" w:rsidP="00D6415F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60171B81" w14:textId="6E42CD42" w:rsidR="00934ED3" w:rsidRDefault="002B47A0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0"/>
                        <w:szCs w:val="30"/>
                      </w:rPr>
                      <m:t>µ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0"/>
                            <w:szCs w:val="3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0"/>
                            <w:szCs w:val="30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0"/>
                        <w:szCs w:val="30"/>
                      </w:rPr>
                      <m:t>(I)</m:t>
                    </m:r>
                  </m:sub>
                </m:sSub>
                <m:r>
                  <w:rPr>
                    <w:rFonts w:ascii="Cambria Math" w:eastAsiaTheme="minorEastAsia" w:hAnsi="Cambria Math"/>
                    <w:sz w:val="30"/>
                    <w:szCs w:val="3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(2k+1)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30"/>
                    <w:szCs w:val="30"/>
                  </w:rPr>
                  <m:t>.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i=-k</m:t>
                    </m:r>
                  </m:sub>
                  <m:sup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+k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j=-k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+k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I(x+i, y+j)</m:t>
                        </m:r>
                      </m:e>
                    </m:nary>
                  </m:e>
                </m:nary>
              </m:oMath>
            </m:oMathPara>
          </w:p>
          <w:p w14:paraId="625DF875" w14:textId="4A1192EB" w:rsidR="00934ED3" w:rsidRPr="00934ED3" w:rsidRDefault="00934ED3" w:rsidP="00D6415F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2323EAC0" w14:textId="26A316D3" w:rsidR="00144EF2" w:rsidRDefault="00144EF2" w:rsidP="00144EF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MATLAB, the following function was</w:t>
            </w:r>
            <w:r w:rsidR="006D60AA">
              <w:rPr>
                <w:rFonts w:ascii="Cambria Math" w:hAnsi="Cambria Math"/>
                <w:sz w:val="36"/>
                <w:szCs w:val="36"/>
              </w:rPr>
              <w:t xml:space="preserve"> written</w:t>
            </w:r>
            <w:r>
              <w:rPr>
                <w:rFonts w:ascii="Cambria Math" w:hAnsi="Cambria Math"/>
                <w:sz w:val="36"/>
                <w:szCs w:val="36"/>
              </w:rPr>
              <w:t xml:space="preserve">. The function accepts </w:t>
            </w:r>
            <w:r w:rsidR="00C83C43">
              <w:rPr>
                <w:rFonts w:ascii="Cambria Math" w:hAnsi="Cambria Math"/>
                <w:sz w:val="36"/>
                <w:szCs w:val="36"/>
              </w:rPr>
              <w:t>an image and a number (for the window size)</w:t>
            </w:r>
            <w:r>
              <w:rPr>
                <w:rFonts w:ascii="Cambria Math" w:hAnsi="Cambria Math"/>
                <w:sz w:val="36"/>
                <w:szCs w:val="36"/>
              </w:rPr>
              <w:t>, and returns</w:t>
            </w:r>
            <w:r w:rsidR="00C83C43">
              <w:rPr>
                <w:rFonts w:ascii="Cambria Math" w:hAnsi="Cambria Math"/>
                <w:sz w:val="36"/>
                <w:szCs w:val="36"/>
              </w:rPr>
              <w:t xml:space="preserve"> a box filtered</w:t>
            </w:r>
            <w:r>
              <w:rPr>
                <w:rFonts w:ascii="Cambria Math" w:hAnsi="Cambria Math"/>
                <w:sz w:val="36"/>
                <w:szCs w:val="36"/>
              </w:rPr>
              <w:t xml:space="preserve"> image. </w:t>
            </w:r>
          </w:p>
          <w:p w14:paraId="1F3E2939" w14:textId="59E6EDEE" w:rsidR="00934ED3" w:rsidRDefault="00934ED3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1456938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lastRenderedPageBreak/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[output] = lab1locbox(img, k)</w:t>
            </w:r>
          </w:p>
          <w:p w14:paraId="6EE26C52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F6283F7" w14:textId="2F01FDDC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row, column, and channels of the image are obtained </w:t>
            </w:r>
            <w:r w:rsidR="00007A7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along with the cardinality of the image. </w:t>
            </w:r>
          </w:p>
          <w:p w14:paraId="016D9671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size(img);</w:t>
            </w:r>
          </w:p>
          <w:p w14:paraId="64311C54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4B18B3F5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DBCA376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added in case the image introduced is an RGB %image. It functions to convert it to a gray-scale image. </w:t>
            </w:r>
          </w:p>
          <w:p w14:paraId="18D79719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21CC5A86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img = rgb2gray(img);</w:t>
            </w:r>
          </w:p>
          <w:p w14:paraId="37B98240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62C6943C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7731AA78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 to double before performing any %mathematical operations</w:t>
            </w:r>
          </w:p>
          <w:p w14:paraId="4765B448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double(img);</w:t>
            </w:r>
          </w:p>
          <w:p w14:paraId="23C1FD35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41BA5EE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Use a for-loop to create a window for scanning the image.</w:t>
            </w:r>
          </w:p>
          <w:p w14:paraId="13B986D6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i=(k+1):1:r-k</w:t>
            </w:r>
          </w:p>
          <w:p w14:paraId="4F767E62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j=(k+1):1:c-k</w:t>
            </w:r>
          </w:p>
          <w:p w14:paraId="0FDB49C0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 = I(i-k:i+k, j-k:j+k);</w:t>
            </w:r>
          </w:p>
          <w:p w14:paraId="6AA8FD8D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Inew(i,j) = mean(wp(:));</w:t>
            </w:r>
          </w:p>
          <w:p w14:paraId="7013E9E7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47014166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1636B0E9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30558E8B" w14:textId="4F02242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Convert the box filtered image to unsigned 8-bit images </w:t>
            </w:r>
            <w:r w:rsidR="00007A7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and return the</w:t>
            </w:r>
            <w:r w:rsidR="00007A7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result.</w:t>
            </w:r>
          </w:p>
          <w:p w14:paraId="5D4A3A85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 = uint8(Inew);</w:t>
            </w:r>
          </w:p>
          <w:p w14:paraId="03B3D9DC" w14:textId="77777777" w:rsid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B42991C" w14:textId="3BFA5688" w:rsidR="00144EF2" w:rsidRPr="0019468D" w:rsidRDefault="0019468D" w:rsidP="0019468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66759DB6" w14:textId="49303252" w:rsidR="00551444" w:rsidRDefault="00551444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072D696" w14:textId="557796BD" w:rsidR="00551444" w:rsidRDefault="00551444" w:rsidP="00551444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following code calls the local mean filter function and applies it on the input image, before displaying the results. </w:t>
            </w:r>
          </w:p>
          <w:p w14:paraId="59076082" w14:textId="77777777" w:rsidR="00551444" w:rsidRDefault="00551444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1A79B39" w14:textId="18781B02" w:rsidR="007A2664" w:rsidRDefault="007A2664" w:rsidP="007A266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Read the image to be preprocessed</w:t>
            </w:r>
            <w:r w:rsidR="000875CC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, and initialized k %(used to determine the window size). </w:t>
            </w:r>
          </w:p>
          <w:p w14:paraId="35FAACCE" w14:textId="77777777" w:rsidR="007A2664" w:rsidRDefault="007A2664" w:rsidP="007A266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d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'jump.png'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6CC41F2B" w14:textId="77777777" w:rsidR="007A2664" w:rsidRDefault="007A2664" w:rsidP="007A266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e = 5;</w:t>
            </w:r>
          </w:p>
          <w:p w14:paraId="3AECA7A3" w14:textId="77777777" w:rsidR="007A2664" w:rsidRDefault="007A2664" w:rsidP="007A266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23E7EB2A" w14:textId="77777777" w:rsidR="007A2664" w:rsidRDefault="007A2664" w:rsidP="007A266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This syntax calls the box filter function</w:t>
            </w:r>
          </w:p>
          <w:p w14:paraId="133560A9" w14:textId="77777777" w:rsidR="007A2664" w:rsidRDefault="007A2664" w:rsidP="007A266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>r = lab1locbox(d, e);</w:t>
            </w:r>
          </w:p>
          <w:p w14:paraId="01C9E1EE" w14:textId="77777777" w:rsidR="007A2664" w:rsidRDefault="007A2664" w:rsidP="007A266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8ED1338" w14:textId="2031BBE5" w:rsidR="007A2664" w:rsidRDefault="007A2664" w:rsidP="007A266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%The original image and the box filtered image are </w:t>
            </w:r>
            <w:r w:rsidR="00007A7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displayed.</w:t>
            </w:r>
          </w:p>
          <w:p w14:paraId="7A07282E" w14:textId="77777777" w:rsidR="007A2664" w:rsidRDefault="007A2664" w:rsidP="007A266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7F9D5F93" w14:textId="77777777" w:rsidR="007A2664" w:rsidRDefault="007A2664" w:rsidP="007A266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1, 1)</w:t>
            </w:r>
          </w:p>
          <w:p w14:paraId="536875C6" w14:textId="77777777" w:rsidR="007A2664" w:rsidRDefault="007A2664" w:rsidP="007A266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imshow(d)</w:t>
            </w:r>
          </w:p>
          <w:p w14:paraId="697B1201" w14:textId="77777777" w:rsidR="007A2664" w:rsidRDefault="007A2664" w:rsidP="007A266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316EB1D7" w14:textId="77777777" w:rsidR="007A2664" w:rsidRDefault="007A2664" w:rsidP="007A266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EA95A25" w14:textId="77777777" w:rsidR="007A2664" w:rsidRDefault="007A2664" w:rsidP="007A266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1, 2)</w:t>
            </w:r>
          </w:p>
          <w:p w14:paraId="41F443DD" w14:textId="77777777" w:rsidR="007A2664" w:rsidRDefault="007A2664" w:rsidP="007A266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imshow(r)</w:t>
            </w:r>
          </w:p>
          <w:p w14:paraId="6B97B1E5" w14:textId="77777777" w:rsidR="00BF6765" w:rsidRDefault="00BF6765" w:rsidP="00BF676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title([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'Box Filtered image, k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num2str(e)])</w:t>
            </w:r>
          </w:p>
          <w:p w14:paraId="47EC7201" w14:textId="1CA0A5E1" w:rsidR="000D3254" w:rsidRDefault="000D3254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A086B80" w14:textId="1010E146" w:rsidR="00FD4031" w:rsidRDefault="00FD4031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686EA0A" w14:textId="16566B95" w:rsidR="00FD4031" w:rsidRPr="00A559EC" w:rsidRDefault="00BA7094" w:rsidP="00FD4031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Local Max and Local Min</w:t>
            </w:r>
          </w:p>
          <w:p w14:paraId="10CD57E1" w14:textId="385BDA45" w:rsidR="00FD4031" w:rsidRDefault="00FD4031" w:rsidP="00FD403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</w:t>
            </w:r>
            <w:r w:rsidR="00BA7094">
              <w:rPr>
                <w:rFonts w:ascii="Cambria Math" w:hAnsi="Cambria Math"/>
                <w:sz w:val="36"/>
                <w:szCs w:val="36"/>
              </w:rPr>
              <w:t>ese</w:t>
            </w:r>
            <w:r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BA7094">
              <w:rPr>
                <w:rFonts w:ascii="Cambria Math" w:hAnsi="Cambria Math"/>
                <w:sz w:val="36"/>
                <w:szCs w:val="36"/>
              </w:rPr>
              <w:t>are</w:t>
            </w:r>
            <w:r>
              <w:rPr>
                <w:rFonts w:ascii="Cambria Math" w:hAnsi="Cambria Math"/>
                <w:sz w:val="36"/>
                <w:szCs w:val="36"/>
              </w:rPr>
              <w:t xml:space="preserve"> local operator</w:t>
            </w:r>
            <w:r w:rsidR="00BA7094">
              <w:rPr>
                <w:rFonts w:ascii="Cambria Math" w:hAnsi="Cambria Math"/>
                <w:sz w:val="36"/>
                <w:szCs w:val="36"/>
              </w:rPr>
              <w:t>s</w:t>
            </w:r>
            <w:r>
              <w:rPr>
                <w:rFonts w:ascii="Cambria Math" w:hAnsi="Cambria Math"/>
                <w:sz w:val="36"/>
                <w:szCs w:val="36"/>
              </w:rPr>
              <w:t xml:space="preserve"> that use a window of size (2k+1) x (2k+1) to scan an entire image in order to produce a new image whose pixel values are the </w:t>
            </w:r>
            <w:r w:rsidR="004B04B8">
              <w:rPr>
                <w:rFonts w:ascii="Cambria Math" w:hAnsi="Cambria Math"/>
                <w:sz w:val="36"/>
                <w:szCs w:val="36"/>
              </w:rPr>
              <w:t xml:space="preserve">max/min </w:t>
            </w:r>
            <w:r>
              <w:rPr>
                <w:rFonts w:ascii="Cambria Math" w:hAnsi="Cambria Math"/>
                <w:sz w:val="36"/>
                <w:szCs w:val="36"/>
              </w:rPr>
              <w:t>intensit</w:t>
            </w:r>
            <w:r w:rsidR="002B5A20">
              <w:rPr>
                <w:rFonts w:ascii="Cambria Math" w:hAnsi="Cambria Math"/>
                <w:sz w:val="36"/>
                <w:szCs w:val="36"/>
              </w:rPr>
              <w:t>ies</w:t>
            </w:r>
            <w:r>
              <w:rPr>
                <w:rFonts w:ascii="Cambria Math" w:hAnsi="Cambria Math"/>
                <w:sz w:val="36"/>
                <w:szCs w:val="36"/>
              </w:rPr>
              <w:t xml:space="preserve"> of the neighboring pixels in the original image. The m</w:t>
            </w:r>
            <w:r w:rsidR="000C2711">
              <w:rPr>
                <w:rFonts w:ascii="Cambria Math" w:hAnsi="Cambria Math"/>
                <w:sz w:val="36"/>
                <w:szCs w:val="36"/>
              </w:rPr>
              <w:t>ax and min</w:t>
            </w:r>
            <w:r>
              <w:rPr>
                <w:rFonts w:ascii="Cambria Math" w:hAnsi="Cambria Math"/>
                <w:sz w:val="36"/>
                <w:szCs w:val="36"/>
              </w:rPr>
              <w:t xml:space="preserve"> of the neighboring pixels in each window </w:t>
            </w:r>
            <w:r w:rsidR="000C2711">
              <w:rPr>
                <w:rFonts w:ascii="Cambria Math" w:hAnsi="Cambria Math"/>
                <w:sz w:val="36"/>
                <w:szCs w:val="36"/>
              </w:rPr>
              <w:t>are</w:t>
            </w:r>
            <w:r>
              <w:rPr>
                <w:rFonts w:ascii="Cambria Math" w:hAnsi="Cambria Math"/>
                <w:sz w:val="36"/>
                <w:szCs w:val="36"/>
              </w:rPr>
              <w:t xml:space="preserve"> calculated with the following:</w:t>
            </w:r>
          </w:p>
          <w:p w14:paraId="729EF0C0" w14:textId="0C96285E" w:rsidR="00FD4031" w:rsidRPr="009F5FCA" w:rsidRDefault="00FD4031" w:rsidP="00D6415F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779755AB" w14:textId="4292D477" w:rsidR="00FD4031" w:rsidRPr="006B16E0" w:rsidRDefault="002B47A0" w:rsidP="00D6415F">
            <w:pPr>
              <w:jc w:val="both"/>
              <w:rPr>
                <w:rFonts w:ascii="Cambria Math" w:hAnsi="Cambria Math"/>
                <w:sz w:val="30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0"/>
                        <w:szCs w:val="30"/>
                      </w:rPr>
                      <m:t>J(p)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0"/>
                        <w:szCs w:val="30"/>
                      </w:rPr>
                      <m:t>max</m:t>
                    </m:r>
                  </m:sub>
                </m:sSub>
                <m:r>
                  <w:rPr>
                    <w:rFonts w:ascii="Cambria Math" w:eastAsiaTheme="minorEastAsia" w:hAnsi="Cambria Math"/>
                    <w:sz w:val="30"/>
                    <w:szCs w:val="30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0"/>
                    <w:szCs w:val="30"/>
                  </w:rPr>
                  <m:t>max⁡</m:t>
                </m:r>
                <m:r>
                  <w:rPr>
                    <w:rFonts w:ascii="Cambria Math" w:eastAsiaTheme="minorEastAsia" w:hAnsi="Cambria Math"/>
                    <w:sz w:val="30"/>
                    <w:szCs w:val="30"/>
                  </w:rPr>
                  <m:t>{</m:t>
                </m:r>
                <m:r>
                  <w:rPr>
                    <w:rFonts w:ascii="Cambria Math" w:hAnsi="Cambria Math"/>
                    <w:sz w:val="30"/>
                    <w:szCs w:val="30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x+i, y+j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 xml:space="preserve">: -k ≤ i ≤ k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30"/>
                    <w:szCs w:val="30"/>
                  </w:rPr>
                  <m:t>∧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Georgia"/>
                    <w:sz w:val="30"/>
                    <w:szCs w:val="30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 xml:space="preserve">k </m:t>
                </m:r>
                <m:r>
                  <m:rPr>
                    <m:sty m:val="p"/>
                  </m:rPr>
                  <w:rPr>
                    <w:rFonts w:ascii="Cambria Math" w:hAnsi="Cambria Math" w:cs="Georgia"/>
                    <w:sz w:val="30"/>
                    <w:szCs w:val="30"/>
                  </w:rPr>
                  <m:t>≤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 xml:space="preserve"> j </m:t>
                </m:r>
                <m:r>
                  <m:rPr>
                    <m:sty m:val="p"/>
                  </m:rPr>
                  <w:rPr>
                    <w:rFonts w:ascii="Cambria Math" w:hAnsi="Cambria Math" w:cs="Georgia"/>
                    <w:sz w:val="30"/>
                    <w:szCs w:val="30"/>
                  </w:rPr>
                  <m:t>≤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 xml:space="preserve"> k</m:t>
                </m:r>
                <m:r>
                  <w:rPr>
                    <w:rFonts w:ascii="Cambria Math" w:hAnsi="Cambria Math"/>
                    <w:sz w:val="30"/>
                    <w:szCs w:val="30"/>
                  </w:rPr>
                  <m:t>}</m:t>
                </m:r>
              </m:oMath>
            </m:oMathPara>
          </w:p>
          <w:p w14:paraId="46396E39" w14:textId="24465B99" w:rsidR="009F5FCA" w:rsidRPr="006B16E0" w:rsidRDefault="009F5FCA" w:rsidP="00D6415F">
            <w:pPr>
              <w:jc w:val="both"/>
              <w:rPr>
                <w:rFonts w:ascii="Cambria Math" w:hAnsi="Cambria Math"/>
                <w:sz w:val="14"/>
                <w:szCs w:val="14"/>
              </w:rPr>
            </w:pPr>
          </w:p>
          <w:p w14:paraId="3A34BCB9" w14:textId="103FE7B3" w:rsidR="009F5FCA" w:rsidRPr="006B16E0" w:rsidRDefault="002B47A0" w:rsidP="00D6415F">
            <w:pPr>
              <w:jc w:val="both"/>
              <w:rPr>
                <w:rFonts w:ascii="Cambria Math" w:hAnsi="Cambria Math"/>
                <w:sz w:val="30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0"/>
                        <w:szCs w:val="30"/>
                      </w:rPr>
                      <m:t>J(p)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0"/>
                        <w:szCs w:val="30"/>
                      </w:rPr>
                      <m:t>min</m:t>
                    </m:r>
                  </m:sub>
                </m:sSub>
                <m:r>
                  <w:rPr>
                    <w:rFonts w:ascii="Cambria Math" w:eastAsiaTheme="minorEastAsia" w:hAnsi="Cambria Math"/>
                    <w:sz w:val="30"/>
                    <w:szCs w:val="30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0"/>
                    <w:szCs w:val="30"/>
                  </w:rPr>
                  <m:t>min⁡</m:t>
                </m:r>
                <m:r>
                  <w:rPr>
                    <w:rFonts w:ascii="Cambria Math" w:eastAsiaTheme="minorEastAsia" w:hAnsi="Cambria Math"/>
                    <w:sz w:val="30"/>
                    <w:szCs w:val="30"/>
                  </w:rPr>
                  <m:t>{</m:t>
                </m:r>
                <m:r>
                  <w:rPr>
                    <w:rFonts w:ascii="Cambria Math" w:hAnsi="Cambria Math"/>
                    <w:sz w:val="30"/>
                    <w:szCs w:val="30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x+i, y+j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 xml:space="preserve">: -k ≤ i ≤ k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30"/>
                    <w:szCs w:val="30"/>
                  </w:rPr>
                  <m:t>∧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Georgia"/>
                    <w:sz w:val="30"/>
                    <w:szCs w:val="30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 xml:space="preserve">k </m:t>
                </m:r>
                <m:r>
                  <m:rPr>
                    <m:sty m:val="p"/>
                  </m:rPr>
                  <w:rPr>
                    <w:rFonts w:ascii="Cambria Math" w:hAnsi="Cambria Math" w:cs="Georgia"/>
                    <w:sz w:val="30"/>
                    <w:szCs w:val="30"/>
                  </w:rPr>
                  <m:t>≤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 xml:space="preserve"> j </m:t>
                </m:r>
                <m:r>
                  <m:rPr>
                    <m:sty m:val="p"/>
                  </m:rPr>
                  <w:rPr>
                    <w:rFonts w:ascii="Cambria Math" w:hAnsi="Cambria Math" w:cs="Georgia"/>
                    <w:sz w:val="30"/>
                    <w:szCs w:val="30"/>
                  </w:rPr>
                  <m:t>≤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 xml:space="preserve"> k</m:t>
                </m:r>
                <m:r>
                  <w:rPr>
                    <w:rFonts w:ascii="Cambria Math" w:hAnsi="Cambria Math"/>
                    <w:sz w:val="30"/>
                    <w:szCs w:val="30"/>
                  </w:rPr>
                  <m:t>}</m:t>
                </m:r>
              </m:oMath>
            </m:oMathPara>
          </w:p>
          <w:p w14:paraId="16B4F66C" w14:textId="375E4DAC" w:rsidR="00076CDE" w:rsidRPr="00076CDE" w:rsidRDefault="00076CDE" w:rsidP="00D6415F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37D6A16B" w14:textId="7EA882A8" w:rsidR="00076CDE" w:rsidRDefault="00076CDE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EB8CBC9" w14:textId="44768247" w:rsidR="003B2246" w:rsidRDefault="003B2246" w:rsidP="003B2246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MATLAB, the following function was written. The function accepts an image and a number (for the window size</w:t>
            </w:r>
            <w:r w:rsidR="0068163D">
              <w:rPr>
                <w:rFonts w:ascii="Cambria Math" w:hAnsi="Cambria Math"/>
                <w:sz w:val="36"/>
                <w:szCs w:val="36"/>
              </w:rPr>
              <w:t>) and</w:t>
            </w:r>
            <w:r>
              <w:rPr>
                <w:rFonts w:ascii="Cambria Math" w:hAnsi="Cambria Math"/>
                <w:sz w:val="36"/>
                <w:szCs w:val="36"/>
              </w:rPr>
              <w:t xml:space="preserve"> returns</w:t>
            </w:r>
            <w:r w:rsidR="00514378">
              <w:rPr>
                <w:rFonts w:ascii="Cambria Math" w:hAnsi="Cambria Math"/>
                <w:sz w:val="36"/>
                <w:szCs w:val="36"/>
              </w:rPr>
              <w:t xml:space="preserve"> two new images </w:t>
            </w:r>
            <w:r w:rsidR="00EA267B">
              <w:rPr>
                <w:rFonts w:ascii="Cambria Math" w:hAnsi="Cambria Math"/>
                <w:sz w:val="36"/>
                <w:szCs w:val="36"/>
              </w:rPr>
              <w:t>– a local max filtered image and a local min filtered image.</w:t>
            </w:r>
            <w:r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74BDD96C" w14:textId="2DBB53E3" w:rsidR="006B16E0" w:rsidRDefault="006B16E0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541F30C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[output1,output2] = lab1locmaxmin(img, k)</w:t>
            </w:r>
          </w:p>
          <w:p w14:paraId="2E15F105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1ACC289B" w14:textId="06C408C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The row, column, and channels of the image are obtained %along with the cardinality of the image.</w:t>
            </w:r>
          </w:p>
          <w:p w14:paraId="253E8958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size(img);</w:t>
            </w:r>
          </w:p>
          <w:p w14:paraId="6B27AFEF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6C956227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157A9EB" w14:textId="240DD42D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added in case the image introduced is an RGB %image. It functions to convert it to a gray-scale image. </w:t>
            </w:r>
          </w:p>
          <w:p w14:paraId="7B1E8651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5D13CB7C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 xml:space="preserve">    img = rgb2gray(img);</w:t>
            </w:r>
          </w:p>
          <w:p w14:paraId="5B7229D7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45BBF61F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56DDD502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 to double before performing any %mathematical operations</w:t>
            </w:r>
          </w:p>
          <w:p w14:paraId="17418E16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double(img);</w:t>
            </w:r>
          </w:p>
          <w:p w14:paraId="48F4AC19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14E68EFA" w14:textId="568ED768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Use a for-loop to create a window for scanning the </w:t>
            </w:r>
            <w:r w:rsidR="00F337E4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image.</w:t>
            </w:r>
            <w:r w:rsidR="00F337E4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T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he window must be created wrt the reference point </w:t>
            </w:r>
            <w:r w:rsidR="00F337E4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which will be (k+1)pixels away from the top or left and </w:t>
            </w:r>
            <w:r w:rsidR="00F337E4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it will go up to k pixels less than the column or row. </w:t>
            </w:r>
          </w:p>
          <w:p w14:paraId="6C07CCBB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i=(k+1):1:r-k</w:t>
            </w:r>
          </w:p>
          <w:p w14:paraId="02461FD1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j=(k+1):1:c-k</w:t>
            </w:r>
          </w:p>
          <w:p w14:paraId="573F4E65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window will go from -k to +k</w:t>
            </w:r>
          </w:p>
          <w:p w14:paraId="32AF5EBF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 = I(i-k:i+k, j-k:j+k);</w:t>
            </w:r>
          </w:p>
          <w:p w14:paraId="0CD29F01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Imax(i,j) = max(wp(:));</w:t>
            </w:r>
          </w:p>
          <w:p w14:paraId="072AA622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Imin(i,j) = min(wp(:));</w:t>
            </w:r>
          </w:p>
          <w:p w14:paraId="0A3425BF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D98B721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36B61CF1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0DA77473" w14:textId="068ADA40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Convert the resulting images to unsigned 8-bit images </w:t>
            </w:r>
            <w:r w:rsidR="003B2246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and return the results.</w:t>
            </w:r>
          </w:p>
          <w:p w14:paraId="6C2B1C64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output1 = uint8(Imax);</w:t>
            </w:r>
          </w:p>
          <w:p w14:paraId="4CED2682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output2 = uint8(Imin);</w:t>
            </w:r>
          </w:p>
          <w:p w14:paraId="40EB1E92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17009C9C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D84D0C9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2650859D" w14:textId="41E8D922" w:rsidR="00EA267B" w:rsidRDefault="00EA267B" w:rsidP="00EA267B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following code calls the local max/min function and applies it on the input image, before displaying the results. </w:t>
            </w:r>
          </w:p>
          <w:p w14:paraId="068DFB91" w14:textId="1CDEC40C" w:rsidR="00914671" w:rsidRDefault="00914671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DF701EC" w14:textId="77777777" w:rsidR="00AE5E58" w:rsidRDefault="00AE5E58" w:rsidP="00AE5E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Read the image to be preprocessed, and initialized k %(used to determine the window size). </w:t>
            </w:r>
          </w:p>
          <w:p w14:paraId="72A555E0" w14:textId="77777777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'currentimage.png'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4BDC54C1" w14:textId="3295EA1A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g = </w:t>
            </w:r>
            <w:r w:rsidR="009F273A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3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;</w:t>
            </w:r>
          </w:p>
          <w:p w14:paraId="5EAC5CFC" w14:textId="28FC8644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AB7B637" w14:textId="3CE63918" w:rsidR="005C082D" w:rsidRDefault="005C082D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This syntax calls the local max/min filter function</w:t>
            </w:r>
          </w:p>
          <w:p w14:paraId="15780677" w14:textId="77777777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[resu, sur] = lab1locmaxmin(f, g);</w:t>
            </w:r>
          </w:p>
          <w:p w14:paraId="389CD1AE" w14:textId="77777777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324E0DE" w14:textId="77777777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original image and the local max &amp; local min filtered images are displayed.</w:t>
            </w:r>
          </w:p>
          <w:p w14:paraId="68D38AA0" w14:textId="77777777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1679FE36" w14:textId="77777777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>subplot(1, 3, 1)</w:t>
            </w:r>
          </w:p>
          <w:p w14:paraId="611A082D" w14:textId="77777777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imshow(f)</w:t>
            </w:r>
          </w:p>
          <w:p w14:paraId="3EB886C8" w14:textId="77777777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481777BA" w14:textId="77777777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75908F1" w14:textId="77777777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3, 2)</w:t>
            </w:r>
          </w:p>
          <w:p w14:paraId="3DB8CE62" w14:textId="77777777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imshow(resu)</w:t>
            </w:r>
          </w:p>
          <w:p w14:paraId="1CA6388A" w14:textId="77777777" w:rsidR="0005672A" w:rsidRDefault="0005672A" w:rsidP="0005672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title([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'Local Max Filtered image, k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num2str(g)])</w:t>
            </w:r>
          </w:p>
          <w:p w14:paraId="2014E136" w14:textId="77777777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5C109AAC" w14:textId="77777777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3, 3)</w:t>
            </w:r>
          </w:p>
          <w:p w14:paraId="040AB252" w14:textId="77777777" w:rsidR="00960874" w:rsidRDefault="00960874" w:rsidP="009608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imshow(sur)</w:t>
            </w:r>
          </w:p>
          <w:p w14:paraId="66B23EEE" w14:textId="77777777" w:rsidR="004D0942" w:rsidRDefault="004D0942" w:rsidP="004D094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title([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'Local Min Filtered image, k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num2str(g)])</w:t>
            </w:r>
          </w:p>
          <w:p w14:paraId="7B9E023E" w14:textId="2CC39830" w:rsidR="00E87097" w:rsidRPr="00C204CB" w:rsidRDefault="00E87097" w:rsidP="002F7761">
            <w:pPr>
              <w:autoSpaceDE w:val="0"/>
              <w:autoSpaceDN w:val="0"/>
              <w:adjustRightInd w:val="0"/>
              <w:rPr>
                <w:rFonts w:ascii="Cambria Math" w:hAnsi="Cambria Math"/>
              </w:rPr>
            </w:pPr>
          </w:p>
        </w:tc>
        <w:tc>
          <w:tcPr>
            <w:tcW w:w="46" w:type="dxa"/>
            <w:shd w:val="clear" w:color="auto" w:fill="F5F7F9"/>
          </w:tcPr>
          <w:p w14:paraId="77C90240" w14:textId="77777777" w:rsidR="00AD31D2" w:rsidRPr="003A798E" w:rsidRDefault="00AD31D2" w:rsidP="00EA66E8"/>
        </w:tc>
      </w:tr>
    </w:tbl>
    <w:p w14:paraId="27ACF581" w14:textId="77777777" w:rsidR="0014712C" w:rsidRDefault="0014712C">
      <w:pPr>
        <w:sectPr w:rsidR="0014712C" w:rsidSect="00F569D2">
          <w:footerReference w:type="even" r:id="rId12"/>
          <w:footerReference w:type="default" r:id="rId13"/>
          <w:type w:val="continuous"/>
          <w:pgSz w:w="12240" w:h="15840" w:code="1"/>
          <w:pgMar w:top="720" w:right="720" w:bottom="1080" w:left="720" w:header="709" w:footer="432" w:gutter="0"/>
          <w:cols w:space="708"/>
          <w:titlePg/>
          <w:docGrid w:linePitch="360"/>
        </w:sectPr>
      </w:pPr>
    </w:p>
    <w:tbl>
      <w:tblPr>
        <w:tblW w:w="10773" w:type="dxa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788"/>
        <w:gridCol w:w="992"/>
      </w:tblGrid>
      <w:tr w:rsidR="00031CE7" w:rsidRPr="003A798E" w14:paraId="216C86E6" w14:textId="77777777" w:rsidTr="00031CE7">
        <w:trPr>
          <w:trHeight w:val="3180"/>
        </w:trPr>
        <w:tc>
          <w:tcPr>
            <w:tcW w:w="993" w:type="dxa"/>
            <w:vMerge w:val="restart"/>
            <w:shd w:val="clear" w:color="auto" w:fill="00C1C7" w:themeFill="accent2"/>
          </w:tcPr>
          <w:p w14:paraId="4C33509D" w14:textId="4A65BFE3" w:rsidR="00031CE7" w:rsidRPr="003A798E" w:rsidRDefault="0014712C" w:rsidP="00723677">
            <w:pPr>
              <w:pStyle w:val="GraphicAnchor"/>
            </w:pPr>
            <w:r>
              <w:lastRenderedPageBreak/>
              <w:br w:type="page"/>
            </w: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67A87BBD" w14:textId="0D9A660B" w:rsidR="00031CE7" w:rsidRPr="003A798E" w:rsidRDefault="00031CE7" w:rsidP="00723677">
            <w:r w:rsidRPr="003A798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0944" behindDoc="1" locked="0" layoutInCell="1" allowOverlap="1" wp14:anchorId="07D60F3E" wp14:editId="3A136F47">
                      <wp:simplePos x="0" y="0"/>
                      <wp:positionH relativeFrom="page">
                        <wp:posOffset>-1087755</wp:posOffset>
                      </wp:positionH>
                      <wp:positionV relativeFrom="paragraph">
                        <wp:posOffset>-444500</wp:posOffset>
                      </wp:positionV>
                      <wp:extent cx="7771130" cy="9124950"/>
                      <wp:effectExtent l="0" t="0" r="1270" b="0"/>
                      <wp:wrapNone/>
                      <wp:docPr id="35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1130" cy="91249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B26690" id="Shape" o:spid="_x0000_s1026" alt="&quot;&quot;" style="position:absolute;margin-left:-85.65pt;margin-top:-35pt;width:611.9pt;height:718.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3885565,4562475;3885565,4562475;3885565,4562475;3885565,4562475" o:connectangles="0,90,180,270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992" w:type="dxa"/>
            <w:vMerge w:val="restart"/>
            <w:shd w:val="clear" w:color="auto" w:fill="00C1C7" w:themeFill="accent2"/>
          </w:tcPr>
          <w:p w14:paraId="459FE04B" w14:textId="77777777" w:rsidR="00031CE7" w:rsidRPr="003A798E" w:rsidRDefault="00031CE7" w:rsidP="00723677"/>
        </w:tc>
      </w:tr>
      <w:tr w:rsidR="00031CE7" w:rsidRPr="003A798E" w14:paraId="021CE485" w14:textId="77777777" w:rsidTr="00031CE7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5B7FDD60" w14:textId="77777777" w:rsidR="00031CE7" w:rsidRPr="003A798E" w:rsidRDefault="00031CE7" w:rsidP="00723677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535C9214" w14:textId="746AD3B7" w:rsidR="00031CE7" w:rsidRPr="003A798E" w:rsidRDefault="00832E57" w:rsidP="00723677">
            <w:pPr>
              <w:pStyle w:val="Quote"/>
            </w:pPr>
            <w:r>
              <w:t>RESULTS</w:t>
            </w:r>
            <w:r w:rsidR="003D734E">
              <w:t xml:space="preserve"> </w:t>
            </w:r>
          </w:p>
        </w:tc>
        <w:tc>
          <w:tcPr>
            <w:tcW w:w="992" w:type="dxa"/>
            <w:vMerge/>
            <w:shd w:val="clear" w:color="auto" w:fill="00C1C7" w:themeFill="accent2"/>
          </w:tcPr>
          <w:p w14:paraId="215CD9D1" w14:textId="77777777" w:rsidR="00031CE7" w:rsidRPr="003A798E" w:rsidRDefault="00031CE7" w:rsidP="00723677"/>
        </w:tc>
      </w:tr>
      <w:tr w:rsidR="00031CE7" w:rsidRPr="003A798E" w14:paraId="206618E7" w14:textId="77777777" w:rsidTr="00031CE7">
        <w:trPr>
          <w:trHeight w:val="4074"/>
        </w:trPr>
        <w:tc>
          <w:tcPr>
            <w:tcW w:w="993" w:type="dxa"/>
            <w:vMerge/>
            <w:shd w:val="clear" w:color="auto" w:fill="00C1C7" w:themeFill="accent2"/>
          </w:tcPr>
          <w:p w14:paraId="297781A2" w14:textId="77777777" w:rsidR="00031CE7" w:rsidRPr="003A798E" w:rsidRDefault="00031CE7" w:rsidP="00723677"/>
        </w:tc>
        <w:tc>
          <w:tcPr>
            <w:tcW w:w="8788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68B4E9FC" w14:textId="77777777" w:rsidR="00031CE7" w:rsidRPr="003A798E" w:rsidRDefault="00031CE7" w:rsidP="00723677"/>
        </w:tc>
        <w:tc>
          <w:tcPr>
            <w:tcW w:w="992" w:type="dxa"/>
            <w:vMerge/>
            <w:shd w:val="clear" w:color="auto" w:fill="00C1C7" w:themeFill="accent2"/>
          </w:tcPr>
          <w:p w14:paraId="7F8159FC" w14:textId="77777777" w:rsidR="00031CE7" w:rsidRPr="003A798E" w:rsidRDefault="00031CE7" w:rsidP="00723677"/>
        </w:tc>
      </w:tr>
    </w:tbl>
    <w:p w14:paraId="528CFC29" w14:textId="77777777" w:rsidR="001A2FC2" w:rsidRDefault="001A2FC2" w:rsidP="001A2FC2"/>
    <w:tbl>
      <w:tblPr>
        <w:tblW w:w="10773" w:type="dxa"/>
        <w:shd w:val="clear" w:color="auto" w:fill="F5F7F9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"/>
        <w:gridCol w:w="972"/>
        <w:gridCol w:w="8788"/>
        <w:gridCol w:w="925"/>
        <w:gridCol w:w="21"/>
        <w:gridCol w:w="46"/>
      </w:tblGrid>
      <w:tr w:rsidR="001A2FC2" w:rsidRPr="003A798E" w14:paraId="24BE9AD2" w14:textId="77777777" w:rsidTr="00A5460D">
        <w:trPr>
          <w:trHeight w:val="4599"/>
        </w:trPr>
        <w:tc>
          <w:tcPr>
            <w:tcW w:w="21" w:type="dxa"/>
            <w:shd w:val="clear" w:color="auto" w:fill="F5F7F9"/>
          </w:tcPr>
          <w:p w14:paraId="18535A7F" w14:textId="77777777" w:rsidR="001A2FC2" w:rsidRDefault="001A2FC2" w:rsidP="00723677"/>
          <w:p w14:paraId="50C3800B" w14:textId="77777777" w:rsidR="001A2FC2" w:rsidRPr="003A798E" w:rsidRDefault="001A2FC2" w:rsidP="00723677"/>
        </w:tc>
        <w:tc>
          <w:tcPr>
            <w:tcW w:w="10706" w:type="dxa"/>
            <w:gridSpan w:val="4"/>
            <w:shd w:val="clear" w:color="auto" w:fill="F5F7F9"/>
          </w:tcPr>
          <w:p w14:paraId="79C956F8" w14:textId="77777777" w:rsidR="00471598" w:rsidRPr="00A559EC" w:rsidRDefault="00471598" w:rsidP="00471598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Histogram Equalization</w:t>
            </w:r>
          </w:p>
          <w:p w14:paraId="43E6C474" w14:textId="34BDDED1" w:rsidR="00B768E9" w:rsidRDefault="00836615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4F9DC5E4" wp14:editId="5583CD26">
                  <wp:extent cx="6779260" cy="3040911"/>
                  <wp:effectExtent l="0" t="0" r="254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52"/>
                          <a:stretch/>
                        </pic:blipFill>
                        <pic:spPr bwMode="auto">
                          <a:xfrm>
                            <a:off x="0" y="0"/>
                            <a:ext cx="6779260" cy="3040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877D6E" w14:textId="1A3D60EF" w:rsidR="00B768E9" w:rsidRDefault="00B768E9" w:rsidP="00B768E9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 xml:space="preserve">Linear Scaling </w:t>
            </w:r>
          </w:p>
          <w:p w14:paraId="3FBC637A" w14:textId="5CECC8DE" w:rsidR="00B768E9" w:rsidRDefault="00C16F91" w:rsidP="00B768E9">
            <w:r>
              <w:rPr>
                <w:noProof/>
              </w:rPr>
              <w:drawing>
                <wp:inline distT="0" distB="0" distL="0" distR="0" wp14:anchorId="4D38CEE8" wp14:editId="68D6FE5F">
                  <wp:extent cx="6779260" cy="3040912"/>
                  <wp:effectExtent l="0" t="0" r="254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52"/>
                          <a:stretch/>
                        </pic:blipFill>
                        <pic:spPr bwMode="auto">
                          <a:xfrm>
                            <a:off x="0" y="0"/>
                            <a:ext cx="6779260" cy="3040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389989" w14:textId="482B2674" w:rsidR="00B768E9" w:rsidRDefault="00B768E9" w:rsidP="00B768E9"/>
          <w:p w14:paraId="3A6EFDD8" w14:textId="77777777" w:rsidR="00220E06" w:rsidRDefault="00220E06" w:rsidP="00B768E9"/>
          <w:p w14:paraId="555E7C51" w14:textId="5DE8CF0E" w:rsidR="00B768E9" w:rsidRDefault="00B768E9" w:rsidP="00B768E9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lastRenderedPageBreak/>
              <w:t>Conditional Scaling</w:t>
            </w:r>
          </w:p>
          <w:p w14:paraId="350A47A9" w14:textId="619831CC" w:rsidR="00471598" w:rsidRPr="0042416E" w:rsidRDefault="00A561CA" w:rsidP="0042416E">
            <w:r>
              <w:rPr>
                <w:noProof/>
              </w:rPr>
              <w:drawing>
                <wp:inline distT="0" distB="0" distL="0" distR="0" wp14:anchorId="671BB715" wp14:editId="18E9B314">
                  <wp:extent cx="6779260" cy="3216275"/>
                  <wp:effectExtent l="0" t="0" r="254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9260" cy="321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FB1A41" w14:textId="22E2FC68" w:rsidR="00220E06" w:rsidRPr="00220E06" w:rsidRDefault="00220E06" w:rsidP="00220E06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Box Filter</w:t>
            </w:r>
          </w:p>
          <w:p w14:paraId="622098E2" w14:textId="1C641EB6" w:rsidR="00220E06" w:rsidRDefault="004933B9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59A6798D" wp14:editId="07DF220A">
                  <wp:extent cx="6779260" cy="2955851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097"/>
                          <a:stretch/>
                        </pic:blipFill>
                        <pic:spPr bwMode="auto">
                          <a:xfrm>
                            <a:off x="0" y="0"/>
                            <a:ext cx="6779260" cy="2955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2DBF2C" w14:textId="77777777" w:rsidR="00220E06" w:rsidRDefault="00220E06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BF0D5EA" w14:textId="77777777" w:rsidR="00471598" w:rsidRPr="00A559EC" w:rsidRDefault="00471598" w:rsidP="00471598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Local Max and Local Min</w:t>
            </w:r>
          </w:p>
          <w:p w14:paraId="242CE860" w14:textId="0F64658C" w:rsidR="00A5460D" w:rsidRPr="0042416E" w:rsidRDefault="00BB3217" w:rsidP="00362A24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7D3692C8" wp14:editId="4CE70454">
                  <wp:extent cx="6778781" cy="1201479"/>
                  <wp:effectExtent l="0" t="0" r="317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761" b="33880"/>
                          <a:stretch/>
                        </pic:blipFill>
                        <pic:spPr bwMode="auto">
                          <a:xfrm>
                            <a:off x="0" y="0"/>
                            <a:ext cx="6779260" cy="1201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" w:type="dxa"/>
            <w:shd w:val="clear" w:color="auto" w:fill="F5F7F9"/>
          </w:tcPr>
          <w:p w14:paraId="69DB7FB1" w14:textId="77777777" w:rsidR="001A2FC2" w:rsidRPr="003A798E" w:rsidRDefault="001A2FC2" w:rsidP="00723677"/>
        </w:tc>
      </w:tr>
      <w:tr w:rsidR="00B500FE" w:rsidRPr="003A798E" w14:paraId="4A653ED0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3180"/>
        </w:trPr>
        <w:tc>
          <w:tcPr>
            <w:tcW w:w="993" w:type="dxa"/>
            <w:gridSpan w:val="2"/>
            <w:shd w:val="clear" w:color="auto" w:fill="00C1C7" w:themeFill="accent2"/>
          </w:tcPr>
          <w:p w14:paraId="758D2EE5" w14:textId="77777777" w:rsidR="00B500FE" w:rsidRPr="003A798E" w:rsidRDefault="00B500FE" w:rsidP="00723677">
            <w:pPr>
              <w:pStyle w:val="GraphicAnchor"/>
            </w:pPr>
            <w:r w:rsidRPr="003A798E">
              <w:rPr>
                <w:noProof/>
                <w:lang w:eastAsia="en-A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1184" behindDoc="1" locked="0" layoutInCell="1" allowOverlap="1" wp14:anchorId="2B212A18" wp14:editId="3258971D">
                      <wp:simplePos x="0" y="0"/>
                      <wp:positionH relativeFrom="margin">
                        <wp:posOffset>-1022350</wp:posOffset>
                      </wp:positionH>
                      <wp:positionV relativeFrom="paragraph">
                        <wp:posOffset>-457200</wp:posOffset>
                      </wp:positionV>
                      <wp:extent cx="8228330" cy="9239250"/>
                      <wp:effectExtent l="0" t="0" r="1270" b="0"/>
                      <wp:wrapNone/>
                      <wp:docPr id="66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28330" cy="92392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BA311F" id="Shape" o:spid="_x0000_s1026" alt="&quot;&quot;" style="position:absolute;margin-left:-80.5pt;margin-top:-36pt;width:647.9pt;height:727.5pt;z-index:-25157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4ht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Cm74ht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4114165,4619625;4114165,4619625;4114165,4619625;4114165,4619625" o:connectangles="0,90,180,270"/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444D0179" w14:textId="77777777" w:rsidR="00B500FE" w:rsidRPr="003A798E" w:rsidRDefault="00B500FE" w:rsidP="00723677"/>
        </w:tc>
        <w:tc>
          <w:tcPr>
            <w:tcW w:w="992" w:type="dxa"/>
            <w:gridSpan w:val="3"/>
            <w:shd w:val="clear" w:color="auto" w:fill="00C1C7" w:themeFill="accent2"/>
          </w:tcPr>
          <w:p w14:paraId="593E6994" w14:textId="77777777" w:rsidR="00B500FE" w:rsidRPr="003A798E" w:rsidRDefault="00B500FE" w:rsidP="00723677"/>
        </w:tc>
      </w:tr>
      <w:tr w:rsidR="00B500FE" w:rsidRPr="003A798E" w14:paraId="456C84FB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5966"/>
        </w:trPr>
        <w:tc>
          <w:tcPr>
            <w:tcW w:w="993" w:type="dxa"/>
            <w:gridSpan w:val="2"/>
            <w:shd w:val="clear" w:color="auto" w:fill="00C1C7" w:themeFill="accent2"/>
          </w:tcPr>
          <w:p w14:paraId="2927888E" w14:textId="77777777" w:rsidR="00B500FE" w:rsidRPr="003A798E" w:rsidRDefault="00B500FE" w:rsidP="00723677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6CAE8500" w14:textId="3B335C22" w:rsidR="00B500FE" w:rsidRPr="003A798E" w:rsidRDefault="009F3E53" w:rsidP="00723677">
            <w:pPr>
              <w:pStyle w:val="Quote"/>
            </w:pPr>
            <w:r>
              <w:t>MULTIPLE RESULTS</w:t>
            </w:r>
          </w:p>
        </w:tc>
        <w:tc>
          <w:tcPr>
            <w:tcW w:w="992" w:type="dxa"/>
            <w:gridSpan w:val="3"/>
            <w:shd w:val="clear" w:color="auto" w:fill="00C1C7" w:themeFill="accent2"/>
          </w:tcPr>
          <w:p w14:paraId="7E3153E5" w14:textId="77777777" w:rsidR="00B500FE" w:rsidRPr="003A798E" w:rsidRDefault="00B500FE" w:rsidP="00723677"/>
        </w:tc>
      </w:tr>
      <w:tr w:rsidR="00B500FE" w:rsidRPr="003A798E" w14:paraId="0652A218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4074"/>
        </w:trPr>
        <w:tc>
          <w:tcPr>
            <w:tcW w:w="993" w:type="dxa"/>
            <w:gridSpan w:val="2"/>
            <w:shd w:val="clear" w:color="auto" w:fill="00C1C7" w:themeFill="accent2"/>
          </w:tcPr>
          <w:p w14:paraId="6F3676B5" w14:textId="77777777" w:rsidR="00B500FE" w:rsidRPr="003A798E" w:rsidRDefault="00B500FE" w:rsidP="00723677"/>
        </w:tc>
        <w:tc>
          <w:tcPr>
            <w:tcW w:w="8788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177502AE" w14:textId="77777777" w:rsidR="00B500FE" w:rsidRPr="003A798E" w:rsidRDefault="00B500FE" w:rsidP="00723677"/>
        </w:tc>
        <w:tc>
          <w:tcPr>
            <w:tcW w:w="992" w:type="dxa"/>
            <w:gridSpan w:val="3"/>
            <w:shd w:val="clear" w:color="auto" w:fill="00C1C7" w:themeFill="accent2"/>
          </w:tcPr>
          <w:p w14:paraId="7EF489AD" w14:textId="77777777" w:rsidR="00B500FE" w:rsidRPr="003A798E" w:rsidRDefault="00B500FE" w:rsidP="00723677"/>
        </w:tc>
      </w:tr>
      <w:tr w:rsidR="00A5460D" w:rsidRPr="007353A2" w14:paraId="39A8DEFE" w14:textId="77777777" w:rsidTr="00A5460D">
        <w:trPr>
          <w:gridAfter w:val="2"/>
          <w:wAfter w:w="67" w:type="dxa"/>
          <w:trHeight w:val="4599"/>
        </w:trPr>
        <w:tc>
          <w:tcPr>
            <w:tcW w:w="10706" w:type="dxa"/>
            <w:gridSpan w:val="4"/>
            <w:shd w:val="clear" w:color="auto" w:fill="F5F7F9"/>
          </w:tcPr>
          <w:p w14:paraId="4FA1313C" w14:textId="77777777" w:rsidR="009E1829" w:rsidRPr="0056708C" w:rsidRDefault="009E1829" w:rsidP="009E1829">
            <w:pPr>
              <w:jc w:val="center"/>
              <w:rPr>
                <w:rFonts w:ascii="Cambria Math" w:hAnsi="Cambria Math"/>
                <w:b/>
                <w:bCs/>
                <w:color w:val="002060"/>
                <w:sz w:val="10"/>
                <w:szCs w:val="10"/>
              </w:rPr>
            </w:pPr>
          </w:p>
          <w:p w14:paraId="55BBDAE9" w14:textId="77777777" w:rsidR="007A3AC7" w:rsidRPr="00A559EC" w:rsidRDefault="007A3AC7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Histogram Equalization</w:t>
            </w:r>
          </w:p>
          <w:p w14:paraId="269A5273" w14:textId="60848B56" w:rsidR="005C4FD2" w:rsidRDefault="005C4FD2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Using a</w:t>
            </w:r>
            <w:r w:rsidR="00AC5B1F">
              <w:rPr>
                <w:rFonts w:ascii="Cambria Math" w:hAnsi="Cambria Math"/>
                <w:sz w:val="36"/>
                <w:szCs w:val="36"/>
              </w:rPr>
              <w:t xml:space="preserve"> color </w:t>
            </w:r>
            <w:r>
              <w:rPr>
                <w:rFonts w:ascii="Cambria Math" w:hAnsi="Cambria Math"/>
                <w:sz w:val="36"/>
                <w:szCs w:val="36"/>
              </w:rPr>
              <w:t>image, let’s see the outcome:</w:t>
            </w:r>
          </w:p>
          <w:p w14:paraId="3CE1781A" w14:textId="18D5B23F" w:rsidR="007A3AC7" w:rsidRDefault="00044977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25B04D48" wp14:editId="3355EA4B">
                  <wp:extent cx="6779260" cy="3216275"/>
                  <wp:effectExtent l="0" t="0" r="2540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9260" cy="321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C95483" w14:textId="77777777" w:rsidR="007A3AC7" w:rsidRDefault="007A3AC7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 xml:space="preserve">Linear Scaling </w:t>
            </w:r>
          </w:p>
          <w:p w14:paraId="47D79ECD" w14:textId="48CB586E" w:rsidR="005C4FD2" w:rsidRDefault="005313B2" w:rsidP="007A3AC7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Performing linear scaling on a Grayscale image</w:t>
            </w:r>
            <w:r w:rsidR="001F4057">
              <w:rPr>
                <w:rFonts w:ascii="Cambria Math" w:hAnsi="Cambria Math"/>
                <w:sz w:val="36"/>
                <w:szCs w:val="36"/>
              </w:rPr>
              <w:t xml:space="preserve"> of Monalisa</w:t>
            </w:r>
            <w:r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0157814D" w14:textId="4EB7F92F" w:rsidR="005313B2" w:rsidRPr="00810016" w:rsidRDefault="001A364D" w:rsidP="007A3AC7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2BB74CF9" wp14:editId="29201450">
                  <wp:extent cx="6779260" cy="3216275"/>
                  <wp:effectExtent l="0" t="0" r="254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9260" cy="321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706085" w14:textId="77777777" w:rsidR="007A3AC7" w:rsidRDefault="007A3AC7" w:rsidP="007A3AC7"/>
          <w:p w14:paraId="6733CFA4" w14:textId="77777777" w:rsidR="007A3AC7" w:rsidRDefault="007A3AC7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Conditional Scaling</w:t>
            </w:r>
          </w:p>
          <w:p w14:paraId="37A28BFE" w14:textId="6DF6DE10" w:rsidR="00AD625E" w:rsidRPr="00690A2E" w:rsidRDefault="00690A2E" w:rsidP="007A3AC7">
            <w:pPr>
              <w:rPr>
                <w:rFonts w:ascii="Cambria Math" w:hAnsi="Cambria Math"/>
                <w:sz w:val="36"/>
                <w:szCs w:val="36"/>
              </w:rPr>
            </w:pPr>
            <w:r w:rsidRPr="00690A2E">
              <w:rPr>
                <w:rFonts w:ascii="Cambria Math" w:hAnsi="Cambria Math"/>
                <w:sz w:val="36"/>
                <w:szCs w:val="36"/>
              </w:rPr>
              <w:t xml:space="preserve">Using </w:t>
            </w:r>
            <w:r w:rsidR="00ED77B8">
              <w:rPr>
                <w:rFonts w:ascii="Cambria Math" w:hAnsi="Cambria Math"/>
                <w:sz w:val="36"/>
                <w:szCs w:val="36"/>
              </w:rPr>
              <w:t xml:space="preserve">another image as a reference, the above image </w:t>
            </w:r>
            <w:r w:rsidR="001F4057">
              <w:rPr>
                <w:rFonts w:ascii="Cambria Math" w:hAnsi="Cambria Math"/>
                <w:sz w:val="36"/>
                <w:szCs w:val="36"/>
              </w:rPr>
              <w:t xml:space="preserve">of Monalisa </w:t>
            </w:r>
            <w:r w:rsidR="00ED77B8">
              <w:rPr>
                <w:rFonts w:ascii="Cambria Math" w:hAnsi="Cambria Math"/>
                <w:sz w:val="36"/>
                <w:szCs w:val="36"/>
              </w:rPr>
              <w:t>was conditionally scaled</w:t>
            </w:r>
            <w:r w:rsidR="00097A7E">
              <w:rPr>
                <w:rFonts w:ascii="Cambria Math" w:hAnsi="Cambria Math"/>
                <w:sz w:val="36"/>
                <w:szCs w:val="36"/>
              </w:rPr>
              <w:t xml:space="preserve"> below:</w:t>
            </w:r>
          </w:p>
          <w:p w14:paraId="552CB305" w14:textId="128F9486" w:rsidR="007A3AC7" w:rsidRPr="002067A2" w:rsidRDefault="00DF2156" w:rsidP="002067A2">
            <w:r>
              <w:rPr>
                <w:noProof/>
              </w:rPr>
              <w:lastRenderedPageBreak/>
              <w:drawing>
                <wp:inline distT="0" distB="0" distL="0" distR="0" wp14:anchorId="6697A8B5" wp14:editId="4CB69F8C">
                  <wp:extent cx="6779260" cy="3088684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67"/>
                          <a:stretch/>
                        </pic:blipFill>
                        <pic:spPr bwMode="auto">
                          <a:xfrm>
                            <a:off x="0" y="0"/>
                            <a:ext cx="6779260" cy="3088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DCAB39" w14:textId="77777777" w:rsidR="007A3AC7" w:rsidRPr="00220E06" w:rsidRDefault="007A3AC7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Box Filter</w:t>
            </w:r>
          </w:p>
          <w:p w14:paraId="62A16C77" w14:textId="61141857" w:rsidR="007A3AC7" w:rsidRDefault="008E7A68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Applying the box filter on </w:t>
            </w:r>
            <w:r w:rsidR="00097A7E">
              <w:rPr>
                <w:rFonts w:ascii="Cambria Math" w:hAnsi="Cambria Math"/>
                <w:sz w:val="36"/>
                <w:szCs w:val="36"/>
              </w:rPr>
              <w:t xml:space="preserve">a </w:t>
            </w:r>
            <w:r>
              <w:rPr>
                <w:rFonts w:ascii="Cambria Math" w:hAnsi="Cambria Math"/>
                <w:sz w:val="36"/>
                <w:szCs w:val="36"/>
              </w:rPr>
              <w:t xml:space="preserve">random RGB image from the </w:t>
            </w:r>
            <w:r w:rsidR="00097A7E">
              <w:rPr>
                <w:rFonts w:ascii="Cambria Math" w:hAnsi="Cambria Math"/>
                <w:sz w:val="36"/>
                <w:szCs w:val="36"/>
              </w:rPr>
              <w:t>inter</w:t>
            </w:r>
            <w:r>
              <w:rPr>
                <w:rFonts w:ascii="Cambria Math" w:hAnsi="Cambria Math"/>
                <w:sz w:val="36"/>
                <w:szCs w:val="36"/>
              </w:rPr>
              <w:t>net</w:t>
            </w:r>
            <w:r w:rsidR="001B2FDD">
              <w:rPr>
                <w:rFonts w:ascii="Cambria Math" w:hAnsi="Cambria Math"/>
                <w:sz w:val="36"/>
                <w:szCs w:val="36"/>
              </w:rPr>
              <w:t xml:space="preserve"> and reducing the window size</w:t>
            </w:r>
            <w:r w:rsidR="00450EDD">
              <w:rPr>
                <w:rFonts w:ascii="Cambria Math" w:hAnsi="Cambria Math"/>
                <w:sz w:val="36"/>
                <w:szCs w:val="36"/>
              </w:rPr>
              <w:t xml:space="preserve">; and also working on a noisy image, </w:t>
            </w:r>
            <w:r w:rsidR="001B2FDD">
              <w:rPr>
                <w:rFonts w:ascii="Cambria Math" w:hAnsi="Cambria Math"/>
                <w:sz w:val="36"/>
                <w:szCs w:val="36"/>
              </w:rPr>
              <w:t>the following w</w:t>
            </w:r>
            <w:r w:rsidR="00450EDD">
              <w:rPr>
                <w:rFonts w:ascii="Cambria Math" w:hAnsi="Cambria Math"/>
                <w:sz w:val="36"/>
                <w:szCs w:val="36"/>
              </w:rPr>
              <w:t xml:space="preserve">ere </w:t>
            </w:r>
            <w:r w:rsidR="001B2FDD">
              <w:rPr>
                <w:rFonts w:ascii="Cambria Math" w:hAnsi="Cambria Math"/>
                <w:sz w:val="36"/>
                <w:szCs w:val="36"/>
              </w:rPr>
              <w:t>obtained</w:t>
            </w:r>
            <w:r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0040FED5" w14:textId="42C9D65B" w:rsidR="006629F1" w:rsidRDefault="001B2FDD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725E7FA1" wp14:editId="118B759D">
                  <wp:extent cx="2115392" cy="2923227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68" r="33020" b="9089"/>
                          <a:stretch/>
                        </pic:blipFill>
                        <pic:spPr bwMode="auto">
                          <a:xfrm>
                            <a:off x="0" y="0"/>
                            <a:ext cx="2115918" cy="2923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629F1"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49DB266F" wp14:editId="419AD23B">
                  <wp:extent cx="2168569" cy="2944826"/>
                  <wp:effectExtent l="0" t="0" r="3175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07" r="32400" b="8428"/>
                          <a:stretch/>
                        </pic:blipFill>
                        <pic:spPr bwMode="auto">
                          <a:xfrm>
                            <a:off x="0" y="0"/>
                            <a:ext cx="2168858" cy="2945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7FCB79" w14:textId="4A0C6985" w:rsidR="007A3AC7" w:rsidRDefault="007A3AC7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Local Max and Local Min</w:t>
            </w:r>
          </w:p>
          <w:p w14:paraId="5938E79C" w14:textId="63470631" w:rsidR="00665BA6" w:rsidRPr="002067A2" w:rsidRDefault="00665BA6" w:rsidP="00665BA6">
            <w:pPr>
              <w:rPr>
                <w:sz w:val="20"/>
                <w:szCs w:val="20"/>
              </w:rPr>
            </w:pPr>
            <w:r w:rsidRPr="002067A2">
              <w:rPr>
                <w:rFonts w:ascii="Cambria Math" w:hAnsi="Cambria Math"/>
                <w:sz w:val="20"/>
                <w:szCs w:val="20"/>
              </w:rPr>
              <w:t xml:space="preserve">Using a random </w:t>
            </w:r>
            <w:r w:rsidR="00EE42C9" w:rsidRPr="002067A2">
              <w:rPr>
                <w:rFonts w:ascii="Cambria Math" w:hAnsi="Cambria Math"/>
                <w:sz w:val="20"/>
                <w:szCs w:val="20"/>
              </w:rPr>
              <w:t>dark image from the web, the following results were obtained:</w:t>
            </w:r>
          </w:p>
          <w:p w14:paraId="0BB795A7" w14:textId="0967767C" w:rsidR="00044977" w:rsidRDefault="00CE3C06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40FA7FED" wp14:editId="4A2A2F20">
                  <wp:extent cx="6774802" cy="109515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760" b="36168"/>
                          <a:stretch/>
                        </pic:blipFill>
                        <pic:spPr bwMode="auto">
                          <a:xfrm>
                            <a:off x="0" y="0"/>
                            <a:ext cx="6779260" cy="1095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A5460D" w:rsidRPr="003A798E" w14:paraId="3B05985D" w14:textId="77777777" w:rsidTr="00723677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45D0DA81" w14:textId="77777777" w:rsidR="00A5460D" w:rsidRPr="003A798E" w:rsidRDefault="00A5460D" w:rsidP="00723677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37088" behindDoc="1" locked="0" layoutInCell="1" allowOverlap="1" wp14:anchorId="3FD59BA7" wp14:editId="00C12938">
                            <wp:simplePos x="0" y="0"/>
                            <wp:positionH relativeFrom="margin">
                              <wp:posOffset>-1022350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62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961F849" id="Shape" o:spid="_x0000_s1026" alt="&quot;&quot;" style="position:absolute;margin-left:-80.5pt;margin-top:-36pt;width:647.9pt;height:727.5pt;z-index:-25157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27r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CJK27r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785B6771" w14:textId="77777777" w:rsidR="00A5460D" w:rsidRPr="003A798E" w:rsidRDefault="00A5460D" w:rsidP="00723677"/>
              </w:tc>
              <w:tc>
                <w:tcPr>
                  <w:tcW w:w="992" w:type="dxa"/>
                  <w:shd w:val="clear" w:color="auto" w:fill="00C1C7" w:themeFill="accent2"/>
                </w:tcPr>
                <w:p w14:paraId="659C5F6C" w14:textId="77777777" w:rsidR="00A5460D" w:rsidRPr="003A798E" w:rsidRDefault="00A5460D" w:rsidP="00723677"/>
              </w:tc>
            </w:tr>
            <w:tr w:rsidR="00A5460D" w:rsidRPr="003A798E" w14:paraId="1E2147BA" w14:textId="77777777" w:rsidTr="00723677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60B2F15D" w14:textId="77777777" w:rsidR="00A5460D" w:rsidRPr="003A798E" w:rsidRDefault="00A5460D" w:rsidP="00723677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4BE264DC" w14:textId="3D8CD433" w:rsidR="00A5460D" w:rsidRPr="003A798E" w:rsidRDefault="00412E8B" w:rsidP="00723677">
                  <w:pPr>
                    <w:pStyle w:val="Quote"/>
                  </w:pPr>
                  <w:r>
                    <w:t>QUESTIONS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4744313A" w14:textId="77777777" w:rsidR="00A5460D" w:rsidRPr="003A798E" w:rsidRDefault="00A5460D" w:rsidP="00723677"/>
              </w:tc>
            </w:tr>
            <w:tr w:rsidR="00A5460D" w:rsidRPr="003A798E" w14:paraId="55D8FB16" w14:textId="77777777" w:rsidTr="00723677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7DC9733F" w14:textId="77777777" w:rsidR="00A5460D" w:rsidRPr="003A798E" w:rsidRDefault="00A5460D" w:rsidP="00723677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34573F6F" w14:textId="77777777" w:rsidR="00A5460D" w:rsidRPr="003A798E" w:rsidRDefault="00A5460D" w:rsidP="00723677"/>
              </w:tc>
              <w:tc>
                <w:tcPr>
                  <w:tcW w:w="992" w:type="dxa"/>
                  <w:shd w:val="clear" w:color="auto" w:fill="00C1C7" w:themeFill="accent2"/>
                </w:tcPr>
                <w:p w14:paraId="12294F6E" w14:textId="77777777" w:rsidR="00A5460D" w:rsidRPr="003A798E" w:rsidRDefault="00A5460D" w:rsidP="00723677"/>
              </w:tc>
            </w:tr>
          </w:tbl>
          <w:p w14:paraId="1BC93ED3" w14:textId="77777777" w:rsidR="00355145" w:rsidRPr="00220E06" w:rsidRDefault="00355145" w:rsidP="00355145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lastRenderedPageBreak/>
              <w:t>Box Filter</w:t>
            </w:r>
          </w:p>
          <w:p w14:paraId="16462369" w14:textId="4DF55F81" w:rsidR="00355145" w:rsidRDefault="002730E8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Let’s the results when k = 3, 10, and 50</w:t>
            </w:r>
            <w:r w:rsidR="00767588">
              <w:rPr>
                <w:rFonts w:ascii="Cambria Math" w:hAnsi="Cambria Math"/>
                <w:sz w:val="36"/>
                <w:szCs w:val="36"/>
              </w:rPr>
              <w:t>.</w:t>
            </w:r>
          </w:p>
          <w:p w14:paraId="595DC8B4" w14:textId="5A8089B0" w:rsidR="00767588" w:rsidRDefault="00F34514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3497254A" wp14:editId="06980FF8">
                  <wp:extent cx="2052955" cy="3253562"/>
                  <wp:effectExtent l="0" t="0" r="4445" b="444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911"/>
                          <a:stretch/>
                        </pic:blipFill>
                        <pic:spPr bwMode="auto">
                          <a:xfrm>
                            <a:off x="0" y="0"/>
                            <a:ext cx="2063557" cy="3270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2DF507A6" wp14:editId="630673B7">
                  <wp:extent cx="2052084" cy="3371498"/>
                  <wp:effectExtent l="0" t="0" r="5715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094"/>
                          <a:stretch/>
                        </pic:blipFill>
                        <pic:spPr bwMode="auto">
                          <a:xfrm>
                            <a:off x="0" y="0"/>
                            <a:ext cx="2066976" cy="339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5C42626F" wp14:editId="7EE00614">
                  <wp:extent cx="2134098" cy="3390437"/>
                  <wp:effectExtent l="0" t="0" r="0" b="63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75" r="26775" b="8751"/>
                          <a:stretch/>
                        </pic:blipFill>
                        <pic:spPr bwMode="auto">
                          <a:xfrm>
                            <a:off x="0" y="0"/>
                            <a:ext cx="2145461" cy="3408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3CD2BE" w14:textId="28655D22" w:rsidR="00355145" w:rsidRDefault="00D07DA5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We immediately notice that the larger the window size, the </w:t>
            </w:r>
            <w:r w:rsidR="00FD20CF">
              <w:rPr>
                <w:rFonts w:ascii="Cambria Math" w:hAnsi="Cambria Math"/>
                <w:sz w:val="36"/>
                <w:szCs w:val="36"/>
              </w:rPr>
              <w:t xml:space="preserve">blurrier the resulting image. </w:t>
            </w:r>
            <w:r w:rsidR="002B2D42">
              <w:rPr>
                <w:rFonts w:ascii="Cambria Math" w:hAnsi="Cambria Math"/>
                <w:sz w:val="36"/>
                <w:szCs w:val="36"/>
              </w:rPr>
              <w:t>Therefore, we can make a temporary conclusion that the optimal window size is likely to be s</w:t>
            </w:r>
            <w:r w:rsidR="005C6C91">
              <w:rPr>
                <w:rFonts w:ascii="Cambria Math" w:hAnsi="Cambria Math"/>
                <w:sz w:val="36"/>
                <w:szCs w:val="36"/>
              </w:rPr>
              <w:t xml:space="preserve">mall. </w:t>
            </w:r>
          </w:p>
          <w:p w14:paraId="53B29FC4" w14:textId="3F50FFBC" w:rsidR="005C6C91" w:rsidRDefault="005C6C91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Another observation is that, by increasing the window size, </w:t>
            </w:r>
            <w:r w:rsidR="003C0589">
              <w:rPr>
                <w:rFonts w:ascii="Cambria Math" w:hAnsi="Cambria Math"/>
                <w:sz w:val="36"/>
                <w:szCs w:val="36"/>
              </w:rPr>
              <w:t xml:space="preserve">we increase the size of the black border that appears at the left and top of the image. This is due to the code syntax implemented. </w:t>
            </w:r>
          </w:p>
          <w:p w14:paraId="216FB2CE" w14:textId="6CAE764C" w:rsidR="007D4831" w:rsidRPr="007D4831" w:rsidRDefault="007D4831" w:rsidP="007D4831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It’s also a prime example of border</w:t>
            </w:r>
            <w:r w:rsidR="001317D2">
              <w:rPr>
                <w:rFonts w:ascii="Cambria Math" w:hAnsi="Cambria Math"/>
                <w:sz w:val="36"/>
                <w:szCs w:val="36"/>
              </w:rPr>
              <w:t xml:space="preserve">-pixel strategy. </w:t>
            </w:r>
          </w:p>
          <w:p w14:paraId="4607FD61" w14:textId="3B9C53DD" w:rsidR="00355145" w:rsidRDefault="00355145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74A0C8A" w14:textId="6ED0005E" w:rsidR="001317D2" w:rsidRDefault="001317D2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868E4C2" w14:textId="77777777" w:rsidR="001317D2" w:rsidRDefault="001317D2" w:rsidP="001317D2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Local Max and Local Min</w:t>
            </w:r>
          </w:p>
          <w:p w14:paraId="5AE0D72B" w14:textId="4F636263" w:rsidR="001D1D74" w:rsidRDefault="00743770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When k = 0, we obtain the same image. This is a confirmation of the fact the at k = 0, our local oper</w:t>
            </w:r>
            <w:r w:rsidR="002C0396">
              <w:rPr>
                <w:rFonts w:ascii="Cambria Math" w:hAnsi="Cambria Math"/>
                <w:sz w:val="36"/>
                <w:szCs w:val="36"/>
              </w:rPr>
              <w:t xml:space="preserve">ator acts like a point operator since we are only working on one pixel at a time. </w:t>
            </w:r>
          </w:p>
          <w:p w14:paraId="34DAA7E8" w14:textId="60502094" w:rsidR="00030DA9" w:rsidRDefault="001D1D74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28D8760A" wp14:editId="7CA6DF4A">
                  <wp:extent cx="6783567" cy="1318393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075" b="32997"/>
                          <a:stretch/>
                        </pic:blipFill>
                        <pic:spPr bwMode="auto">
                          <a:xfrm>
                            <a:off x="0" y="0"/>
                            <a:ext cx="6783705" cy="131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D962B9" w14:textId="39293C9A" w:rsidR="00B00528" w:rsidRPr="00220E06" w:rsidRDefault="00B00528" w:rsidP="00B00528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lastRenderedPageBreak/>
              <w:t>A Program to Calculate and Plot the Histogram of Given Image</w:t>
            </w:r>
          </w:p>
          <w:p w14:paraId="2D00DE8F" w14:textId="77777777" w:rsidR="006C138A" w:rsidRDefault="006C138A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924CDC7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[output] = Calc_histogram(q)</w:t>
            </w:r>
          </w:p>
          <w:p w14:paraId="23F73325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5D71E2D7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The row, column, and channels of the image are obtained along with the cardinality of the image.</w:t>
            </w:r>
          </w:p>
          <w:p w14:paraId="7518281F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size(q);</w:t>
            </w:r>
          </w:p>
          <w:p w14:paraId="3AC81B2F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29C79F89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A400CDB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Create a 256x1 matrix since we are dealing with gray scale image (8 bits)</w:t>
            </w:r>
          </w:p>
          <w:p w14:paraId="363A0F57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This will be used for the histogram H1(u)</w:t>
            </w:r>
          </w:p>
          <w:p w14:paraId="6C6B5804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H = ones(256,1);</w:t>
            </w:r>
          </w:p>
          <w:p w14:paraId="6D1C825E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9C24628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i=1:1:r</w:t>
            </w:r>
          </w:p>
          <w:p w14:paraId="2D0A7008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j=1:1:c</w:t>
            </w:r>
          </w:p>
          <w:p w14:paraId="0478B45B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Initialize a new variable with the intensities at each pixel of</w:t>
            </w:r>
          </w:p>
          <w:p w14:paraId="25ABCB8C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the image</w:t>
            </w:r>
          </w:p>
          <w:p w14:paraId="4AAC6E16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u = q(i,j);</w:t>
            </w:r>
          </w:p>
          <w:p w14:paraId="54080C9F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Since the intensities of a gray scale image go from 0 to 255, it</w:t>
            </w:r>
          </w:p>
          <w:p w14:paraId="53D9064E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will be help to increment each of the by 1 to enable us use the</w:t>
            </w:r>
          </w:p>
          <w:p w14:paraId="47D3B04F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indices of H directly</w:t>
            </w:r>
          </w:p>
          <w:p w14:paraId="1F1F959A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H(u + 1)=H(u + 1) + 1;</w:t>
            </w:r>
          </w:p>
          <w:p w14:paraId="19BAF2B0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33FD1731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F6F70B2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4143117D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Return the histogram array</w:t>
            </w:r>
          </w:p>
          <w:p w14:paraId="4502C46C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 = H;</w:t>
            </w:r>
          </w:p>
          <w:p w14:paraId="51621CBB" w14:textId="77777777" w:rsidR="006C138A" w:rsidRDefault="006C138A" w:rsidP="006C13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7CFEB204" w14:textId="0C477930" w:rsidR="00E64F2E" w:rsidRDefault="00B00528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0A0566DA" w14:textId="29486928" w:rsidR="006C138A" w:rsidRDefault="006C138A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Calling the function:</w:t>
            </w:r>
          </w:p>
          <w:p w14:paraId="537E1175" w14:textId="505F8BC4" w:rsidR="00E64F2E" w:rsidRDefault="00E64F2E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Read in the image.</w:t>
            </w:r>
          </w:p>
          <w:p w14:paraId="2FB79F3B" w14:textId="77777777" w:rsidR="00E64F2E" w:rsidRDefault="00E64F2E" w:rsidP="00E64F2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q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'jump.png'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3D9724D5" w14:textId="4C11BF99" w:rsidR="00E64F2E" w:rsidRDefault="00E64F2E" w:rsidP="00E64F2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A6CE641" w14:textId="77777777" w:rsidR="00E64F2E" w:rsidRDefault="00E64F2E" w:rsidP="00E64F2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Plot the histogram of the image</w:t>
            </w:r>
          </w:p>
          <w:p w14:paraId="6ECA3483" w14:textId="77777777" w:rsidR="00E64F2E" w:rsidRDefault="00E64F2E" w:rsidP="00E64F2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bar(H);</w:t>
            </w:r>
          </w:p>
          <w:p w14:paraId="6F641373" w14:textId="5B89FD33" w:rsidR="00E64F2E" w:rsidRDefault="00FD0262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lastRenderedPageBreak/>
              <w:drawing>
                <wp:inline distT="0" distB="0" distL="0" distR="0" wp14:anchorId="32000EB6" wp14:editId="0F30BB31">
                  <wp:extent cx="6790055" cy="5097145"/>
                  <wp:effectExtent l="0" t="0" r="0" b="825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0055" cy="509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60A789" w14:textId="77777777" w:rsidR="0052252C" w:rsidRDefault="0052252C" w:rsidP="009F3E53">
            <w:pPr>
              <w:jc w:val="both"/>
              <w:rPr>
                <w:rFonts w:ascii="Cambria Math" w:hAnsi="Cambria Math"/>
                <w:color w:val="002060"/>
                <w:sz w:val="40"/>
                <w:szCs w:val="40"/>
              </w:rPr>
            </w:pPr>
          </w:p>
          <w:p w14:paraId="03FEA5A3" w14:textId="525E07DE" w:rsidR="003731E6" w:rsidRPr="0052252C" w:rsidRDefault="003731E6" w:rsidP="009F3E53">
            <w:pPr>
              <w:jc w:val="both"/>
              <w:rPr>
                <w:rFonts w:ascii="Cambria Math" w:hAnsi="Cambria Math"/>
                <w:b/>
                <w:bCs/>
                <w:color w:val="002060"/>
                <w:sz w:val="40"/>
                <w:szCs w:val="40"/>
              </w:rPr>
            </w:pPr>
            <w:r w:rsidRPr="0052252C">
              <w:rPr>
                <w:rFonts w:ascii="Cambria Math" w:hAnsi="Cambria Math"/>
                <w:b/>
                <w:bCs/>
                <w:color w:val="002060"/>
                <w:sz w:val="40"/>
                <w:szCs w:val="40"/>
              </w:rPr>
              <w:t>A Program that Returns the Histogram Equalized Image</w:t>
            </w:r>
          </w:p>
          <w:p w14:paraId="3B4E632B" w14:textId="1C0465D4" w:rsidR="00E64F2E" w:rsidRDefault="00E64F2E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2804818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[output] = Calc_histogram_eq(q)</w:t>
            </w:r>
          </w:p>
          <w:p w14:paraId="1E5A9B62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1507D034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The row, column, and channels of the image are obtained along with the cardinality of the image.</w:t>
            </w:r>
          </w:p>
          <w:p w14:paraId="67CB06F2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size(q);</w:t>
            </w:r>
          </w:p>
          <w:p w14:paraId="72D66A9F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26C54781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954EF82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Create a 256x1 matrix since we are dealing with gray scale image (8 bits)</w:t>
            </w:r>
          </w:p>
          <w:p w14:paraId="4A7551A7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This will be used for the histogram H1(u)</w:t>
            </w:r>
          </w:p>
          <w:p w14:paraId="11CA3E3A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H = ones(256,1);</w:t>
            </w:r>
          </w:p>
          <w:p w14:paraId="16C1E049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26C60040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i=1:1:r</w:t>
            </w:r>
          </w:p>
          <w:p w14:paraId="150465C7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j=1:1:c</w:t>
            </w:r>
          </w:p>
          <w:p w14:paraId="64C1448E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Initialize a new variable with the intensities at each pixel of</w:t>
            </w:r>
          </w:p>
          <w:p w14:paraId="656FDD71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the image</w:t>
            </w:r>
          </w:p>
          <w:p w14:paraId="0F8F1A6F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u = q(i,j);</w:t>
            </w:r>
          </w:p>
          <w:p w14:paraId="7FF5DAC1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Since the intensities of a gray scale image go from 0 to 255, it</w:t>
            </w:r>
          </w:p>
          <w:p w14:paraId="15D6146E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will be help to increment each of the by 1 to enable us use the</w:t>
            </w:r>
          </w:p>
          <w:p w14:paraId="50DA6C3E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indices of H directly</w:t>
            </w:r>
          </w:p>
          <w:p w14:paraId="66776DC6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H(u + 1)=H(u + 1) + 1;</w:t>
            </w:r>
          </w:p>
          <w:p w14:paraId="0EBB2A50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3D52E953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30CDD9B7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425FCAC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205B3F5C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To write some code for the histogram equalization, we need to obtain the</w:t>
            </w:r>
          </w:p>
          <w:p w14:paraId="679A5CF9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parameters in our gradation function, g(u) = c1(u).Gmax; where c1(u) is</w:t>
            </w:r>
          </w:p>
          <w:p w14:paraId="27EDB146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our relative cumulative histogram, i.e. summation of h1(u). And h1(u) =</w:t>
            </w:r>
          </w:p>
          <w:p w14:paraId="64B684B9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H1(u)/cardinality</w:t>
            </w:r>
          </w:p>
          <w:p w14:paraId="490E932F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</w:t>
            </w:r>
          </w:p>
          <w:p w14:paraId="4F315414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%Let's find h1(u)</w:t>
            </w:r>
          </w:p>
          <w:p w14:paraId="32737396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h1 = H./Card;</w:t>
            </w:r>
          </w:p>
          <w:p w14:paraId="1225FFB0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56CEAD45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%Create variables for c1 and the gradation function g(u)</w:t>
            </w:r>
          </w:p>
          <w:p w14:paraId="51DA21F5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c1 = zeros(256,1);</w:t>
            </w:r>
          </w:p>
          <w:p w14:paraId="38559171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g_u = zeros(256,1);</w:t>
            </w:r>
          </w:p>
          <w:p w14:paraId="45B962EF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sum = 0;</w:t>
            </w:r>
          </w:p>
          <w:p w14:paraId="74153E37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E00CA8D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Use a for-loop to find the relative cumulative histogram</w:t>
            </w:r>
          </w:p>
          <w:p w14:paraId="2F6765C1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i=1:1:256</w:t>
            </w:r>
          </w:p>
          <w:p w14:paraId="2CB7718F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sum = sum+H(i);</w:t>
            </w:r>
          </w:p>
          <w:p w14:paraId="148C49A0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c1(i) = sum/Card;</w:t>
            </w:r>
          </w:p>
          <w:p w14:paraId="64F14E53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g_u(i) = round(c1(i)*255);</w:t>
            </w:r>
          </w:p>
          <w:p w14:paraId="18569FC5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4E3C0555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6FA573A1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Now, for the histogram equalization, we can make use of the gradation</w:t>
            </w:r>
          </w:p>
          <w:p w14:paraId="3951DAF4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function, g_u, above.</w:t>
            </w:r>
          </w:p>
          <w:p w14:paraId="14499909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</w:t>
            </w:r>
          </w:p>
          <w:p w14:paraId="6680B24D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histogram_eq = uint8(zeros(r,c));</w:t>
            </w:r>
          </w:p>
          <w:p w14:paraId="7245317A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lastRenderedPageBreak/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i=1:1:r</w:t>
            </w:r>
          </w:p>
          <w:p w14:paraId="6387F8AC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j=1:1:c</w:t>
            </w:r>
          </w:p>
          <w:p w14:paraId="725BD94A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histogram_eq(i,j) = g_u(q(i,j)+1);</w:t>
            </w:r>
          </w:p>
          <w:p w14:paraId="48ABE0EC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4E08D16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3591462E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213E2D9A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Return the histogram equalized image</w:t>
            </w:r>
          </w:p>
          <w:p w14:paraId="69682D15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 = histogram_eq;</w:t>
            </w:r>
          </w:p>
          <w:p w14:paraId="5C966B0C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1195A532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34EF2FFA" w14:textId="77777777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6FC34536" w14:textId="4B76AD4B" w:rsidR="003731E6" w:rsidRDefault="0085209C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Calling the function:</w:t>
            </w:r>
          </w:p>
          <w:p w14:paraId="3A1012ED" w14:textId="77777777" w:rsidR="0085209C" w:rsidRDefault="0085209C" w:rsidP="0085209C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Read in the image.</w:t>
            </w:r>
          </w:p>
          <w:p w14:paraId="15B2EBE9" w14:textId="77777777" w:rsidR="0085209C" w:rsidRDefault="0085209C" w:rsidP="008520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q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'jump.png'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0C110D02" w14:textId="77777777" w:rsidR="0085209C" w:rsidRDefault="0085209C" w:rsidP="008520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52CC485" w14:textId="77777777" w:rsidR="0085209C" w:rsidRDefault="0085209C" w:rsidP="008520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Plot the histogram of the image</w:t>
            </w:r>
          </w:p>
          <w:p w14:paraId="217BDE09" w14:textId="66B1C518" w:rsidR="0085209C" w:rsidRDefault="0085209C" w:rsidP="008520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bar(H);</w:t>
            </w:r>
          </w:p>
          <w:p w14:paraId="4CE312D8" w14:textId="24EA774B" w:rsidR="00517AF6" w:rsidRDefault="00517AF6" w:rsidP="008520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A = Calc_histogram_eq(q);</w:t>
            </w:r>
          </w:p>
          <w:p w14:paraId="51EF4785" w14:textId="639799E6" w:rsidR="00517AF6" w:rsidRDefault="00517AF6" w:rsidP="008520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5AF4480D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687D0E69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1)</w:t>
            </w:r>
          </w:p>
          <w:p w14:paraId="209EBD5F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imshow(q)</w:t>
            </w:r>
          </w:p>
          <w:p w14:paraId="04D39638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4436985E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D80268F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2)</w:t>
            </w:r>
          </w:p>
          <w:p w14:paraId="3854490A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imshow(A)</w:t>
            </w:r>
          </w:p>
          <w:p w14:paraId="1482DFAC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'Histogram Equalized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7BCB978E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C822D21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3)</w:t>
            </w:r>
          </w:p>
          <w:p w14:paraId="390A1F49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imhist(q)</w:t>
            </w:r>
          </w:p>
          <w:p w14:paraId="545EF442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'Histogram of the 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59CD5F6B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6D264BD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4)</w:t>
            </w:r>
          </w:p>
          <w:p w14:paraId="406F6A78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imhist(A)</w:t>
            </w:r>
          </w:p>
          <w:p w14:paraId="0D546632" w14:textId="77777777" w:rsidR="008E2E78" w:rsidRDefault="008E2E78" w:rsidP="008E2E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'New Histogram'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49F7EB90" w14:textId="3FA700EE" w:rsidR="00517AF6" w:rsidRDefault="00517AF6" w:rsidP="008520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04DB746B" w14:textId="091539F4" w:rsidR="001F7F48" w:rsidRDefault="00693922" w:rsidP="008520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noProof/>
                <w:lang w:val="tr-TR"/>
              </w:rPr>
              <w:lastRenderedPageBreak/>
              <w:drawing>
                <wp:inline distT="0" distB="0" distL="0" distR="0" wp14:anchorId="6302AD9A" wp14:editId="6E2E80EF">
                  <wp:extent cx="6781165" cy="3223260"/>
                  <wp:effectExtent l="0" t="0" r="63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165" cy="322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E3013F" w14:textId="79B3900C" w:rsidR="0085209C" w:rsidRDefault="0085209C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8AA051B" w14:textId="77777777" w:rsidR="0085209C" w:rsidRDefault="0085209C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898350E" w14:textId="4E615D77" w:rsidR="00E64F2E" w:rsidRDefault="00E64F2E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84B8A35" w14:textId="5501BCEA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EB9368C" w14:textId="626E7505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28C2AB1" w14:textId="164E9508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FB80761" w14:textId="32000C46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6E3B2D2" w14:textId="284FF084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DCAC3B5" w14:textId="06C2C2BC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8B560D0" w14:textId="61500671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614190E" w14:textId="5C121F87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E505808" w14:textId="2B4E0A84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BF63B19" w14:textId="6046236B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DC9AB17" w14:textId="3CB58EC9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C33918F" w14:textId="0163DAF1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ED307AB" w14:textId="30DA2D33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D04C921" w14:textId="7BA4DB64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E817473" w14:textId="475D59FC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351FC46" w14:textId="5B480090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44A8D2B" w14:textId="6B16AA4C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F90133A" w14:textId="77777777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412E8B" w:rsidRPr="003A798E" w14:paraId="2B248659" w14:textId="77777777" w:rsidTr="003F0184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4313D94E" w14:textId="77777777" w:rsidR="00412E8B" w:rsidRPr="003A798E" w:rsidRDefault="00412E8B" w:rsidP="00412E8B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45280" behindDoc="1" locked="0" layoutInCell="1" allowOverlap="1" wp14:anchorId="628E6B28" wp14:editId="0CB1CEE7">
                            <wp:simplePos x="0" y="0"/>
                            <wp:positionH relativeFrom="margin">
                              <wp:posOffset>-1022350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33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29A22EA" id="Shape" o:spid="_x0000_s1026" alt="&quot;&quot;" style="position:absolute;margin-left:-80.5pt;margin-top:-36pt;width:647.9pt;height:727.5pt;z-index:-25157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2m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DYNO2m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6B846966" w14:textId="77777777" w:rsidR="00412E8B" w:rsidRPr="003A798E" w:rsidRDefault="00412E8B" w:rsidP="00412E8B"/>
              </w:tc>
              <w:tc>
                <w:tcPr>
                  <w:tcW w:w="992" w:type="dxa"/>
                  <w:shd w:val="clear" w:color="auto" w:fill="00C1C7" w:themeFill="accent2"/>
                </w:tcPr>
                <w:p w14:paraId="51CC7154" w14:textId="77777777" w:rsidR="00412E8B" w:rsidRPr="003A798E" w:rsidRDefault="00412E8B" w:rsidP="00412E8B"/>
              </w:tc>
            </w:tr>
            <w:tr w:rsidR="00412E8B" w:rsidRPr="003A798E" w14:paraId="03D33746" w14:textId="77777777" w:rsidTr="003F0184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3342CE36" w14:textId="77777777" w:rsidR="00412E8B" w:rsidRPr="003A798E" w:rsidRDefault="00412E8B" w:rsidP="00412E8B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24EDCB34" w14:textId="77777777" w:rsidR="00412E8B" w:rsidRPr="003A798E" w:rsidRDefault="00412E8B" w:rsidP="00412E8B">
                  <w:pPr>
                    <w:pStyle w:val="Quote"/>
                  </w:pPr>
                  <w:r>
                    <w:t>DISCUSSION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51995EB5" w14:textId="77777777" w:rsidR="00412E8B" w:rsidRPr="003A798E" w:rsidRDefault="00412E8B" w:rsidP="00412E8B"/>
              </w:tc>
            </w:tr>
            <w:tr w:rsidR="00412E8B" w:rsidRPr="003A798E" w14:paraId="5EF11A65" w14:textId="77777777" w:rsidTr="003F0184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8FC3306" w14:textId="77777777" w:rsidR="00412E8B" w:rsidRPr="003A798E" w:rsidRDefault="00412E8B" w:rsidP="00412E8B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5E3E48AA" w14:textId="77777777" w:rsidR="00412E8B" w:rsidRPr="003A798E" w:rsidRDefault="00412E8B" w:rsidP="00412E8B"/>
              </w:tc>
              <w:tc>
                <w:tcPr>
                  <w:tcW w:w="992" w:type="dxa"/>
                  <w:shd w:val="clear" w:color="auto" w:fill="00C1C7" w:themeFill="accent2"/>
                </w:tcPr>
                <w:p w14:paraId="167699A5" w14:textId="77777777" w:rsidR="00412E8B" w:rsidRPr="003A798E" w:rsidRDefault="00412E8B" w:rsidP="00412E8B"/>
              </w:tc>
            </w:tr>
          </w:tbl>
          <w:p w14:paraId="3FA941B1" w14:textId="08B90E82" w:rsidR="00645F2E" w:rsidRDefault="003D7012" w:rsidP="009F27C2">
            <w:pPr>
              <w:pStyle w:val="ListParagraph"/>
              <w:numPr>
                <w:ilvl w:val="0"/>
                <w:numId w:val="5"/>
              </w:num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 xml:space="preserve">By visual inspection, the histogram equalization and the linear scaling seem to produce very similar results; however, </w:t>
            </w:r>
            <w:r w:rsidR="00DF01AD">
              <w:rPr>
                <w:sz w:val="36"/>
                <w:szCs w:val="36"/>
              </w:rPr>
              <w:t xml:space="preserve">on looking at their histograms, we notice differences. These differences are partly because histogram equalization employs a nonlinear gradation function, while </w:t>
            </w:r>
            <w:r w:rsidR="00467E01">
              <w:rPr>
                <w:sz w:val="36"/>
                <w:szCs w:val="36"/>
              </w:rPr>
              <w:t xml:space="preserve">linear scaling is based on a linear gradation function. </w:t>
            </w:r>
          </w:p>
          <w:p w14:paraId="3E6E5077" w14:textId="77777777" w:rsidR="00ED6067" w:rsidRPr="00ED6067" w:rsidRDefault="00ED6067" w:rsidP="00ED6067">
            <w:pPr>
              <w:jc w:val="both"/>
              <w:rPr>
                <w:sz w:val="36"/>
                <w:szCs w:val="36"/>
              </w:rPr>
            </w:pPr>
          </w:p>
          <w:p w14:paraId="5AEB159E" w14:textId="4A08449C" w:rsidR="00B47F8F" w:rsidRDefault="00031D33" w:rsidP="00B47F8F">
            <w:pPr>
              <w:pStyle w:val="ListParagraph"/>
              <w:numPr>
                <w:ilvl w:val="0"/>
                <w:numId w:val="5"/>
              </w:num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In</w:t>
            </w:r>
            <w:r w:rsidR="00ED6067">
              <w:rPr>
                <w:sz w:val="36"/>
                <w:szCs w:val="36"/>
              </w:rPr>
              <w:t xml:space="preserve"> both linear scaling and histogram equalization, we end up spreading the </w:t>
            </w:r>
            <w:r w:rsidR="00B47F8F">
              <w:rPr>
                <w:sz w:val="36"/>
                <w:szCs w:val="36"/>
              </w:rPr>
              <w:t>histogram to occupy the full scale from 0 to G</w:t>
            </w:r>
            <w:r w:rsidR="00B47F8F" w:rsidRPr="008C1165">
              <w:rPr>
                <w:sz w:val="36"/>
                <w:szCs w:val="36"/>
                <w:vertAlign w:val="subscript"/>
              </w:rPr>
              <w:t>max</w:t>
            </w:r>
            <w:r w:rsidR="00B47F8F">
              <w:rPr>
                <w:sz w:val="36"/>
                <w:szCs w:val="36"/>
              </w:rPr>
              <w:t xml:space="preserve">. </w:t>
            </w:r>
          </w:p>
          <w:p w14:paraId="4DA29441" w14:textId="77777777" w:rsidR="00B47F8F" w:rsidRPr="00B47F8F" w:rsidRDefault="00B47F8F" w:rsidP="00B47F8F">
            <w:pPr>
              <w:pStyle w:val="ListParagraph"/>
              <w:rPr>
                <w:sz w:val="36"/>
                <w:szCs w:val="36"/>
              </w:rPr>
            </w:pPr>
          </w:p>
          <w:p w14:paraId="3A3CE825" w14:textId="5011C06C" w:rsidR="00B47F8F" w:rsidRDefault="00EA5352" w:rsidP="00B47F8F">
            <w:pPr>
              <w:pStyle w:val="ListParagraph"/>
              <w:numPr>
                <w:ilvl w:val="0"/>
                <w:numId w:val="5"/>
              </w:num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An important observation with the conditional scaling is that the resulting image does not have </w:t>
            </w:r>
            <w:r w:rsidRPr="00F006AC">
              <w:rPr>
                <w:b/>
                <w:bCs/>
                <w:sz w:val="36"/>
                <w:szCs w:val="36"/>
              </w:rPr>
              <w:t>exactly</w:t>
            </w:r>
            <w:r>
              <w:rPr>
                <w:sz w:val="36"/>
                <w:szCs w:val="36"/>
              </w:rPr>
              <w:t xml:space="preserve"> the </w:t>
            </w:r>
            <w:r w:rsidR="00F006AC">
              <w:rPr>
                <w:sz w:val="36"/>
                <w:szCs w:val="36"/>
              </w:rPr>
              <w:t xml:space="preserve">same mean and standard deviation. There are minor differences </w:t>
            </w:r>
            <w:r w:rsidR="002E1B35">
              <w:rPr>
                <w:sz w:val="36"/>
                <w:szCs w:val="36"/>
              </w:rPr>
              <w:t>that could be overlooked as shown below:</w:t>
            </w:r>
          </w:p>
          <w:p w14:paraId="540FD882" w14:textId="26FB020C" w:rsidR="002E1B35" w:rsidRPr="002E1B35" w:rsidRDefault="008C5422" w:rsidP="008C5422">
            <w:pPr>
              <w:jc w:val="center"/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68A5005" wp14:editId="1BA5D7E7">
                  <wp:extent cx="5332491" cy="2529886"/>
                  <wp:effectExtent l="0" t="0" r="1905" b="381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7238" cy="2536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1B170F" w14:textId="0EDAD9A6" w:rsidR="00645F2E" w:rsidRDefault="008C5422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We can see that the parameters for our reference image </w:t>
            </w:r>
            <w:r w:rsidR="00E5772C">
              <w:rPr>
                <w:rFonts w:ascii="Cambria Math" w:hAnsi="Cambria Math"/>
                <w:sz w:val="36"/>
                <w:szCs w:val="36"/>
              </w:rPr>
              <w:t>were</w:t>
            </w:r>
            <w:r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E5772C">
              <w:rPr>
                <w:rFonts w:ascii="Cambria Math" w:hAnsi="Cambria Math"/>
                <w:sz w:val="36"/>
                <w:szCs w:val="36"/>
              </w:rPr>
              <w:t xml:space="preserve">µ </w:t>
            </w:r>
            <w:r w:rsidR="00D44A76">
              <w:rPr>
                <w:rFonts w:ascii="Cambria Math" w:hAnsi="Cambria Math"/>
                <w:sz w:val="36"/>
                <w:szCs w:val="36"/>
              </w:rPr>
              <w:t xml:space="preserve">= 116.5072; </w:t>
            </w:r>
            <w:r w:rsidR="00E5772C">
              <w:rPr>
                <w:rFonts w:ascii="Cambria Math" w:hAnsi="Cambria Math"/>
                <w:sz w:val="36"/>
                <w:szCs w:val="36"/>
              </w:rPr>
              <w:t>σ</w:t>
            </w:r>
            <w:r w:rsidR="00D44A76">
              <w:rPr>
                <w:rFonts w:ascii="Cambria Math" w:hAnsi="Cambria Math"/>
                <w:sz w:val="36"/>
                <w:szCs w:val="36"/>
              </w:rPr>
              <w:t xml:space="preserve"> = </w:t>
            </w:r>
            <w:r w:rsidR="00E5772C">
              <w:rPr>
                <w:rFonts w:ascii="Cambria Math" w:hAnsi="Cambria Math"/>
                <w:sz w:val="36"/>
                <w:szCs w:val="36"/>
              </w:rPr>
              <w:t>49.1187; while for the new image, they are: µ = 116.</w:t>
            </w:r>
            <w:r w:rsidR="00501646">
              <w:rPr>
                <w:rFonts w:ascii="Cambria Math" w:hAnsi="Cambria Math"/>
                <w:sz w:val="36"/>
                <w:szCs w:val="36"/>
              </w:rPr>
              <w:t xml:space="preserve">5056; </w:t>
            </w:r>
            <w:r w:rsidR="00E5772C">
              <w:rPr>
                <w:rFonts w:ascii="Cambria Math" w:hAnsi="Cambria Math"/>
                <w:sz w:val="36"/>
                <w:szCs w:val="36"/>
              </w:rPr>
              <w:t>σ</w:t>
            </w:r>
            <w:r w:rsidR="00501646">
              <w:rPr>
                <w:rFonts w:ascii="Cambria Math" w:hAnsi="Cambria Math"/>
                <w:sz w:val="36"/>
                <w:szCs w:val="36"/>
              </w:rPr>
              <w:t xml:space="preserve"> = 49.1361. </w:t>
            </w:r>
          </w:p>
          <w:p w14:paraId="7CDC6687" w14:textId="58311F5D" w:rsidR="00501646" w:rsidRDefault="00501646" w:rsidP="0010129D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 w:rsidRPr="0010129D">
              <w:rPr>
                <w:rFonts w:ascii="Cambria Math" w:hAnsi="Cambria Math"/>
                <w:sz w:val="36"/>
                <w:szCs w:val="36"/>
              </w:rPr>
              <w:t xml:space="preserve">Why is this the case? My guess is that </w:t>
            </w:r>
            <w:r w:rsidR="00C75636" w:rsidRPr="0010129D">
              <w:rPr>
                <w:rFonts w:ascii="Cambria Math" w:hAnsi="Cambria Math"/>
                <w:sz w:val="36"/>
                <w:szCs w:val="36"/>
              </w:rPr>
              <w:t xml:space="preserve">this results from the conversion from uint8 to double and back. </w:t>
            </w:r>
          </w:p>
          <w:p w14:paraId="4ACD613F" w14:textId="57B8E44F" w:rsidR="0010129D" w:rsidRDefault="0010129D" w:rsidP="0010129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B1BA235" w14:textId="25F20F19" w:rsidR="0010129D" w:rsidRDefault="0010129D" w:rsidP="0010129D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For the box filter and local max/min filters, we </w:t>
            </w:r>
            <w:r w:rsidR="005F4EE5">
              <w:rPr>
                <w:rFonts w:ascii="Cambria Math" w:hAnsi="Cambria Math"/>
                <w:sz w:val="36"/>
                <w:szCs w:val="36"/>
              </w:rPr>
              <w:t xml:space="preserve">were forced to choose a border-pixel strategy. In this case, we opted to </w:t>
            </w:r>
            <w:r w:rsidR="00025463">
              <w:rPr>
                <w:rFonts w:ascii="Cambria Math" w:hAnsi="Cambria Math"/>
                <w:sz w:val="36"/>
                <w:szCs w:val="36"/>
              </w:rPr>
              <w:t>scan the image from (k+1) from the top and left. This resulted in a black L-</w:t>
            </w:r>
            <w:r w:rsidR="00025463">
              <w:rPr>
                <w:rFonts w:ascii="Cambria Math" w:hAnsi="Cambria Math"/>
                <w:sz w:val="36"/>
                <w:szCs w:val="36"/>
              </w:rPr>
              <w:lastRenderedPageBreak/>
              <w:t xml:space="preserve">shaped area in our final images. </w:t>
            </w:r>
            <w:r w:rsidR="00F2135C">
              <w:rPr>
                <w:rFonts w:ascii="Cambria Math" w:hAnsi="Cambria Math"/>
                <w:sz w:val="36"/>
                <w:szCs w:val="36"/>
              </w:rPr>
              <w:t xml:space="preserve">Other border-pixel strategies could be applied for slightly different results. </w:t>
            </w:r>
          </w:p>
          <w:p w14:paraId="5239FC09" w14:textId="319DB16B" w:rsidR="009E5B77" w:rsidRDefault="009E5B77" w:rsidP="009E5B7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9AC31F6" w14:textId="4F2DDA0E" w:rsidR="009E5B77" w:rsidRDefault="007E2CAB" w:rsidP="007E2CAB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From our implementation of the local mean, we clearly see that it’s a relatively good method for getting rid of noise in images. </w:t>
            </w:r>
          </w:p>
          <w:p w14:paraId="53F4F8D4" w14:textId="77777777" w:rsidR="003F5D6C" w:rsidRPr="003F5D6C" w:rsidRDefault="003F5D6C" w:rsidP="003F5D6C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2D132EBE" w14:textId="667BCB24" w:rsidR="003F5D6C" w:rsidRDefault="003F5D6C" w:rsidP="003F5D6C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62D05EF" w14:textId="77777777" w:rsidR="003F5D6C" w:rsidRPr="003F5D6C" w:rsidRDefault="003F5D6C" w:rsidP="003F5D6C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019DD17" w14:textId="2B43A3E2" w:rsidR="00645F2E" w:rsidRDefault="00645F2E" w:rsidP="009F3E53">
            <w:pPr>
              <w:jc w:val="both"/>
              <w:rPr>
                <w:sz w:val="60"/>
                <w:szCs w:val="60"/>
              </w:rPr>
            </w:pPr>
          </w:p>
          <w:p w14:paraId="5CF2D790" w14:textId="267ADBF9" w:rsidR="00645F2E" w:rsidRDefault="00645F2E" w:rsidP="009F3E53">
            <w:pPr>
              <w:jc w:val="both"/>
              <w:rPr>
                <w:sz w:val="60"/>
                <w:szCs w:val="60"/>
              </w:rPr>
            </w:pPr>
          </w:p>
          <w:p w14:paraId="5255A25E" w14:textId="3A42D1DB" w:rsidR="00573EBA" w:rsidRDefault="00573EBA" w:rsidP="009F3E53">
            <w:pPr>
              <w:jc w:val="both"/>
              <w:rPr>
                <w:sz w:val="60"/>
                <w:szCs w:val="60"/>
              </w:rPr>
            </w:pPr>
          </w:p>
          <w:p w14:paraId="30799301" w14:textId="43095C0A" w:rsidR="00573EBA" w:rsidRDefault="00573EBA" w:rsidP="009F3E53">
            <w:pPr>
              <w:jc w:val="both"/>
              <w:rPr>
                <w:sz w:val="60"/>
                <w:szCs w:val="60"/>
              </w:rPr>
            </w:pPr>
          </w:p>
          <w:p w14:paraId="591CBAD5" w14:textId="3E3856FE" w:rsidR="00573EBA" w:rsidRDefault="00573EBA" w:rsidP="009F3E53">
            <w:pPr>
              <w:jc w:val="both"/>
              <w:rPr>
                <w:sz w:val="60"/>
                <w:szCs w:val="60"/>
              </w:rPr>
            </w:pPr>
          </w:p>
          <w:p w14:paraId="126E3168" w14:textId="286A222C" w:rsidR="00573EBA" w:rsidRDefault="00573EBA" w:rsidP="009F3E53">
            <w:pPr>
              <w:jc w:val="both"/>
              <w:rPr>
                <w:sz w:val="60"/>
                <w:szCs w:val="60"/>
              </w:rPr>
            </w:pPr>
          </w:p>
          <w:p w14:paraId="0AADBF17" w14:textId="4688854F" w:rsidR="00573EBA" w:rsidRDefault="00573EBA" w:rsidP="009F3E53">
            <w:pPr>
              <w:jc w:val="both"/>
              <w:rPr>
                <w:sz w:val="60"/>
                <w:szCs w:val="60"/>
              </w:rPr>
            </w:pPr>
          </w:p>
          <w:p w14:paraId="7E6F0B20" w14:textId="050ACC41" w:rsidR="00573EBA" w:rsidRDefault="00573EBA" w:rsidP="009F3E53">
            <w:pPr>
              <w:jc w:val="both"/>
              <w:rPr>
                <w:sz w:val="60"/>
                <w:szCs w:val="60"/>
              </w:rPr>
            </w:pPr>
          </w:p>
          <w:p w14:paraId="0A4A9662" w14:textId="6A77ECFD" w:rsidR="00573EBA" w:rsidRDefault="00573EBA" w:rsidP="009F3E53">
            <w:pPr>
              <w:jc w:val="both"/>
              <w:rPr>
                <w:sz w:val="60"/>
                <w:szCs w:val="60"/>
              </w:rPr>
            </w:pPr>
          </w:p>
          <w:p w14:paraId="15CB9961" w14:textId="3EC7CE31" w:rsidR="00573EBA" w:rsidRDefault="00573EBA" w:rsidP="009F3E53">
            <w:pPr>
              <w:jc w:val="both"/>
              <w:rPr>
                <w:sz w:val="60"/>
                <w:szCs w:val="60"/>
              </w:rPr>
            </w:pPr>
          </w:p>
          <w:p w14:paraId="123E113C" w14:textId="77777777" w:rsidR="00573EBA" w:rsidRDefault="00573EBA" w:rsidP="009F3E53">
            <w:pPr>
              <w:jc w:val="both"/>
              <w:rPr>
                <w:sz w:val="60"/>
                <w:szCs w:val="60"/>
              </w:rPr>
            </w:pPr>
          </w:p>
          <w:p w14:paraId="3FF80736" w14:textId="29396F1F" w:rsidR="00645F2E" w:rsidRDefault="00645F2E" w:rsidP="009F3E53">
            <w:pPr>
              <w:jc w:val="both"/>
              <w:rPr>
                <w:sz w:val="60"/>
                <w:szCs w:val="60"/>
              </w:rPr>
            </w:pPr>
          </w:p>
          <w:p w14:paraId="1B68BD33" w14:textId="1C2F0534" w:rsidR="00645F2E" w:rsidRDefault="00645F2E" w:rsidP="009F3E53">
            <w:pPr>
              <w:jc w:val="both"/>
              <w:rPr>
                <w:sz w:val="60"/>
                <w:szCs w:val="60"/>
              </w:rPr>
            </w:pPr>
          </w:p>
          <w:p w14:paraId="52E74DCB" w14:textId="0EA03D8A" w:rsidR="00645F2E" w:rsidRDefault="00645F2E" w:rsidP="009F3E53">
            <w:pPr>
              <w:jc w:val="both"/>
              <w:rPr>
                <w:sz w:val="60"/>
                <w:szCs w:val="60"/>
              </w:rPr>
            </w:pPr>
          </w:p>
          <w:p w14:paraId="346593FA" w14:textId="77777777" w:rsidR="00645F2E" w:rsidRDefault="00645F2E" w:rsidP="009F3E53">
            <w:pPr>
              <w:jc w:val="both"/>
              <w:rPr>
                <w:sz w:val="60"/>
                <w:szCs w:val="60"/>
              </w:rPr>
            </w:pPr>
          </w:p>
          <w:p w14:paraId="4E14068D" w14:textId="77777777" w:rsidR="00412E8B" w:rsidRPr="0088000B" w:rsidRDefault="00412E8B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9E5540" w:rsidRPr="003A798E" w14:paraId="68DC2397" w14:textId="77777777" w:rsidTr="00BB2CA3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7751E483" w14:textId="77777777" w:rsidR="009E5540" w:rsidRPr="003A798E" w:rsidRDefault="009E5540" w:rsidP="009E5540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43232" behindDoc="1" locked="0" layoutInCell="1" allowOverlap="1" wp14:anchorId="1476DB0C" wp14:editId="2EBE17E7">
                            <wp:simplePos x="0" y="0"/>
                            <wp:positionH relativeFrom="margin">
                              <wp:posOffset>-1022350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36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BE94D37" id="Shape" o:spid="_x0000_s1026" alt="&quot;&quot;" style="position:absolute;margin-left:-80.5pt;margin-top:-36pt;width:647.9pt;height:727.5pt;z-index:-25157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9aa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BMg9aa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1BB87A5E" w14:textId="77777777" w:rsidR="009E5540" w:rsidRPr="003A798E" w:rsidRDefault="009E5540" w:rsidP="009E5540"/>
              </w:tc>
              <w:tc>
                <w:tcPr>
                  <w:tcW w:w="992" w:type="dxa"/>
                  <w:shd w:val="clear" w:color="auto" w:fill="00C1C7" w:themeFill="accent2"/>
                </w:tcPr>
                <w:p w14:paraId="0F3B1688" w14:textId="77777777" w:rsidR="009E5540" w:rsidRPr="003A798E" w:rsidRDefault="009E5540" w:rsidP="009E5540"/>
              </w:tc>
            </w:tr>
            <w:tr w:rsidR="009E5540" w:rsidRPr="003A798E" w14:paraId="0AF4427F" w14:textId="77777777" w:rsidTr="00BB2CA3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604E3CEF" w14:textId="77777777" w:rsidR="009E5540" w:rsidRPr="003A798E" w:rsidRDefault="009E5540" w:rsidP="009E5540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348477F0" w14:textId="77777777" w:rsidR="009E5540" w:rsidRPr="003A798E" w:rsidRDefault="009E5540" w:rsidP="009E5540">
                  <w:pPr>
                    <w:pStyle w:val="Quote"/>
                  </w:pPr>
                  <w:r>
                    <w:t>REFERENCES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58FA073B" w14:textId="77777777" w:rsidR="009E5540" w:rsidRPr="003A798E" w:rsidRDefault="009E5540" w:rsidP="009E5540"/>
              </w:tc>
            </w:tr>
            <w:tr w:rsidR="009E5540" w:rsidRPr="003A798E" w14:paraId="37DF8179" w14:textId="77777777" w:rsidTr="00BB2CA3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7A7B05E" w14:textId="77777777" w:rsidR="009E5540" w:rsidRPr="003A798E" w:rsidRDefault="009E5540" w:rsidP="009E5540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5725E2C2" w14:textId="77777777" w:rsidR="009E5540" w:rsidRPr="003A798E" w:rsidRDefault="009E5540" w:rsidP="009E5540"/>
              </w:tc>
              <w:tc>
                <w:tcPr>
                  <w:tcW w:w="992" w:type="dxa"/>
                  <w:shd w:val="clear" w:color="auto" w:fill="00C1C7" w:themeFill="accent2"/>
                </w:tcPr>
                <w:p w14:paraId="637919CC" w14:textId="77777777" w:rsidR="009E5540" w:rsidRPr="003A798E" w:rsidRDefault="009E5540" w:rsidP="009E5540"/>
              </w:tc>
            </w:tr>
          </w:tbl>
          <w:p w14:paraId="3EA42193" w14:textId="61149041" w:rsidR="009E5540" w:rsidRPr="00031CE7" w:rsidRDefault="009E5540" w:rsidP="00723677">
            <w:pPr>
              <w:rPr>
                <w:sz w:val="60"/>
                <w:szCs w:val="60"/>
              </w:rPr>
            </w:pPr>
          </w:p>
        </w:tc>
      </w:tr>
    </w:tbl>
    <w:p w14:paraId="5431F663" w14:textId="77777777" w:rsidR="009E5540" w:rsidRDefault="009E5540" w:rsidP="009E5540">
      <w:pPr>
        <w:rPr>
          <w:rStyle w:val="Hyperlink"/>
          <w:sz w:val="30"/>
          <w:szCs w:val="30"/>
        </w:rPr>
      </w:pPr>
    </w:p>
    <w:p w14:paraId="05A3E1FD" w14:textId="6E94BB7E" w:rsidR="008857C6" w:rsidRDefault="008857C6" w:rsidP="009E5540">
      <w:pPr>
        <w:rPr>
          <w:sz w:val="30"/>
          <w:szCs w:val="30"/>
        </w:rPr>
      </w:pPr>
      <w:r w:rsidRPr="008857C6">
        <w:rPr>
          <w:sz w:val="30"/>
          <w:szCs w:val="30"/>
        </w:rPr>
        <w:lastRenderedPageBreak/>
        <w:t>Reinhard Klette. 2014. Concise Computer Vision: An Introduction into Theory and Algorithms. Springer Publishing Company, Incorporated.</w:t>
      </w:r>
    </w:p>
    <w:p w14:paraId="6492DF93" w14:textId="77777777" w:rsidR="000B6D75" w:rsidRDefault="000B6D75" w:rsidP="009E5540">
      <w:pPr>
        <w:rPr>
          <w:sz w:val="30"/>
          <w:szCs w:val="30"/>
        </w:rPr>
      </w:pPr>
    </w:p>
    <w:p w14:paraId="4522261C" w14:textId="2597A985" w:rsidR="000B6D75" w:rsidRDefault="002B47A0" w:rsidP="009E5540">
      <w:pPr>
        <w:rPr>
          <w:sz w:val="30"/>
          <w:szCs w:val="30"/>
        </w:rPr>
      </w:pPr>
      <w:hyperlink r:id="rId32" w:anchor="btpmg0w-7" w:history="1">
        <w:r w:rsidR="000B6D75" w:rsidRPr="003C4B38">
          <w:rPr>
            <w:rStyle w:val="Hyperlink"/>
            <w:sz w:val="30"/>
            <w:szCs w:val="30"/>
          </w:rPr>
          <w:t>https://www.mathworks.com/help/matlab/ref/xlabel.html#btpmg0w-7</w:t>
        </w:r>
      </w:hyperlink>
    </w:p>
    <w:p w14:paraId="11160151" w14:textId="77777777" w:rsidR="000B6D75" w:rsidRDefault="000B6D75" w:rsidP="009E5540">
      <w:pPr>
        <w:rPr>
          <w:sz w:val="30"/>
          <w:szCs w:val="30"/>
        </w:rPr>
      </w:pPr>
    </w:p>
    <w:p w14:paraId="3FA9753A" w14:textId="7B1F56B0" w:rsidR="00442DA5" w:rsidRDefault="002B47A0" w:rsidP="009E5540">
      <w:pPr>
        <w:rPr>
          <w:sz w:val="30"/>
          <w:szCs w:val="30"/>
        </w:rPr>
      </w:pPr>
      <w:hyperlink r:id="rId33" w:history="1">
        <w:r w:rsidR="00D47912" w:rsidRPr="003C4B38">
          <w:rPr>
            <w:rStyle w:val="Hyperlink"/>
            <w:sz w:val="30"/>
            <w:szCs w:val="30"/>
          </w:rPr>
          <w:t>https://onlinepngtools.com/convert-png-to-grayscale</w:t>
        </w:r>
      </w:hyperlink>
    </w:p>
    <w:p w14:paraId="3D71CC9F" w14:textId="7C4D9D50" w:rsidR="00D47912" w:rsidRDefault="00D47912" w:rsidP="009E5540">
      <w:pPr>
        <w:rPr>
          <w:sz w:val="30"/>
          <w:szCs w:val="30"/>
        </w:rPr>
      </w:pPr>
    </w:p>
    <w:p w14:paraId="4898FE2C" w14:textId="7C43D1B5" w:rsidR="00D47912" w:rsidRDefault="002B47A0" w:rsidP="009E5540">
      <w:pPr>
        <w:rPr>
          <w:sz w:val="30"/>
          <w:szCs w:val="30"/>
        </w:rPr>
      </w:pPr>
      <w:hyperlink r:id="rId34" w:history="1">
        <w:r w:rsidR="00D47912" w:rsidRPr="003C4B38">
          <w:rPr>
            <w:rStyle w:val="Hyperlink"/>
            <w:sz w:val="30"/>
            <w:szCs w:val="30"/>
          </w:rPr>
          <w:t>https://www.revolutiondatasystems.com/blog/grayscale-or-bitonal-which-is-a-better-method-for-scanning-my-records</w:t>
        </w:r>
      </w:hyperlink>
    </w:p>
    <w:p w14:paraId="64851D54" w14:textId="50D10251" w:rsidR="00D47912" w:rsidRDefault="00D47912" w:rsidP="009E5540">
      <w:pPr>
        <w:rPr>
          <w:sz w:val="30"/>
          <w:szCs w:val="30"/>
        </w:rPr>
      </w:pPr>
    </w:p>
    <w:p w14:paraId="7D52B71D" w14:textId="170BC7D8" w:rsidR="00D47912" w:rsidRDefault="002B47A0" w:rsidP="009E5540">
      <w:pPr>
        <w:rPr>
          <w:sz w:val="30"/>
          <w:szCs w:val="30"/>
        </w:rPr>
      </w:pPr>
      <w:hyperlink r:id="rId35" w:history="1">
        <w:r w:rsidR="00D47912" w:rsidRPr="003C4B38">
          <w:rPr>
            <w:rStyle w:val="Hyperlink"/>
            <w:sz w:val="30"/>
            <w:szCs w:val="30"/>
          </w:rPr>
          <w:t>https://www.pinterest.com/pin/484629609880276751/</w:t>
        </w:r>
      </w:hyperlink>
    </w:p>
    <w:p w14:paraId="5BA232CC" w14:textId="39FE77D8" w:rsidR="00D47912" w:rsidRDefault="00D47912" w:rsidP="009E5540">
      <w:pPr>
        <w:rPr>
          <w:sz w:val="30"/>
          <w:szCs w:val="30"/>
        </w:rPr>
      </w:pPr>
    </w:p>
    <w:p w14:paraId="72487328" w14:textId="70AFCEB8" w:rsidR="00D47912" w:rsidRDefault="002B47A0" w:rsidP="009E5540">
      <w:pPr>
        <w:rPr>
          <w:sz w:val="30"/>
          <w:szCs w:val="30"/>
        </w:rPr>
      </w:pPr>
      <w:hyperlink r:id="rId36" w:history="1">
        <w:r w:rsidR="00610922" w:rsidRPr="003C4B38">
          <w:rPr>
            <w:rStyle w:val="Hyperlink"/>
            <w:sz w:val="30"/>
            <w:szCs w:val="30"/>
          </w:rPr>
          <w:t>https://unsplash.com/wallpapers/colors/dark</w:t>
        </w:r>
      </w:hyperlink>
    </w:p>
    <w:p w14:paraId="7DE3D7E4" w14:textId="239A6E11" w:rsidR="00610922" w:rsidRDefault="00610922" w:rsidP="009E5540">
      <w:pPr>
        <w:rPr>
          <w:sz w:val="30"/>
          <w:szCs w:val="30"/>
        </w:rPr>
      </w:pPr>
    </w:p>
    <w:p w14:paraId="767D5A83" w14:textId="0C067898" w:rsidR="00610922" w:rsidRDefault="002B47A0" w:rsidP="009E5540">
      <w:pPr>
        <w:rPr>
          <w:sz w:val="30"/>
          <w:szCs w:val="30"/>
        </w:rPr>
      </w:pPr>
      <w:hyperlink r:id="rId37" w:history="1">
        <w:r w:rsidR="00610922" w:rsidRPr="003C4B38">
          <w:rPr>
            <w:rStyle w:val="Hyperlink"/>
            <w:sz w:val="30"/>
            <w:szCs w:val="30"/>
          </w:rPr>
          <w:t>https://boofcv.org/index.php?title=Example_Wavelet_Noise_Removal</w:t>
        </w:r>
      </w:hyperlink>
    </w:p>
    <w:p w14:paraId="11C25021" w14:textId="6F4D1517" w:rsidR="00610922" w:rsidRDefault="00610922" w:rsidP="009E5540">
      <w:pPr>
        <w:rPr>
          <w:sz w:val="30"/>
          <w:szCs w:val="30"/>
        </w:rPr>
      </w:pPr>
    </w:p>
    <w:p w14:paraId="7B2F0432" w14:textId="628DA7BF" w:rsidR="00610922" w:rsidRDefault="002B47A0" w:rsidP="009E5540">
      <w:pPr>
        <w:rPr>
          <w:sz w:val="30"/>
          <w:szCs w:val="30"/>
        </w:rPr>
      </w:pPr>
      <w:hyperlink r:id="rId38" w:history="1">
        <w:r w:rsidR="003A3C8C" w:rsidRPr="003C4B38">
          <w:rPr>
            <w:rStyle w:val="Hyperlink"/>
            <w:sz w:val="30"/>
            <w:szCs w:val="30"/>
          </w:rPr>
          <w:t>https://jooinn.com/bokeh-photography-effect.html</w:t>
        </w:r>
      </w:hyperlink>
    </w:p>
    <w:p w14:paraId="258D5537" w14:textId="6F6935E8" w:rsidR="003A3C8C" w:rsidRDefault="003A3C8C" w:rsidP="009E5540">
      <w:pPr>
        <w:rPr>
          <w:sz w:val="30"/>
          <w:szCs w:val="30"/>
        </w:rPr>
      </w:pPr>
    </w:p>
    <w:p w14:paraId="3245F839" w14:textId="77777777" w:rsidR="003A3C8C" w:rsidRPr="00A97C63" w:rsidRDefault="003A3C8C" w:rsidP="009E5540">
      <w:pPr>
        <w:rPr>
          <w:sz w:val="30"/>
          <w:szCs w:val="30"/>
        </w:rPr>
      </w:pPr>
    </w:p>
    <w:p w14:paraId="22653783" w14:textId="77777777" w:rsidR="009E5540" w:rsidRPr="00A97C63" w:rsidRDefault="009E5540" w:rsidP="009E5540">
      <w:pPr>
        <w:rPr>
          <w:sz w:val="30"/>
          <w:szCs w:val="30"/>
        </w:rPr>
      </w:pPr>
    </w:p>
    <w:p w14:paraId="200F5F6E" w14:textId="77777777" w:rsidR="009E5540" w:rsidRPr="00A97C63" w:rsidRDefault="009E5540" w:rsidP="009E5540">
      <w:pPr>
        <w:rPr>
          <w:sz w:val="30"/>
          <w:szCs w:val="30"/>
        </w:rPr>
      </w:pPr>
    </w:p>
    <w:p w14:paraId="08CCB357" w14:textId="77777777" w:rsidR="009E5540" w:rsidRDefault="009E5540" w:rsidP="009E5540">
      <w:pPr>
        <w:rPr>
          <w:sz w:val="60"/>
          <w:szCs w:val="60"/>
        </w:rPr>
      </w:pPr>
    </w:p>
    <w:p w14:paraId="3008C2CF" w14:textId="77777777" w:rsidR="009E5540" w:rsidRDefault="009E5540" w:rsidP="009E5540">
      <w:pPr>
        <w:rPr>
          <w:sz w:val="60"/>
          <w:szCs w:val="60"/>
        </w:rPr>
      </w:pPr>
    </w:p>
    <w:p w14:paraId="5B264D7F" w14:textId="77777777" w:rsidR="009E5540" w:rsidRDefault="009E5540" w:rsidP="009E5540">
      <w:pPr>
        <w:rPr>
          <w:sz w:val="60"/>
          <w:szCs w:val="60"/>
        </w:rPr>
      </w:pPr>
    </w:p>
    <w:p w14:paraId="6777FA38" w14:textId="77777777" w:rsidR="009E5540" w:rsidRDefault="009E5540" w:rsidP="009E5540">
      <w:pPr>
        <w:rPr>
          <w:sz w:val="60"/>
          <w:szCs w:val="60"/>
        </w:rPr>
      </w:pPr>
    </w:p>
    <w:p w14:paraId="00C72491" w14:textId="77777777" w:rsidR="009E5540" w:rsidRDefault="009E5540" w:rsidP="009E5540">
      <w:pPr>
        <w:rPr>
          <w:sz w:val="60"/>
          <w:szCs w:val="60"/>
        </w:rPr>
      </w:pPr>
    </w:p>
    <w:p w14:paraId="72D28991" w14:textId="77777777" w:rsidR="009E5540" w:rsidRDefault="009E5540" w:rsidP="009E5540">
      <w:pPr>
        <w:rPr>
          <w:sz w:val="60"/>
          <w:szCs w:val="60"/>
        </w:rPr>
      </w:pPr>
    </w:p>
    <w:sectPr w:rsidR="009E5540" w:rsidSect="0014712C"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749EC" w14:textId="77777777" w:rsidR="00F80B35" w:rsidRDefault="00F80B35" w:rsidP="001205A1">
      <w:r>
        <w:separator/>
      </w:r>
    </w:p>
  </w:endnote>
  <w:endnote w:type="continuationSeparator" w:id="0">
    <w:p w14:paraId="43E2442B" w14:textId="77777777" w:rsidR="00F80B35" w:rsidRDefault="00F80B35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EE5316F" w14:textId="77777777" w:rsidR="00D253A5" w:rsidRDefault="00D253A5" w:rsidP="0097565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9A679CB" w14:textId="77777777" w:rsidR="00D253A5" w:rsidRDefault="00D253A5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4073E4" w14:textId="77777777" w:rsidR="00D253A5" w:rsidRDefault="00D253A5" w:rsidP="0097565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D253A5" w14:paraId="49D4272B" w14:textId="77777777" w:rsidTr="005F4F46">
      <w:tc>
        <w:tcPr>
          <w:tcW w:w="5395" w:type="dxa"/>
        </w:tcPr>
        <w:p w14:paraId="01AACD05" w14:textId="49E1C19C" w:rsidR="00D253A5" w:rsidRPr="008008DB" w:rsidRDefault="00827C95" w:rsidP="00C66528">
          <w:pPr>
            <w:pStyle w:val="Footer"/>
            <w:rPr>
              <w:sz w:val="16"/>
              <w:szCs w:val="16"/>
            </w:rPr>
          </w:pPr>
          <w:r>
            <w:rPr>
              <w:sz w:val="16"/>
              <w:szCs w:val="16"/>
            </w:rPr>
            <w:t>POINT AND LOCAL OPERATORS</w:t>
          </w:r>
        </w:p>
      </w:tc>
      <w:tc>
        <w:tcPr>
          <w:tcW w:w="5395" w:type="dxa"/>
        </w:tcPr>
        <w:p w14:paraId="1087EE78" w14:textId="77777777" w:rsidR="00D253A5" w:rsidRPr="001205A1" w:rsidRDefault="00D253A5" w:rsidP="001205A1">
          <w:pPr>
            <w:pStyle w:val="Footer"/>
          </w:pPr>
          <w:r w:rsidRPr="001205A1">
            <w:t xml:space="preserve">   </w:t>
          </w:r>
        </w:p>
      </w:tc>
    </w:tr>
  </w:tbl>
  <w:p w14:paraId="6AEF8897" w14:textId="77777777" w:rsidR="00D253A5" w:rsidRDefault="00D25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B5D5C" w14:textId="77777777" w:rsidR="00F80B35" w:rsidRDefault="00F80B35" w:rsidP="001205A1">
      <w:r>
        <w:separator/>
      </w:r>
    </w:p>
  </w:footnote>
  <w:footnote w:type="continuationSeparator" w:id="0">
    <w:p w14:paraId="42D9EF7E" w14:textId="77777777" w:rsidR="00F80B35" w:rsidRDefault="00F80B35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A6772"/>
    <w:multiLevelType w:val="hybridMultilevel"/>
    <w:tmpl w:val="0BECA4E0"/>
    <w:lvl w:ilvl="0" w:tplc="2C0295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97E79"/>
    <w:multiLevelType w:val="hybridMultilevel"/>
    <w:tmpl w:val="0D04B848"/>
    <w:lvl w:ilvl="0" w:tplc="39142CB2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38260D"/>
    <w:multiLevelType w:val="hybridMultilevel"/>
    <w:tmpl w:val="7A823C72"/>
    <w:lvl w:ilvl="0" w:tplc="8A42A2C8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62645"/>
    <w:multiLevelType w:val="hybridMultilevel"/>
    <w:tmpl w:val="0E483C8C"/>
    <w:lvl w:ilvl="0" w:tplc="0DC23134">
      <w:start w:val="16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C77F6"/>
    <w:multiLevelType w:val="hybridMultilevel"/>
    <w:tmpl w:val="2BF004BA"/>
    <w:lvl w:ilvl="0" w:tplc="4DDC48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664DD7"/>
    <w:multiLevelType w:val="hybridMultilevel"/>
    <w:tmpl w:val="83C21012"/>
    <w:lvl w:ilvl="0" w:tplc="F0C8B05E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removePersonalInformation/>
  <w:removeDateAndTime/>
  <w:displayBackgroundShape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4CE"/>
    <w:rsid w:val="00001CE5"/>
    <w:rsid w:val="0000533B"/>
    <w:rsid w:val="00007A77"/>
    <w:rsid w:val="00007A9D"/>
    <w:rsid w:val="00013405"/>
    <w:rsid w:val="000233AF"/>
    <w:rsid w:val="00023705"/>
    <w:rsid w:val="00023EF8"/>
    <w:rsid w:val="00025463"/>
    <w:rsid w:val="0002675E"/>
    <w:rsid w:val="00027755"/>
    <w:rsid w:val="00030DA9"/>
    <w:rsid w:val="00031CE7"/>
    <w:rsid w:val="00031D33"/>
    <w:rsid w:val="00033F58"/>
    <w:rsid w:val="00040AA3"/>
    <w:rsid w:val="00041027"/>
    <w:rsid w:val="00044574"/>
    <w:rsid w:val="00044977"/>
    <w:rsid w:val="00046430"/>
    <w:rsid w:val="00047A58"/>
    <w:rsid w:val="0005123E"/>
    <w:rsid w:val="00051E83"/>
    <w:rsid w:val="000522EE"/>
    <w:rsid w:val="00053287"/>
    <w:rsid w:val="00053AA2"/>
    <w:rsid w:val="00053E7A"/>
    <w:rsid w:val="00055E94"/>
    <w:rsid w:val="000565C7"/>
    <w:rsid w:val="0005672A"/>
    <w:rsid w:val="00060ABA"/>
    <w:rsid w:val="000769AC"/>
    <w:rsid w:val="00076CDE"/>
    <w:rsid w:val="000822DD"/>
    <w:rsid w:val="00083990"/>
    <w:rsid w:val="00083CBA"/>
    <w:rsid w:val="00084108"/>
    <w:rsid w:val="000875CC"/>
    <w:rsid w:val="000911A8"/>
    <w:rsid w:val="00094678"/>
    <w:rsid w:val="00096FCC"/>
    <w:rsid w:val="00097A7E"/>
    <w:rsid w:val="000A089B"/>
    <w:rsid w:val="000A3029"/>
    <w:rsid w:val="000B1310"/>
    <w:rsid w:val="000B1712"/>
    <w:rsid w:val="000B1956"/>
    <w:rsid w:val="000B217E"/>
    <w:rsid w:val="000B6D75"/>
    <w:rsid w:val="000C2711"/>
    <w:rsid w:val="000C4ED1"/>
    <w:rsid w:val="000C5DB4"/>
    <w:rsid w:val="000C63FE"/>
    <w:rsid w:val="000C7922"/>
    <w:rsid w:val="000C7B44"/>
    <w:rsid w:val="000D0FFC"/>
    <w:rsid w:val="000D3254"/>
    <w:rsid w:val="000E0005"/>
    <w:rsid w:val="000E187E"/>
    <w:rsid w:val="000E75A5"/>
    <w:rsid w:val="000F1F4C"/>
    <w:rsid w:val="000F1FB1"/>
    <w:rsid w:val="000F3255"/>
    <w:rsid w:val="000F400D"/>
    <w:rsid w:val="000F4F1E"/>
    <w:rsid w:val="0010129D"/>
    <w:rsid w:val="00104FA7"/>
    <w:rsid w:val="00105D32"/>
    <w:rsid w:val="00110E42"/>
    <w:rsid w:val="001132BA"/>
    <w:rsid w:val="00113AEF"/>
    <w:rsid w:val="001205A1"/>
    <w:rsid w:val="0012092A"/>
    <w:rsid w:val="00120D90"/>
    <w:rsid w:val="00124882"/>
    <w:rsid w:val="0012521D"/>
    <w:rsid w:val="0013046B"/>
    <w:rsid w:val="001317D2"/>
    <w:rsid w:val="00136FFB"/>
    <w:rsid w:val="001374C1"/>
    <w:rsid w:val="001406D7"/>
    <w:rsid w:val="0014092C"/>
    <w:rsid w:val="00141FBF"/>
    <w:rsid w:val="00144DA7"/>
    <w:rsid w:val="00144EF2"/>
    <w:rsid w:val="00146359"/>
    <w:rsid w:val="001469AE"/>
    <w:rsid w:val="0014712C"/>
    <w:rsid w:val="001504EE"/>
    <w:rsid w:val="001517E8"/>
    <w:rsid w:val="00156066"/>
    <w:rsid w:val="00160384"/>
    <w:rsid w:val="00162579"/>
    <w:rsid w:val="00165CFD"/>
    <w:rsid w:val="001678EF"/>
    <w:rsid w:val="00167A99"/>
    <w:rsid w:val="00170A42"/>
    <w:rsid w:val="00174231"/>
    <w:rsid w:val="0017599A"/>
    <w:rsid w:val="00176682"/>
    <w:rsid w:val="00186F4A"/>
    <w:rsid w:val="001908E0"/>
    <w:rsid w:val="00191FC2"/>
    <w:rsid w:val="001941F0"/>
    <w:rsid w:val="0019468D"/>
    <w:rsid w:val="00195D29"/>
    <w:rsid w:val="001A01CB"/>
    <w:rsid w:val="001A0FF2"/>
    <w:rsid w:val="001A2339"/>
    <w:rsid w:val="001A2FC2"/>
    <w:rsid w:val="001A33B0"/>
    <w:rsid w:val="001A364D"/>
    <w:rsid w:val="001A4627"/>
    <w:rsid w:val="001B2FDD"/>
    <w:rsid w:val="001C145A"/>
    <w:rsid w:val="001C604E"/>
    <w:rsid w:val="001C6788"/>
    <w:rsid w:val="001D11BF"/>
    <w:rsid w:val="001D1D74"/>
    <w:rsid w:val="001D2A51"/>
    <w:rsid w:val="001D341F"/>
    <w:rsid w:val="001D7A2E"/>
    <w:rsid w:val="001E3A3E"/>
    <w:rsid w:val="001E6820"/>
    <w:rsid w:val="001E6B9E"/>
    <w:rsid w:val="001F312F"/>
    <w:rsid w:val="001F4057"/>
    <w:rsid w:val="001F6C3D"/>
    <w:rsid w:val="001F7F48"/>
    <w:rsid w:val="00202F6D"/>
    <w:rsid w:val="002034E6"/>
    <w:rsid w:val="00205F5C"/>
    <w:rsid w:val="002060FB"/>
    <w:rsid w:val="002067A2"/>
    <w:rsid w:val="00210E98"/>
    <w:rsid w:val="002110C0"/>
    <w:rsid w:val="002163B2"/>
    <w:rsid w:val="00216EB7"/>
    <w:rsid w:val="00217C55"/>
    <w:rsid w:val="00220E06"/>
    <w:rsid w:val="0022195A"/>
    <w:rsid w:val="00226F39"/>
    <w:rsid w:val="00233ADF"/>
    <w:rsid w:val="00233B57"/>
    <w:rsid w:val="002340E8"/>
    <w:rsid w:val="002355F0"/>
    <w:rsid w:val="00241717"/>
    <w:rsid w:val="00245C05"/>
    <w:rsid w:val="002468E3"/>
    <w:rsid w:val="00247460"/>
    <w:rsid w:val="00250903"/>
    <w:rsid w:val="002510E5"/>
    <w:rsid w:val="002512F3"/>
    <w:rsid w:val="002523FB"/>
    <w:rsid w:val="00256F64"/>
    <w:rsid w:val="00260E3F"/>
    <w:rsid w:val="00261EAA"/>
    <w:rsid w:val="00272A9A"/>
    <w:rsid w:val="002730E8"/>
    <w:rsid w:val="00276873"/>
    <w:rsid w:val="002769FF"/>
    <w:rsid w:val="002877E8"/>
    <w:rsid w:val="0029104F"/>
    <w:rsid w:val="0029700C"/>
    <w:rsid w:val="002A189A"/>
    <w:rsid w:val="002A24E2"/>
    <w:rsid w:val="002A33B2"/>
    <w:rsid w:val="002A44EC"/>
    <w:rsid w:val="002A7010"/>
    <w:rsid w:val="002B1772"/>
    <w:rsid w:val="002B26CF"/>
    <w:rsid w:val="002B2D42"/>
    <w:rsid w:val="002B3F30"/>
    <w:rsid w:val="002B47A0"/>
    <w:rsid w:val="002B5A20"/>
    <w:rsid w:val="002B63C3"/>
    <w:rsid w:val="002B7D62"/>
    <w:rsid w:val="002B7F21"/>
    <w:rsid w:val="002C0396"/>
    <w:rsid w:val="002C06E5"/>
    <w:rsid w:val="002C1302"/>
    <w:rsid w:val="002C1DB2"/>
    <w:rsid w:val="002C2BCB"/>
    <w:rsid w:val="002C46BE"/>
    <w:rsid w:val="002C4957"/>
    <w:rsid w:val="002C4C83"/>
    <w:rsid w:val="002C5C00"/>
    <w:rsid w:val="002C6400"/>
    <w:rsid w:val="002E1B35"/>
    <w:rsid w:val="002E2E36"/>
    <w:rsid w:val="002E2EDE"/>
    <w:rsid w:val="002E6E52"/>
    <w:rsid w:val="002E7C4E"/>
    <w:rsid w:val="002F0105"/>
    <w:rsid w:val="002F1164"/>
    <w:rsid w:val="002F3AB3"/>
    <w:rsid w:val="002F7761"/>
    <w:rsid w:val="0031055C"/>
    <w:rsid w:val="0031103A"/>
    <w:rsid w:val="00312F24"/>
    <w:rsid w:val="00315921"/>
    <w:rsid w:val="003234C6"/>
    <w:rsid w:val="00326505"/>
    <w:rsid w:val="00332CC8"/>
    <w:rsid w:val="00334F1E"/>
    <w:rsid w:val="00342682"/>
    <w:rsid w:val="0034489D"/>
    <w:rsid w:val="00345E5B"/>
    <w:rsid w:val="00346157"/>
    <w:rsid w:val="00350EA2"/>
    <w:rsid w:val="00352118"/>
    <w:rsid w:val="00355145"/>
    <w:rsid w:val="00356967"/>
    <w:rsid w:val="003604E9"/>
    <w:rsid w:val="0036156C"/>
    <w:rsid w:val="00362A24"/>
    <w:rsid w:val="00362EEF"/>
    <w:rsid w:val="00365029"/>
    <w:rsid w:val="00365954"/>
    <w:rsid w:val="00366211"/>
    <w:rsid w:val="00371EE1"/>
    <w:rsid w:val="003731E6"/>
    <w:rsid w:val="0037457B"/>
    <w:rsid w:val="00376616"/>
    <w:rsid w:val="003766FF"/>
    <w:rsid w:val="00376A63"/>
    <w:rsid w:val="00377830"/>
    <w:rsid w:val="003824FA"/>
    <w:rsid w:val="0038267D"/>
    <w:rsid w:val="00382D3C"/>
    <w:rsid w:val="00383967"/>
    <w:rsid w:val="00383FB3"/>
    <w:rsid w:val="00385EF8"/>
    <w:rsid w:val="0038764E"/>
    <w:rsid w:val="00391092"/>
    <w:rsid w:val="00392195"/>
    <w:rsid w:val="003923DF"/>
    <w:rsid w:val="003926A8"/>
    <w:rsid w:val="00393C3F"/>
    <w:rsid w:val="00396A25"/>
    <w:rsid w:val="0039791B"/>
    <w:rsid w:val="003A3C8C"/>
    <w:rsid w:val="003A5B48"/>
    <w:rsid w:val="003A642F"/>
    <w:rsid w:val="003A798E"/>
    <w:rsid w:val="003B087C"/>
    <w:rsid w:val="003B2246"/>
    <w:rsid w:val="003B27C5"/>
    <w:rsid w:val="003B3BA9"/>
    <w:rsid w:val="003B53B0"/>
    <w:rsid w:val="003B70DA"/>
    <w:rsid w:val="003C0589"/>
    <w:rsid w:val="003C2A6A"/>
    <w:rsid w:val="003C3394"/>
    <w:rsid w:val="003C62AB"/>
    <w:rsid w:val="003D338A"/>
    <w:rsid w:val="003D35F2"/>
    <w:rsid w:val="003D7012"/>
    <w:rsid w:val="003D734E"/>
    <w:rsid w:val="003E118F"/>
    <w:rsid w:val="003E1471"/>
    <w:rsid w:val="003E6C2A"/>
    <w:rsid w:val="003F0FCF"/>
    <w:rsid w:val="003F5D6C"/>
    <w:rsid w:val="003F7863"/>
    <w:rsid w:val="0040011C"/>
    <w:rsid w:val="004011E8"/>
    <w:rsid w:val="00405C5A"/>
    <w:rsid w:val="00406450"/>
    <w:rsid w:val="0040755B"/>
    <w:rsid w:val="00412E8B"/>
    <w:rsid w:val="00414C8F"/>
    <w:rsid w:val="0041534C"/>
    <w:rsid w:val="00416A52"/>
    <w:rsid w:val="00420938"/>
    <w:rsid w:val="004214F1"/>
    <w:rsid w:val="00422BBE"/>
    <w:rsid w:val="00423595"/>
    <w:rsid w:val="0042416E"/>
    <w:rsid w:val="00425A99"/>
    <w:rsid w:val="00430623"/>
    <w:rsid w:val="00431175"/>
    <w:rsid w:val="004337AC"/>
    <w:rsid w:val="00433A20"/>
    <w:rsid w:val="00435485"/>
    <w:rsid w:val="004357DF"/>
    <w:rsid w:val="0043775C"/>
    <w:rsid w:val="00442DA5"/>
    <w:rsid w:val="004453A3"/>
    <w:rsid w:val="004455C7"/>
    <w:rsid w:val="00445C23"/>
    <w:rsid w:val="00447814"/>
    <w:rsid w:val="0045037E"/>
    <w:rsid w:val="00450EDD"/>
    <w:rsid w:val="00453332"/>
    <w:rsid w:val="0045620F"/>
    <w:rsid w:val="00461346"/>
    <w:rsid w:val="00461555"/>
    <w:rsid w:val="004624C7"/>
    <w:rsid w:val="00465034"/>
    <w:rsid w:val="00467E01"/>
    <w:rsid w:val="00471598"/>
    <w:rsid w:val="00472DF5"/>
    <w:rsid w:val="0047310D"/>
    <w:rsid w:val="004756DD"/>
    <w:rsid w:val="004836EF"/>
    <w:rsid w:val="004839B2"/>
    <w:rsid w:val="004874B2"/>
    <w:rsid w:val="00487572"/>
    <w:rsid w:val="00487B00"/>
    <w:rsid w:val="004901F5"/>
    <w:rsid w:val="004933B9"/>
    <w:rsid w:val="004971A5"/>
    <w:rsid w:val="004A298D"/>
    <w:rsid w:val="004A2CD7"/>
    <w:rsid w:val="004A53DC"/>
    <w:rsid w:val="004B04B8"/>
    <w:rsid w:val="004B0C15"/>
    <w:rsid w:val="004B123B"/>
    <w:rsid w:val="004B2FA5"/>
    <w:rsid w:val="004B5771"/>
    <w:rsid w:val="004B64B7"/>
    <w:rsid w:val="004B67E4"/>
    <w:rsid w:val="004B6DFE"/>
    <w:rsid w:val="004C0036"/>
    <w:rsid w:val="004C190D"/>
    <w:rsid w:val="004C2B33"/>
    <w:rsid w:val="004C3216"/>
    <w:rsid w:val="004C3E7D"/>
    <w:rsid w:val="004C7452"/>
    <w:rsid w:val="004D0942"/>
    <w:rsid w:val="004D568C"/>
    <w:rsid w:val="004D5772"/>
    <w:rsid w:val="004D73E7"/>
    <w:rsid w:val="004D75CC"/>
    <w:rsid w:val="004D7CEF"/>
    <w:rsid w:val="004E0084"/>
    <w:rsid w:val="004E1D3B"/>
    <w:rsid w:val="004E38BB"/>
    <w:rsid w:val="004E46E3"/>
    <w:rsid w:val="004F1EAC"/>
    <w:rsid w:val="004F6F07"/>
    <w:rsid w:val="004F78CB"/>
    <w:rsid w:val="00501646"/>
    <w:rsid w:val="005016E4"/>
    <w:rsid w:val="00506942"/>
    <w:rsid w:val="0051013E"/>
    <w:rsid w:val="0051110E"/>
    <w:rsid w:val="00514062"/>
    <w:rsid w:val="00514378"/>
    <w:rsid w:val="005143C8"/>
    <w:rsid w:val="00517AF6"/>
    <w:rsid w:val="00522489"/>
    <w:rsid w:val="0052252C"/>
    <w:rsid w:val="00523956"/>
    <w:rsid w:val="005313B2"/>
    <w:rsid w:val="005315ED"/>
    <w:rsid w:val="005316DC"/>
    <w:rsid w:val="005329AC"/>
    <w:rsid w:val="005355F5"/>
    <w:rsid w:val="005409BC"/>
    <w:rsid w:val="00540F47"/>
    <w:rsid w:val="00543862"/>
    <w:rsid w:val="00545FE9"/>
    <w:rsid w:val="00547364"/>
    <w:rsid w:val="00551444"/>
    <w:rsid w:val="00551CDE"/>
    <w:rsid w:val="005604FD"/>
    <w:rsid w:val="005647E0"/>
    <w:rsid w:val="00564FB0"/>
    <w:rsid w:val="0056708C"/>
    <w:rsid w:val="00573EBA"/>
    <w:rsid w:val="0057536D"/>
    <w:rsid w:val="00575ECA"/>
    <w:rsid w:val="00577DD8"/>
    <w:rsid w:val="00581209"/>
    <w:rsid w:val="00582378"/>
    <w:rsid w:val="00582BF8"/>
    <w:rsid w:val="00583DE0"/>
    <w:rsid w:val="0058413A"/>
    <w:rsid w:val="00591B6A"/>
    <w:rsid w:val="005924B2"/>
    <w:rsid w:val="005A1ECC"/>
    <w:rsid w:val="005A1FEB"/>
    <w:rsid w:val="005A2F17"/>
    <w:rsid w:val="005A4A23"/>
    <w:rsid w:val="005A5F93"/>
    <w:rsid w:val="005B0D60"/>
    <w:rsid w:val="005B5C36"/>
    <w:rsid w:val="005C082D"/>
    <w:rsid w:val="005C3949"/>
    <w:rsid w:val="005C4790"/>
    <w:rsid w:val="005C4FD2"/>
    <w:rsid w:val="005C6C91"/>
    <w:rsid w:val="005D132E"/>
    <w:rsid w:val="005D3EE6"/>
    <w:rsid w:val="005D42FD"/>
    <w:rsid w:val="005D50AA"/>
    <w:rsid w:val="005D5742"/>
    <w:rsid w:val="005D6DB1"/>
    <w:rsid w:val="005D740D"/>
    <w:rsid w:val="005E21E0"/>
    <w:rsid w:val="005E6B25"/>
    <w:rsid w:val="005F425D"/>
    <w:rsid w:val="005F4EE5"/>
    <w:rsid w:val="005F4F46"/>
    <w:rsid w:val="00600BD5"/>
    <w:rsid w:val="006020CB"/>
    <w:rsid w:val="006023F4"/>
    <w:rsid w:val="00606848"/>
    <w:rsid w:val="00607267"/>
    <w:rsid w:val="00610922"/>
    <w:rsid w:val="0061288E"/>
    <w:rsid w:val="006148B0"/>
    <w:rsid w:val="006171AB"/>
    <w:rsid w:val="00617929"/>
    <w:rsid w:val="00622214"/>
    <w:rsid w:val="00626353"/>
    <w:rsid w:val="0063422E"/>
    <w:rsid w:val="0063616F"/>
    <w:rsid w:val="00636885"/>
    <w:rsid w:val="00636A7F"/>
    <w:rsid w:val="00642731"/>
    <w:rsid w:val="00643E8E"/>
    <w:rsid w:val="0064577C"/>
    <w:rsid w:val="00645F2E"/>
    <w:rsid w:val="0064645B"/>
    <w:rsid w:val="00646E18"/>
    <w:rsid w:val="0065064B"/>
    <w:rsid w:val="00651DAE"/>
    <w:rsid w:val="00653BBE"/>
    <w:rsid w:val="00654E4A"/>
    <w:rsid w:val="006562BF"/>
    <w:rsid w:val="00656624"/>
    <w:rsid w:val="006629F1"/>
    <w:rsid w:val="00662AAD"/>
    <w:rsid w:val="00665BA6"/>
    <w:rsid w:val="00666504"/>
    <w:rsid w:val="00671332"/>
    <w:rsid w:val="0067739C"/>
    <w:rsid w:val="0068163D"/>
    <w:rsid w:val="00685C42"/>
    <w:rsid w:val="006900C9"/>
    <w:rsid w:val="00690A2E"/>
    <w:rsid w:val="00691266"/>
    <w:rsid w:val="00693922"/>
    <w:rsid w:val="006978C3"/>
    <w:rsid w:val="006A0256"/>
    <w:rsid w:val="006A2DE6"/>
    <w:rsid w:val="006A3D18"/>
    <w:rsid w:val="006B13D1"/>
    <w:rsid w:val="006B16E0"/>
    <w:rsid w:val="006B5D79"/>
    <w:rsid w:val="006B5D98"/>
    <w:rsid w:val="006B6843"/>
    <w:rsid w:val="006C138A"/>
    <w:rsid w:val="006C4676"/>
    <w:rsid w:val="006C5181"/>
    <w:rsid w:val="006C60E6"/>
    <w:rsid w:val="006C63A3"/>
    <w:rsid w:val="006D0F0A"/>
    <w:rsid w:val="006D4C71"/>
    <w:rsid w:val="006D60AA"/>
    <w:rsid w:val="006D6E45"/>
    <w:rsid w:val="006E104D"/>
    <w:rsid w:val="006E2922"/>
    <w:rsid w:val="006F4504"/>
    <w:rsid w:val="006F4EED"/>
    <w:rsid w:val="007009C3"/>
    <w:rsid w:val="007041A8"/>
    <w:rsid w:val="00710003"/>
    <w:rsid w:val="00711BBB"/>
    <w:rsid w:val="00714D2C"/>
    <w:rsid w:val="0071575F"/>
    <w:rsid w:val="00716485"/>
    <w:rsid w:val="007204B4"/>
    <w:rsid w:val="00720E11"/>
    <w:rsid w:val="00722102"/>
    <w:rsid w:val="00723E3C"/>
    <w:rsid w:val="007332BE"/>
    <w:rsid w:val="007353A2"/>
    <w:rsid w:val="0074083C"/>
    <w:rsid w:val="00743770"/>
    <w:rsid w:val="00743AA3"/>
    <w:rsid w:val="0075175C"/>
    <w:rsid w:val="00756193"/>
    <w:rsid w:val="007577AC"/>
    <w:rsid w:val="00760A92"/>
    <w:rsid w:val="00762E7F"/>
    <w:rsid w:val="00763268"/>
    <w:rsid w:val="007634BA"/>
    <w:rsid w:val="00763910"/>
    <w:rsid w:val="007650B0"/>
    <w:rsid w:val="00767588"/>
    <w:rsid w:val="0077090E"/>
    <w:rsid w:val="00770EB6"/>
    <w:rsid w:val="00774131"/>
    <w:rsid w:val="0077518A"/>
    <w:rsid w:val="007752B3"/>
    <w:rsid w:val="00780BBF"/>
    <w:rsid w:val="0078252F"/>
    <w:rsid w:val="0078425C"/>
    <w:rsid w:val="00784EAE"/>
    <w:rsid w:val="00791779"/>
    <w:rsid w:val="0079244A"/>
    <w:rsid w:val="0079293F"/>
    <w:rsid w:val="00792BE3"/>
    <w:rsid w:val="00793C9F"/>
    <w:rsid w:val="0079428E"/>
    <w:rsid w:val="007950AA"/>
    <w:rsid w:val="007972A3"/>
    <w:rsid w:val="007A2664"/>
    <w:rsid w:val="007A3AC7"/>
    <w:rsid w:val="007A666C"/>
    <w:rsid w:val="007B0740"/>
    <w:rsid w:val="007B0B49"/>
    <w:rsid w:val="007B1940"/>
    <w:rsid w:val="007B778D"/>
    <w:rsid w:val="007C1BAB"/>
    <w:rsid w:val="007C1C87"/>
    <w:rsid w:val="007D31A8"/>
    <w:rsid w:val="007D3DD4"/>
    <w:rsid w:val="007D4831"/>
    <w:rsid w:val="007D5635"/>
    <w:rsid w:val="007D63B3"/>
    <w:rsid w:val="007E0071"/>
    <w:rsid w:val="007E0787"/>
    <w:rsid w:val="007E07EB"/>
    <w:rsid w:val="007E2CAB"/>
    <w:rsid w:val="007E594C"/>
    <w:rsid w:val="007F038A"/>
    <w:rsid w:val="007F10E4"/>
    <w:rsid w:val="007F1375"/>
    <w:rsid w:val="007F1B2B"/>
    <w:rsid w:val="007F227C"/>
    <w:rsid w:val="007F51F7"/>
    <w:rsid w:val="007F7974"/>
    <w:rsid w:val="007F7DD2"/>
    <w:rsid w:val="007F7EC4"/>
    <w:rsid w:val="008008DB"/>
    <w:rsid w:val="00810016"/>
    <w:rsid w:val="008109D6"/>
    <w:rsid w:val="008152E4"/>
    <w:rsid w:val="00815DAD"/>
    <w:rsid w:val="008222DA"/>
    <w:rsid w:val="00827394"/>
    <w:rsid w:val="00827B4E"/>
    <w:rsid w:val="00827C95"/>
    <w:rsid w:val="0083028F"/>
    <w:rsid w:val="00832E57"/>
    <w:rsid w:val="00833B11"/>
    <w:rsid w:val="00835775"/>
    <w:rsid w:val="00836615"/>
    <w:rsid w:val="00836ED0"/>
    <w:rsid w:val="00837FC9"/>
    <w:rsid w:val="008414CE"/>
    <w:rsid w:val="0084252C"/>
    <w:rsid w:val="008428F3"/>
    <w:rsid w:val="00845A54"/>
    <w:rsid w:val="00851856"/>
    <w:rsid w:val="00851996"/>
    <w:rsid w:val="0085209C"/>
    <w:rsid w:val="008707ED"/>
    <w:rsid w:val="00871843"/>
    <w:rsid w:val="00874888"/>
    <w:rsid w:val="00875767"/>
    <w:rsid w:val="0088000B"/>
    <w:rsid w:val="00881A0B"/>
    <w:rsid w:val="008830AE"/>
    <w:rsid w:val="00885137"/>
    <w:rsid w:val="008857C6"/>
    <w:rsid w:val="0089014D"/>
    <w:rsid w:val="0089351B"/>
    <w:rsid w:val="00896742"/>
    <w:rsid w:val="008A4515"/>
    <w:rsid w:val="008A65E1"/>
    <w:rsid w:val="008A7EBE"/>
    <w:rsid w:val="008B0423"/>
    <w:rsid w:val="008B0A89"/>
    <w:rsid w:val="008B14EC"/>
    <w:rsid w:val="008B30B8"/>
    <w:rsid w:val="008B3562"/>
    <w:rsid w:val="008B3A20"/>
    <w:rsid w:val="008B443D"/>
    <w:rsid w:val="008B5AD0"/>
    <w:rsid w:val="008C1165"/>
    <w:rsid w:val="008C4AC2"/>
    <w:rsid w:val="008C5422"/>
    <w:rsid w:val="008C5A1A"/>
    <w:rsid w:val="008C6DF5"/>
    <w:rsid w:val="008D00AF"/>
    <w:rsid w:val="008D1D19"/>
    <w:rsid w:val="008D54C1"/>
    <w:rsid w:val="008D5E6B"/>
    <w:rsid w:val="008E00ED"/>
    <w:rsid w:val="008E0519"/>
    <w:rsid w:val="008E2377"/>
    <w:rsid w:val="008E2490"/>
    <w:rsid w:val="008E2E78"/>
    <w:rsid w:val="008E3A01"/>
    <w:rsid w:val="008E3A2E"/>
    <w:rsid w:val="008E410F"/>
    <w:rsid w:val="008E4759"/>
    <w:rsid w:val="008E593D"/>
    <w:rsid w:val="008E7A68"/>
    <w:rsid w:val="008F1EEA"/>
    <w:rsid w:val="008F2958"/>
    <w:rsid w:val="008F725A"/>
    <w:rsid w:val="008F74D3"/>
    <w:rsid w:val="008F79E4"/>
    <w:rsid w:val="008F7F38"/>
    <w:rsid w:val="00902F04"/>
    <w:rsid w:val="009068BE"/>
    <w:rsid w:val="009102B4"/>
    <w:rsid w:val="00913DA9"/>
    <w:rsid w:val="00914671"/>
    <w:rsid w:val="00915BA3"/>
    <w:rsid w:val="009165B6"/>
    <w:rsid w:val="00921BB2"/>
    <w:rsid w:val="00922BEE"/>
    <w:rsid w:val="00926621"/>
    <w:rsid w:val="00931840"/>
    <w:rsid w:val="00934ED3"/>
    <w:rsid w:val="00960746"/>
    <w:rsid w:val="00960874"/>
    <w:rsid w:val="00960AE0"/>
    <w:rsid w:val="009629A0"/>
    <w:rsid w:val="00975342"/>
    <w:rsid w:val="00975655"/>
    <w:rsid w:val="00980EFC"/>
    <w:rsid w:val="0098201E"/>
    <w:rsid w:val="00982DD8"/>
    <w:rsid w:val="00983F33"/>
    <w:rsid w:val="00985A42"/>
    <w:rsid w:val="00985B16"/>
    <w:rsid w:val="009906A6"/>
    <w:rsid w:val="009A0D85"/>
    <w:rsid w:val="009A15FE"/>
    <w:rsid w:val="009A22BF"/>
    <w:rsid w:val="009A47A4"/>
    <w:rsid w:val="009A5CE8"/>
    <w:rsid w:val="009A71E1"/>
    <w:rsid w:val="009B4FE7"/>
    <w:rsid w:val="009B5BFE"/>
    <w:rsid w:val="009C0256"/>
    <w:rsid w:val="009C251D"/>
    <w:rsid w:val="009C416F"/>
    <w:rsid w:val="009C6652"/>
    <w:rsid w:val="009C7C8B"/>
    <w:rsid w:val="009D040E"/>
    <w:rsid w:val="009D618D"/>
    <w:rsid w:val="009E1829"/>
    <w:rsid w:val="009E364B"/>
    <w:rsid w:val="009E43EE"/>
    <w:rsid w:val="009E5540"/>
    <w:rsid w:val="009E5B77"/>
    <w:rsid w:val="009F273A"/>
    <w:rsid w:val="009F27C2"/>
    <w:rsid w:val="009F2CFC"/>
    <w:rsid w:val="009F316C"/>
    <w:rsid w:val="009F3E53"/>
    <w:rsid w:val="009F543E"/>
    <w:rsid w:val="009F549B"/>
    <w:rsid w:val="009F5FCA"/>
    <w:rsid w:val="009F6125"/>
    <w:rsid w:val="009F627C"/>
    <w:rsid w:val="00A07C47"/>
    <w:rsid w:val="00A15CF7"/>
    <w:rsid w:val="00A20585"/>
    <w:rsid w:val="00A2285B"/>
    <w:rsid w:val="00A24793"/>
    <w:rsid w:val="00A24FD0"/>
    <w:rsid w:val="00A30E11"/>
    <w:rsid w:val="00A31637"/>
    <w:rsid w:val="00A34190"/>
    <w:rsid w:val="00A35D35"/>
    <w:rsid w:val="00A40BAA"/>
    <w:rsid w:val="00A42C9B"/>
    <w:rsid w:val="00A44F7F"/>
    <w:rsid w:val="00A46657"/>
    <w:rsid w:val="00A50216"/>
    <w:rsid w:val="00A5460D"/>
    <w:rsid w:val="00A559EC"/>
    <w:rsid w:val="00A55C56"/>
    <w:rsid w:val="00A561CA"/>
    <w:rsid w:val="00A60727"/>
    <w:rsid w:val="00A635C1"/>
    <w:rsid w:val="00A65D7D"/>
    <w:rsid w:val="00A667EC"/>
    <w:rsid w:val="00A70490"/>
    <w:rsid w:val="00A70C6C"/>
    <w:rsid w:val="00A70C9C"/>
    <w:rsid w:val="00A721B6"/>
    <w:rsid w:val="00A72B5C"/>
    <w:rsid w:val="00A72D85"/>
    <w:rsid w:val="00A80E23"/>
    <w:rsid w:val="00A81248"/>
    <w:rsid w:val="00A816E4"/>
    <w:rsid w:val="00A828BF"/>
    <w:rsid w:val="00A83FB3"/>
    <w:rsid w:val="00A84545"/>
    <w:rsid w:val="00A861E0"/>
    <w:rsid w:val="00A86B48"/>
    <w:rsid w:val="00A92C62"/>
    <w:rsid w:val="00A93D1B"/>
    <w:rsid w:val="00A94AB7"/>
    <w:rsid w:val="00A94B15"/>
    <w:rsid w:val="00A96B91"/>
    <w:rsid w:val="00A973F7"/>
    <w:rsid w:val="00A97C63"/>
    <w:rsid w:val="00AA3CF0"/>
    <w:rsid w:val="00AA53CD"/>
    <w:rsid w:val="00AB0995"/>
    <w:rsid w:val="00AB0A90"/>
    <w:rsid w:val="00AB1E75"/>
    <w:rsid w:val="00AB32CC"/>
    <w:rsid w:val="00AB3CCD"/>
    <w:rsid w:val="00AB4418"/>
    <w:rsid w:val="00AC47F8"/>
    <w:rsid w:val="00AC505B"/>
    <w:rsid w:val="00AC5B1F"/>
    <w:rsid w:val="00AC5D67"/>
    <w:rsid w:val="00AD0014"/>
    <w:rsid w:val="00AD0D12"/>
    <w:rsid w:val="00AD1168"/>
    <w:rsid w:val="00AD1BB7"/>
    <w:rsid w:val="00AD281C"/>
    <w:rsid w:val="00AD31D2"/>
    <w:rsid w:val="00AD625E"/>
    <w:rsid w:val="00AE1462"/>
    <w:rsid w:val="00AE353B"/>
    <w:rsid w:val="00AE5E58"/>
    <w:rsid w:val="00AF2E8B"/>
    <w:rsid w:val="00AF45E7"/>
    <w:rsid w:val="00AF466F"/>
    <w:rsid w:val="00AF53F4"/>
    <w:rsid w:val="00AF687A"/>
    <w:rsid w:val="00B00528"/>
    <w:rsid w:val="00B00A6A"/>
    <w:rsid w:val="00B0498C"/>
    <w:rsid w:val="00B05831"/>
    <w:rsid w:val="00B07706"/>
    <w:rsid w:val="00B174A6"/>
    <w:rsid w:val="00B178AD"/>
    <w:rsid w:val="00B20942"/>
    <w:rsid w:val="00B21580"/>
    <w:rsid w:val="00B2327F"/>
    <w:rsid w:val="00B40F5B"/>
    <w:rsid w:val="00B41558"/>
    <w:rsid w:val="00B47F8F"/>
    <w:rsid w:val="00B500FE"/>
    <w:rsid w:val="00B563AF"/>
    <w:rsid w:val="00B62B49"/>
    <w:rsid w:val="00B661DC"/>
    <w:rsid w:val="00B70DA4"/>
    <w:rsid w:val="00B72861"/>
    <w:rsid w:val="00B768E9"/>
    <w:rsid w:val="00B82253"/>
    <w:rsid w:val="00B936D3"/>
    <w:rsid w:val="00B954D3"/>
    <w:rsid w:val="00BA044E"/>
    <w:rsid w:val="00BA7094"/>
    <w:rsid w:val="00BA71EB"/>
    <w:rsid w:val="00BA730E"/>
    <w:rsid w:val="00BB01A4"/>
    <w:rsid w:val="00BB2D88"/>
    <w:rsid w:val="00BB3217"/>
    <w:rsid w:val="00BB3F9B"/>
    <w:rsid w:val="00BB427B"/>
    <w:rsid w:val="00BB4CDF"/>
    <w:rsid w:val="00BB528A"/>
    <w:rsid w:val="00BB6015"/>
    <w:rsid w:val="00BC2E1D"/>
    <w:rsid w:val="00BD0E6F"/>
    <w:rsid w:val="00BD1EE8"/>
    <w:rsid w:val="00BD342E"/>
    <w:rsid w:val="00BD53D2"/>
    <w:rsid w:val="00BE4ACA"/>
    <w:rsid w:val="00BE4B30"/>
    <w:rsid w:val="00BE6093"/>
    <w:rsid w:val="00BE6BC2"/>
    <w:rsid w:val="00BF1F1A"/>
    <w:rsid w:val="00BF44FB"/>
    <w:rsid w:val="00BF5555"/>
    <w:rsid w:val="00BF5647"/>
    <w:rsid w:val="00BF6765"/>
    <w:rsid w:val="00BF7F67"/>
    <w:rsid w:val="00C00916"/>
    <w:rsid w:val="00C04E1D"/>
    <w:rsid w:val="00C0681A"/>
    <w:rsid w:val="00C12974"/>
    <w:rsid w:val="00C14D0A"/>
    <w:rsid w:val="00C16F91"/>
    <w:rsid w:val="00C204CB"/>
    <w:rsid w:val="00C21B4F"/>
    <w:rsid w:val="00C3323D"/>
    <w:rsid w:val="00C336BE"/>
    <w:rsid w:val="00C4211E"/>
    <w:rsid w:val="00C43CCB"/>
    <w:rsid w:val="00C47645"/>
    <w:rsid w:val="00C54285"/>
    <w:rsid w:val="00C55662"/>
    <w:rsid w:val="00C604D6"/>
    <w:rsid w:val="00C6501B"/>
    <w:rsid w:val="00C66528"/>
    <w:rsid w:val="00C72F00"/>
    <w:rsid w:val="00C73BCA"/>
    <w:rsid w:val="00C75636"/>
    <w:rsid w:val="00C81D59"/>
    <w:rsid w:val="00C83225"/>
    <w:rsid w:val="00C83C43"/>
    <w:rsid w:val="00C83FC7"/>
    <w:rsid w:val="00C90554"/>
    <w:rsid w:val="00C915F0"/>
    <w:rsid w:val="00C91F4B"/>
    <w:rsid w:val="00C945D4"/>
    <w:rsid w:val="00C956AB"/>
    <w:rsid w:val="00C9659F"/>
    <w:rsid w:val="00CA1879"/>
    <w:rsid w:val="00CA4B00"/>
    <w:rsid w:val="00CA749C"/>
    <w:rsid w:val="00CA7EE2"/>
    <w:rsid w:val="00CB3CB2"/>
    <w:rsid w:val="00CC16F7"/>
    <w:rsid w:val="00CC25BA"/>
    <w:rsid w:val="00CD1765"/>
    <w:rsid w:val="00CD1C95"/>
    <w:rsid w:val="00CD2A04"/>
    <w:rsid w:val="00CD5F6C"/>
    <w:rsid w:val="00CD62C9"/>
    <w:rsid w:val="00CE2B86"/>
    <w:rsid w:val="00CE3823"/>
    <w:rsid w:val="00CE390B"/>
    <w:rsid w:val="00CE3C06"/>
    <w:rsid w:val="00CE3CEF"/>
    <w:rsid w:val="00CE539B"/>
    <w:rsid w:val="00CE6DDC"/>
    <w:rsid w:val="00CE6FFD"/>
    <w:rsid w:val="00CF3D47"/>
    <w:rsid w:val="00CF7AB2"/>
    <w:rsid w:val="00D00C4F"/>
    <w:rsid w:val="00D07DA5"/>
    <w:rsid w:val="00D10ECA"/>
    <w:rsid w:val="00D144D5"/>
    <w:rsid w:val="00D15981"/>
    <w:rsid w:val="00D171C4"/>
    <w:rsid w:val="00D2299C"/>
    <w:rsid w:val="00D241B7"/>
    <w:rsid w:val="00D24F7E"/>
    <w:rsid w:val="00D253A5"/>
    <w:rsid w:val="00D310FD"/>
    <w:rsid w:val="00D32966"/>
    <w:rsid w:val="00D36D3B"/>
    <w:rsid w:val="00D377FA"/>
    <w:rsid w:val="00D3795F"/>
    <w:rsid w:val="00D42DB2"/>
    <w:rsid w:val="00D44A76"/>
    <w:rsid w:val="00D464C9"/>
    <w:rsid w:val="00D47912"/>
    <w:rsid w:val="00D539E6"/>
    <w:rsid w:val="00D546D0"/>
    <w:rsid w:val="00D619DA"/>
    <w:rsid w:val="00D6415F"/>
    <w:rsid w:val="00D64331"/>
    <w:rsid w:val="00D6496B"/>
    <w:rsid w:val="00D77D76"/>
    <w:rsid w:val="00D80E21"/>
    <w:rsid w:val="00D83929"/>
    <w:rsid w:val="00D86D06"/>
    <w:rsid w:val="00D90A84"/>
    <w:rsid w:val="00D97644"/>
    <w:rsid w:val="00DA0387"/>
    <w:rsid w:val="00DA15E4"/>
    <w:rsid w:val="00DA1B87"/>
    <w:rsid w:val="00DA2391"/>
    <w:rsid w:val="00DA53BA"/>
    <w:rsid w:val="00DA6523"/>
    <w:rsid w:val="00DB0AE8"/>
    <w:rsid w:val="00DB1797"/>
    <w:rsid w:val="00DB19B1"/>
    <w:rsid w:val="00DB3E3F"/>
    <w:rsid w:val="00DB53F0"/>
    <w:rsid w:val="00DC22D4"/>
    <w:rsid w:val="00DD0016"/>
    <w:rsid w:val="00DD7BD8"/>
    <w:rsid w:val="00DF01AD"/>
    <w:rsid w:val="00DF0E78"/>
    <w:rsid w:val="00DF2156"/>
    <w:rsid w:val="00E00521"/>
    <w:rsid w:val="00E01078"/>
    <w:rsid w:val="00E069F6"/>
    <w:rsid w:val="00E06DD4"/>
    <w:rsid w:val="00E14B63"/>
    <w:rsid w:val="00E16E57"/>
    <w:rsid w:val="00E176F1"/>
    <w:rsid w:val="00E2003D"/>
    <w:rsid w:val="00E21ABF"/>
    <w:rsid w:val="00E24539"/>
    <w:rsid w:val="00E25D7F"/>
    <w:rsid w:val="00E326AF"/>
    <w:rsid w:val="00E4129E"/>
    <w:rsid w:val="00E42774"/>
    <w:rsid w:val="00E43041"/>
    <w:rsid w:val="00E44E45"/>
    <w:rsid w:val="00E46A81"/>
    <w:rsid w:val="00E476C0"/>
    <w:rsid w:val="00E47DBD"/>
    <w:rsid w:val="00E51137"/>
    <w:rsid w:val="00E52157"/>
    <w:rsid w:val="00E53C2A"/>
    <w:rsid w:val="00E542BC"/>
    <w:rsid w:val="00E54762"/>
    <w:rsid w:val="00E5772C"/>
    <w:rsid w:val="00E579B0"/>
    <w:rsid w:val="00E64F2E"/>
    <w:rsid w:val="00E65D2F"/>
    <w:rsid w:val="00E6635E"/>
    <w:rsid w:val="00E67FBF"/>
    <w:rsid w:val="00E85700"/>
    <w:rsid w:val="00E87097"/>
    <w:rsid w:val="00E908A1"/>
    <w:rsid w:val="00E90B94"/>
    <w:rsid w:val="00E9596E"/>
    <w:rsid w:val="00EA03A8"/>
    <w:rsid w:val="00EA267B"/>
    <w:rsid w:val="00EA5352"/>
    <w:rsid w:val="00EA66E8"/>
    <w:rsid w:val="00EA7D88"/>
    <w:rsid w:val="00EC373C"/>
    <w:rsid w:val="00EC48B6"/>
    <w:rsid w:val="00ED25C8"/>
    <w:rsid w:val="00ED2D27"/>
    <w:rsid w:val="00ED3109"/>
    <w:rsid w:val="00ED4A1F"/>
    <w:rsid w:val="00ED6067"/>
    <w:rsid w:val="00ED77B8"/>
    <w:rsid w:val="00EE1349"/>
    <w:rsid w:val="00EE2F5B"/>
    <w:rsid w:val="00EE42C9"/>
    <w:rsid w:val="00EE5139"/>
    <w:rsid w:val="00EE6E0B"/>
    <w:rsid w:val="00EF3FBF"/>
    <w:rsid w:val="00EF496F"/>
    <w:rsid w:val="00EF6B61"/>
    <w:rsid w:val="00EF7C0E"/>
    <w:rsid w:val="00F006AC"/>
    <w:rsid w:val="00F0217A"/>
    <w:rsid w:val="00F052ED"/>
    <w:rsid w:val="00F1515B"/>
    <w:rsid w:val="00F17247"/>
    <w:rsid w:val="00F17AEF"/>
    <w:rsid w:val="00F2135C"/>
    <w:rsid w:val="00F21B30"/>
    <w:rsid w:val="00F234CD"/>
    <w:rsid w:val="00F24F75"/>
    <w:rsid w:val="00F27313"/>
    <w:rsid w:val="00F337E4"/>
    <w:rsid w:val="00F3443C"/>
    <w:rsid w:val="00F34514"/>
    <w:rsid w:val="00F356EB"/>
    <w:rsid w:val="00F369E6"/>
    <w:rsid w:val="00F42D8C"/>
    <w:rsid w:val="00F43CE3"/>
    <w:rsid w:val="00F43E41"/>
    <w:rsid w:val="00F44840"/>
    <w:rsid w:val="00F45916"/>
    <w:rsid w:val="00F53A58"/>
    <w:rsid w:val="00F55631"/>
    <w:rsid w:val="00F569D2"/>
    <w:rsid w:val="00F56E52"/>
    <w:rsid w:val="00F62F86"/>
    <w:rsid w:val="00F65F71"/>
    <w:rsid w:val="00F67297"/>
    <w:rsid w:val="00F7044B"/>
    <w:rsid w:val="00F720FB"/>
    <w:rsid w:val="00F74CC9"/>
    <w:rsid w:val="00F807BC"/>
    <w:rsid w:val="00F80B35"/>
    <w:rsid w:val="00F86822"/>
    <w:rsid w:val="00F87560"/>
    <w:rsid w:val="00F93931"/>
    <w:rsid w:val="00FA0FB4"/>
    <w:rsid w:val="00FA2746"/>
    <w:rsid w:val="00FA49C7"/>
    <w:rsid w:val="00FA6771"/>
    <w:rsid w:val="00FA7C43"/>
    <w:rsid w:val="00FB216C"/>
    <w:rsid w:val="00FB254A"/>
    <w:rsid w:val="00FB26FC"/>
    <w:rsid w:val="00FB5A56"/>
    <w:rsid w:val="00FB65B8"/>
    <w:rsid w:val="00FC23D9"/>
    <w:rsid w:val="00FC404F"/>
    <w:rsid w:val="00FC419E"/>
    <w:rsid w:val="00FC49AE"/>
    <w:rsid w:val="00FC4BA7"/>
    <w:rsid w:val="00FC6638"/>
    <w:rsid w:val="00FC771C"/>
    <w:rsid w:val="00FC78BD"/>
    <w:rsid w:val="00FC7C22"/>
    <w:rsid w:val="00FD0262"/>
    <w:rsid w:val="00FD0BCD"/>
    <w:rsid w:val="00FD1EA1"/>
    <w:rsid w:val="00FD20CF"/>
    <w:rsid w:val="00FD2FC3"/>
    <w:rsid w:val="00FD367D"/>
    <w:rsid w:val="00FD4031"/>
    <w:rsid w:val="00FD6AB1"/>
    <w:rsid w:val="00FE2327"/>
    <w:rsid w:val="00FE28DE"/>
    <w:rsid w:val="00FE3C15"/>
    <w:rsid w:val="00FE5540"/>
    <w:rsid w:val="00FF0B08"/>
    <w:rsid w:val="00FF204D"/>
    <w:rsid w:val="00FF34D7"/>
    <w:rsid w:val="00FF5981"/>
    <w:rsid w:val="00FF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92D5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85209C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paragraph" w:styleId="ListParagraph">
    <w:name w:val="List Paragraph"/>
    <w:basedOn w:val="Normal"/>
    <w:uiPriority w:val="34"/>
    <w:qFormat/>
    <w:rsid w:val="0045037E"/>
    <w:pPr>
      <w:ind w:left="720"/>
      <w:contextualSpacing/>
    </w:pPr>
  </w:style>
  <w:style w:type="table" w:customStyle="1" w:styleId="TableGrid0">
    <w:name w:val="TableGrid"/>
    <w:rsid w:val="007F1B2B"/>
    <w:rPr>
      <w:rFonts w:eastAsiaTheme="minorEastAsia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rsid w:val="000522E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2EE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0522EE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table" w:styleId="TableWeb3">
    <w:name w:val="Table Web 3"/>
    <w:basedOn w:val="TableNormal"/>
    <w:uiPriority w:val="99"/>
    <w:rsid w:val="007E0071"/>
    <w:pPr>
      <w:spacing w:after="160" w:line="259" w:lineRule="auto"/>
    </w:pPr>
    <w:rPr>
      <w:sz w:val="22"/>
      <w:szCs w:val="2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1">
    <w:name w:val="Plain Table 1"/>
    <w:basedOn w:val="TableNormal"/>
    <w:uiPriority w:val="41"/>
    <w:rsid w:val="004624C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624C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624C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624C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7AAAE8" w:themeColor="accent1" w:themeTint="66"/>
        <w:left w:val="single" w:sz="4" w:space="0" w:color="7AAAE8" w:themeColor="accent1" w:themeTint="66"/>
        <w:bottom w:val="single" w:sz="4" w:space="0" w:color="7AAAE8" w:themeColor="accent1" w:themeTint="66"/>
        <w:right w:val="single" w:sz="4" w:space="0" w:color="7AAAE8" w:themeColor="accent1" w:themeTint="66"/>
        <w:insideH w:val="single" w:sz="4" w:space="0" w:color="7AAAE8" w:themeColor="accent1" w:themeTint="66"/>
        <w:insideV w:val="single" w:sz="4" w:space="0" w:color="7AAAE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880D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880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82FBFF" w:themeColor="accent2" w:themeTint="66"/>
        <w:left w:val="single" w:sz="4" w:space="0" w:color="82FBFF" w:themeColor="accent2" w:themeTint="66"/>
        <w:bottom w:val="single" w:sz="4" w:space="0" w:color="82FBFF" w:themeColor="accent2" w:themeTint="66"/>
        <w:right w:val="single" w:sz="4" w:space="0" w:color="82FBFF" w:themeColor="accent2" w:themeTint="66"/>
        <w:insideH w:val="single" w:sz="4" w:space="0" w:color="82FBFF" w:themeColor="accent2" w:themeTint="66"/>
        <w:insideV w:val="single" w:sz="4" w:space="0" w:color="82FB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F9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F9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4624C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">
    <w:name w:val="Grid Table 2"/>
    <w:basedOn w:val="TableNormal"/>
    <w:uiPriority w:val="47"/>
    <w:rsid w:val="004624C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4624C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">
    <w:name w:val="Grid Table 3"/>
    <w:basedOn w:val="TableNormal"/>
    <w:uiPriority w:val="48"/>
    <w:rsid w:val="001406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NormalWeb">
    <w:name w:val="Normal (Web)"/>
    <w:basedOn w:val="Normal"/>
    <w:uiPriority w:val="99"/>
    <w:semiHidden/>
    <w:rsid w:val="00902F04"/>
    <w:rPr>
      <w:rFonts w:ascii="Times New Roman" w:hAnsi="Times New Roman" w:cs="Times New Roman"/>
    </w:rPr>
  </w:style>
  <w:style w:type="table" w:styleId="GridTable6Colorful">
    <w:name w:val="Grid Table 6 Colorful"/>
    <w:basedOn w:val="TableNormal"/>
    <w:uiPriority w:val="51"/>
    <w:rsid w:val="00845A5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8821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883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011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500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224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5776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506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732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9691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8471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7413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21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519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15107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807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159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6348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66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104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0462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63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fontTable" Target="fontTable.xml"/><Relationship Id="rId21" Type="http://schemas.openxmlformats.org/officeDocument/2006/relationships/image" Target="media/image9.jpeg"/><Relationship Id="rId34" Type="http://schemas.openxmlformats.org/officeDocument/2006/relationships/hyperlink" Target="https://www.revolutiondatasystems.com/blog/grayscale-or-bitonal-which-is-a-better-method-for-scanning-my-records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hyperlink" Target="https://onlinepngtools.com/convert-png-to-grayscale" TargetMode="External"/><Relationship Id="rId38" Type="http://schemas.openxmlformats.org/officeDocument/2006/relationships/hyperlink" Target="https://jooinn.com/bokeh-photography-effect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32" Type="http://schemas.openxmlformats.org/officeDocument/2006/relationships/hyperlink" Target="https://www.mathworks.com/help/matlab/ref/xlabel.html" TargetMode="External"/><Relationship Id="rId37" Type="http://schemas.openxmlformats.org/officeDocument/2006/relationships/hyperlink" Target="https://boofcv.org/index.php?title=Example_Wavelet_Noise_Removal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hyperlink" Target="https://unsplash.com/wallpapers/colors/dark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hyperlink" Target="https://www.pinterest.com/pin/484629609880276751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ses\AppData\Roaming\Microsoft\Templates\Jazzy%20student%20report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EF50D68-4BBB-4FE8-B4ED-433529A17C9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33</Pages>
  <Words>2749</Words>
  <Characters>15673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2021-10-16T09:48:00Z</dcterms:created>
  <dcterms:modified xsi:type="dcterms:W3CDTF">2021-10-19T11:36:00Z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