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421"/>
        <w:gridCol w:w="572"/>
        <w:gridCol w:w="4497"/>
        <w:gridCol w:w="4291"/>
        <w:gridCol w:w="464"/>
        <w:gridCol w:w="421"/>
        <w:gridCol w:w="107"/>
        <w:gridCol w:w="17"/>
      </w:tblGrid>
      <w:tr w:rsidR="00A81248" w:rsidRPr="003A798E" w14:paraId="312EF5F5" w14:textId="77777777" w:rsidTr="00AA3CF0">
        <w:tc>
          <w:tcPr>
            <w:tcW w:w="5490" w:type="dxa"/>
            <w:gridSpan w:val="3"/>
          </w:tcPr>
          <w:p w14:paraId="42A09B3B" w14:textId="694BE19E" w:rsidR="00A81248" w:rsidRPr="003A798E" w:rsidRDefault="00A81248" w:rsidP="00A81248">
            <w:pPr>
              <w:pStyle w:val="GraphicAnchor"/>
            </w:pPr>
          </w:p>
        </w:tc>
        <w:tc>
          <w:tcPr>
            <w:tcW w:w="5300" w:type="dxa"/>
            <w:gridSpan w:val="5"/>
          </w:tcPr>
          <w:p w14:paraId="266FFC4E" w14:textId="77777777" w:rsidR="00A81248" w:rsidRPr="003A798E" w:rsidRDefault="00A81248" w:rsidP="00A81248">
            <w:pPr>
              <w:pStyle w:val="GraphicAnchor"/>
            </w:pPr>
          </w:p>
        </w:tc>
      </w:tr>
      <w:tr w:rsidR="00A81248" w:rsidRPr="003A798E" w14:paraId="6E541B5D" w14:textId="77777777" w:rsidTr="00AA3CF0">
        <w:trPr>
          <w:trHeight w:val="2719"/>
        </w:trPr>
        <w:tc>
          <w:tcPr>
            <w:tcW w:w="5490" w:type="dxa"/>
            <w:gridSpan w:val="3"/>
          </w:tcPr>
          <w:p w14:paraId="719E85A0" w14:textId="23E811C9" w:rsidR="00D80E21" w:rsidRPr="00081012" w:rsidRDefault="00CF420E" w:rsidP="00D80E21">
            <w:pPr>
              <w:pStyle w:val="Heading1"/>
              <w:rPr>
                <w:sz w:val="42"/>
                <w:szCs w:val="42"/>
              </w:rPr>
            </w:pPr>
            <w:r w:rsidRPr="00081012">
              <w:rPr>
                <w:sz w:val="42"/>
                <w:szCs w:val="42"/>
              </w:rPr>
              <w:t>EDGE DETECTION WITH FIRST AND SECOND ORDER DERIVATIVE</w:t>
            </w:r>
            <w:r w:rsidR="00081012" w:rsidRPr="00081012">
              <w:rPr>
                <w:sz w:val="42"/>
                <w:szCs w:val="42"/>
              </w:rPr>
              <w:t xml:space="preserve"> FILTERS</w:t>
            </w:r>
          </w:p>
        </w:tc>
        <w:tc>
          <w:tcPr>
            <w:tcW w:w="5300" w:type="dxa"/>
            <w:gridSpan w:val="5"/>
          </w:tcPr>
          <w:p w14:paraId="69795238" w14:textId="71C00929" w:rsidR="00A81248" w:rsidRPr="003A798E" w:rsidRDefault="00DF0E78">
            <w:r w:rsidRPr="003A798E">
              <w:rPr>
                <w:noProof/>
                <w:lang w:eastAsia="en-AU"/>
              </w:rPr>
              <mc:AlternateContent>
                <mc:Choice Requires="wpg">
                  <w:drawing>
                    <wp:anchor distT="0" distB="0" distL="114300" distR="114300" simplePos="0" relativeHeight="251659264" behindDoc="1" locked="0" layoutInCell="1" allowOverlap="1" wp14:anchorId="499C7148" wp14:editId="4610E9F6">
                      <wp:simplePos x="0" y="0"/>
                      <wp:positionH relativeFrom="margin">
                        <wp:posOffset>-4007485</wp:posOffset>
                      </wp:positionH>
                      <wp:positionV relativeFrom="page">
                        <wp:posOffset>-525780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B6AA710" id="Group 1" o:spid="_x0000_s1026" alt="&quot;&quot;" style="position:absolute;margin-left:-315.55pt;margin-top:-41.4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r>
      <w:tr w:rsidR="00A81248" w:rsidRPr="003A798E" w14:paraId="6349102A" w14:textId="77777777" w:rsidTr="00AA3CF0">
        <w:trPr>
          <w:trHeight w:val="8059"/>
        </w:trPr>
        <w:tc>
          <w:tcPr>
            <w:tcW w:w="5490" w:type="dxa"/>
            <w:gridSpan w:val="3"/>
          </w:tcPr>
          <w:p w14:paraId="2BAAA3A4" w14:textId="08A9B637" w:rsidR="00A81248" w:rsidRPr="003A798E" w:rsidRDefault="00A81248"/>
        </w:tc>
        <w:tc>
          <w:tcPr>
            <w:tcW w:w="5300" w:type="dxa"/>
            <w:gridSpan w:val="5"/>
          </w:tcPr>
          <w:p w14:paraId="4C5490EF" w14:textId="19898D6E" w:rsidR="00A81248" w:rsidRPr="003A798E" w:rsidRDefault="008008DB">
            <w:r>
              <w:rPr>
                <w:noProof/>
              </w:rPr>
              <mc:AlternateContent>
                <mc:Choice Requires="wps">
                  <w:drawing>
                    <wp:anchor distT="0" distB="0" distL="114300" distR="114300" simplePos="0" relativeHeight="251663360" behindDoc="0" locked="0" layoutInCell="1" allowOverlap="1" wp14:anchorId="48D532BC" wp14:editId="3F1311DB">
                      <wp:simplePos x="0" y="0"/>
                      <wp:positionH relativeFrom="column">
                        <wp:posOffset>-78105</wp:posOffset>
                      </wp:positionH>
                      <wp:positionV relativeFrom="paragraph">
                        <wp:posOffset>5052060</wp:posOffset>
                      </wp:positionV>
                      <wp:extent cx="1828800" cy="274566"/>
                      <wp:effectExtent l="0" t="0" r="0" b="0"/>
                      <wp:wrapNone/>
                      <wp:docPr id="44" name="Rectangle 44"/>
                      <wp:cNvGraphicFramePr/>
                      <a:graphic xmlns:a="http://schemas.openxmlformats.org/drawingml/2006/main">
                        <a:graphicData uri="http://schemas.microsoft.com/office/word/2010/wordprocessingShape">
                          <wps:wsp>
                            <wps:cNvSpPr/>
                            <wps:spPr>
                              <a:xfrm>
                                <a:off x="0" y="0"/>
                                <a:ext cx="1828800" cy="274566"/>
                              </a:xfrm>
                              <a:prstGeom prst="rect">
                                <a:avLst/>
                              </a:prstGeom>
                              <a:ln>
                                <a:noFill/>
                              </a:ln>
                            </wps:spPr>
                            <wps:txbx>
                              <w:txbxContent>
                                <w:p w14:paraId="75831B2D" w14:textId="16367AD5" w:rsidR="00D253A5" w:rsidRDefault="00081012" w:rsidP="008008DB">
                                  <w:r>
                                    <w:rPr>
                                      <w:rFonts w:ascii="Calibri" w:eastAsia="Calibri" w:hAnsi="Calibri" w:cs="Calibri"/>
                                      <w:color w:val="082A75"/>
                                      <w:sz w:val="32"/>
                                    </w:rPr>
                                    <w:t>NOVEM</w:t>
                                  </w:r>
                                  <w:r w:rsidR="00047A58">
                                    <w:rPr>
                                      <w:rFonts w:ascii="Calibri" w:eastAsia="Calibri" w:hAnsi="Calibri" w:cs="Calibri"/>
                                      <w:color w:val="082A75"/>
                                      <w:sz w:val="32"/>
                                    </w:rPr>
                                    <w:t>BER</w:t>
                                  </w:r>
                                  <w:r w:rsidR="00F45916">
                                    <w:rPr>
                                      <w:rFonts w:ascii="Calibri" w:eastAsia="Calibri" w:hAnsi="Calibri" w:cs="Calibri"/>
                                      <w:color w:val="082A75"/>
                                      <w:sz w:val="32"/>
                                    </w:rPr>
                                    <w:t xml:space="preserve"> </w:t>
                                  </w:r>
                                  <w:r w:rsidR="00F60023">
                                    <w:rPr>
                                      <w:rFonts w:ascii="Calibri" w:eastAsia="Calibri" w:hAnsi="Calibri" w:cs="Calibri"/>
                                      <w:color w:val="082A75"/>
                                      <w:sz w:val="32"/>
                                    </w:rPr>
                                    <w:t>2</w:t>
                                  </w:r>
                                  <w:r w:rsidR="00D253A5">
                                    <w:rPr>
                                      <w:rFonts w:ascii="Calibri" w:eastAsia="Calibri" w:hAnsi="Calibri" w:cs="Calibri"/>
                                      <w:color w:val="082A75"/>
                                      <w:sz w:val="32"/>
                                    </w:rPr>
                                    <w:t>, 2021</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48D532BC" id="Rectangle 44" o:spid="_x0000_s1026" style="position:absolute;margin-left:-6.15pt;margin-top:397.8pt;width:2in;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" filled="f" stroked="f">
                      <v:textbox inset="0,0,0,0">
                        <w:txbxContent>
                          <w:p w14:paraId="75831B2D" w14:textId="16367AD5" w:rsidR="00D253A5" w:rsidRDefault="00081012" w:rsidP="008008DB">
                            <w:r>
                              <w:rPr>
                                <w:rFonts w:ascii="Calibri" w:eastAsia="Calibri" w:hAnsi="Calibri" w:cs="Calibri"/>
                                <w:color w:val="082A75"/>
                                <w:sz w:val="32"/>
                              </w:rPr>
                              <w:t>NOVEM</w:t>
                            </w:r>
                            <w:r w:rsidR="00047A58">
                              <w:rPr>
                                <w:rFonts w:ascii="Calibri" w:eastAsia="Calibri" w:hAnsi="Calibri" w:cs="Calibri"/>
                                <w:color w:val="082A75"/>
                                <w:sz w:val="32"/>
                              </w:rPr>
                              <w:t>BER</w:t>
                            </w:r>
                            <w:r w:rsidR="00F45916">
                              <w:rPr>
                                <w:rFonts w:ascii="Calibri" w:eastAsia="Calibri" w:hAnsi="Calibri" w:cs="Calibri"/>
                                <w:color w:val="082A75"/>
                                <w:sz w:val="32"/>
                              </w:rPr>
                              <w:t xml:space="preserve"> </w:t>
                            </w:r>
                            <w:r w:rsidR="00F60023">
                              <w:rPr>
                                <w:rFonts w:ascii="Calibri" w:eastAsia="Calibri" w:hAnsi="Calibri" w:cs="Calibri"/>
                                <w:color w:val="082A75"/>
                                <w:sz w:val="32"/>
                              </w:rPr>
                              <w:t>2</w:t>
                            </w:r>
                            <w:r w:rsidR="00D253A5">
                              <w:rPr>
                                <w:rFonts w:ascii="Calibri" w:eastAsia="Calibri" w:hAnsi="Calibri" w:cs="Calibri"/>
                                <w:color w:val="082A75"/>
                                <w:sz w:val="32"/>
                              </w:rPr>
                              <w:t>, 2021</w:t>
                            </w:r>
                          </w:p>
                        </w:txbxContent>
                      </v:textbox>
                    </v:rect>
                  </w:pict>
                </mc:Fallback>
              </mc:AlternateContent>
            </w:r>
          </w:p>
        </w:tc>
      </w:tr>
      <w:tr w:rsidR="00A81248" w:rsidRPr="003A798E" w14:paraId="1454CC64" w14:textId="77777777" w:rsidTr="00AA3CF0">
        <w:trPr>
          <w:trHeight w:val="1299"/>
        </w:trPr>
        <w:tc>
          <w:tcPr>
            <w:tcW w:w="5490" w:type="dxa"/>
            <w:gridSpan w:val="3"/>
          </w:tcPr>
          <w:p w14:paraId="04FE1851" w14:textId="5F184A96" w:rsidR="00A81248" w:rsidRPr="003A798E" w:rsidRDefault="00A24FD0">
            <w:r>
              <w:rPr>
                <w:noProof/>
              </w:rPr>
              <mc:AlternateContent>
                <mc:Choice Requires="wps">
                  <w:drawing>
                    <wp:anchor distT="0" distB="0" distL="114300" distR="114300" simplePos="0" relativeHeight="251667456" behindDoc="0" locked="0" layoutInCell="1" allowOverlap="1" wp14:anchorId="3989073A" wp14:editId="7D24A0BA">
                      <wp:simplePos x="0" y="0"/>
                      <wp:positionH relativeFrom="column">
                        <wp:posOffset>3408045</wp:posOffset>
                      </wp:positionH>
                      <wp:positionV relativeFrom="paragraph">
                        <wp:posOffset>219710</wp:posOffset>
                      </wp:positionV>
                      <wp:extent cx="1579245" cy="45085"/>
                      <wp:effectExtent l="0" t="19050" r="20955" b="0"/>
                      <wp:wrapNone/>
                      <wp:docPr id="68" name="Shape 68"/>
                      <wp:cNvGraphicFramePr/>
                      <a:graphic xmlns:a="http://schemas.openxmlformats.org/drawingml/2006/main">
                        <a:graphicData uri="http://schemas.microsoft.com/office/word/2010/wordprocessingShape">
                          <wps:wsp>
                            <wps:cNvSpPr/>
                            <wps:spPr>
                              <a:xfrm>
                                <a:off x="0" y="0"/>
                                <a:ext cx="1579245" cy="45085"/>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90739D6" id="Shape 68" o:spid="_x0000_s1026" style="position:absolute;margin-left:268.35pt;margin-top:17.3pt;width:124.35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935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" path="m,l1493520,e" filled="f" strokecolor="#052875" strokeweight="3pt">
                      <v:path arrowok="t" textboxrect="0,0,1493520,45085"/>
                    </v:shape>
                  </w:pict>
                </mc:Fallback>
              </mc:AlternateContent>
            </w:r>
            <w:r>
              <w:rPr>
                <w:noProof/>
              </w:rPr>
              <mc:AlternateContent>
                <mc:Choice Requires="wps">
                  <w:drawing>
                    <wp:anchor distT="0" distB="0" distL="114300" distR="114300" simplePos="0" relativeHeight="251665408" behindDoc="0" locked="0" layoutInCell="1" allowOverlap="1" wp14:anchorId="245D1FA7" wp14:editId="0E944EDA">
                      <wp:simplePos x="0" y="0"/>
                      <wp:positionH relativeFrom="column">
                        <wp:posOffset>3398520</wp:posOffset>
                      </wp:positionH>
                      <wp:positionV relativeFrom="paragraph">
                        <wp:posOffset>389255</wp:posOffset>
                      </wp:positionV>
                      <wp:extent cx="3619500" cy="1381125"/>
                      <wp:effectExtent l="0" t="0" r="0" b="0"/>
                      <wp:wrapNone/>
                      <wp:docPr id="47" name="Rectangle 47"/>
                      <wp:cNvGraphicFramePr/>
                      <a:graphic xmlns:a="http://schemas.openxmlformats.org/drawingml/2006/main">
                        <a:graphicData uri="http://schemas.microsoft.com/office/word/2010/wordprocessingShape">
                          <wps:wsp>
                            <wps:cNvSpPr/>
                            <wps:spPr>
                              <a:xfrm>
                                <a:off x="0" y="0"/>
                                <a:ext cx="3619500" cy="1381125"/>
                              </a:xfrm>
                              <a:prstGeom prst="rect">
                                <a:avLst/>
                              </a:prstGeom>
                              <a:ln>
                                <a:noFill/>
                              </a:ln>
                            </wps:spPr>
                            <wps:txbx>
                              <w:txbxContent>
                                <w:p w14:paraId="43D0054E" w14:textId="4C5B1DFD" w:rsidR="00D253A5" w:rsidRPr="00D80E21" w:rsidRDefault="004B6DFE" w:rsidP="008008DB">
                                  <w:pPr>
                                    <w:rPr>
                                      <w:rFonts w:ascii="Calibri" w:eastAsia="Calibri" w:hAnsi="Calibri" w:cs="Calibri"/>
                                      <w:b/>
                                      <w:color w:val="082A75"/>
                                      <w:sz w:val="30"/>
                                    </w:rPr>
                                  </w:pPr>
                                  <w:r>
                                    <w:rPr>
                                      <w:rFonts w:ascii="Calibri" w:eastAsia="Calibri" w:hAnsi="Calibri" w:cs="Calibri"/>
                                      <w:b/>
                                      <w:color w:val="082A75"/>
                                      <w:sz w:val="30"/>
                                    </w:rPr>
                                    <w:t>TA’s</w:t>
                                  </w:r>
                                  <w:r w:rsidR="00726C4B">
                                    <w:rPr>
                                      <w:rFonts w:ascii="Calibri" w:eastAsia="Calibri" w:hAnsi="Calibri" w:cs="Calibri"/>
                                      <w:b/>
                                      <w:color w:val="082A75"/>
                                      <w:sz w:val="30"/>
                                    </w:rPr>
                                    <w:t>:</w:t>
                                  </w:r>
                                  <w:r>
                                    <w:rPr>
                                      <w:rFonts w:ascii="Calibri" w:eastAsia="Calibri" w:hAnsi="Calibri" w:cs="Calibri"/>
                                      <w:b/>
                                      <w:color w:val="082A75"/>
                                      <w:sz w:val="30"/>
                                    </w:rPr>
                                    <w:t xml:space="preserve"> Muhammed Zemzemo</w:t>
                                  </w:r>
                                  <w:r w:rsidR="00C73BCA">
                                    <w:rPr>
                                      <w:rFonts w:ascii="Calibri" w:eastAsia="Calibri" w:hAnsi="Calibri" w:cs="Calibri"/>
                                      <w:b/>
                                      <w:color w:val="082A75"/>
                                      <w:sz w:val="30"/>
                                    </w:rPr>
                                    <w:t>ğlu and Mehmet Emin Mumcuoğlu</w:t>
                                  </w:r>
                                  <w:r w:rsidR="00D80E21">
                                    <w:rPr>
                                      <w:rFonts w:ascii="Calibri" w:eastAsia="Calibri" w:hAnsi="Calibri" w:cs="Calibri"/>
                                      <w:b/>
                                      <w:color w:val="082A75"/>
                                      <w:sz w:val="30"/>
                                    </w:rPr>
                                    <w:t xml:space="preserve"> </w:t>
                                  </w:r>
                                </w:p>
                                <w:p w14:paraId="1F0DB1E0" w14:textId="6B6D9A77" w:rsidR="00D253A5" w:rsidRDefault="00D253A5" w:rsidP="008008DB">
                                  <w:pPr>
                                    <w:rPr>
                                      <w:rFonts w:ascii="Calibri" w:eastAsia="Calibri" w:hAnsi="Calibri" w:cs="Calibri"/>
                                      <w:b/>
                                      <w:color w:val="082A75"/>
                                      <w:sz w:val="30"/>
                                      <w:lang w:val="tr-TR"/>
                                    </w:rPr>
                                  </w:pPr>
                                </w:p>
                                <w:p w14:paraId="66CBBAFE" w14:textId="44A8FD7C" w:rsidR="00D253A5" w:rsidRDefault="00D253A5" w:rsidP="008008DB">
                                  <w:pPr>
                                    <w:rPr>
                                      <w:rFonts w:ascii="Calibri" w:eastAsia="Calibri" w:hAnsi="Calibri" w:cs="Calibri"/>
                                      <w:b/>
                                      <w:color w:val="082A75"/>
                                      <w:sz w:val="30"/>
                                    </w:rPr>
                                  </w:pPr>
                                  <w:r>
                                    <w:rPr>
                                      <w:rFonts w:ascii="Calibri" w:eastAsia="Calibri" w:hAnsi="Calibri" w:cs="Calibri"/>
                                      <w:b/>
                                      <w:color w:val="082A75"/>
                                      <w:sz w:val="30"/>
                                    </w:rPr>
                                    <w:t>Name</w:t>
                                  </w:r>
                                  <w:r w:rsidR="002E6E52">
                                    <w:rPr>
                                      <w:rFonts w:ascii="Calibri" w:eastAsia="Calibri" w:hAnsi="Calibri" w:cs="Calibri"/>
                                      <w:b/>
                                      <w:color w:val="082A75"/>
                                      <w:sz w:val="30"/>
                                    </w:rPr>
                                    <w:t xml:space="preserve"> of Student</w:t>
                                  </w:r>
                                  <w:r>
                                    <w:rPr>
                                      <w:rFonts w:ascii="Calibri" w:eastAsia="Calibri" w:hAnsi="Calibri" w:cs="Calibri"/>
                                      <w:b/>
                                      <w:color w:val="082A75"/>
                                      <w:sz w:val="30"/>
                                    </w:rPr>
                                    <w:t>: Moses Chuka E</w:t>
                                  </w:r>
                                  <w:r w:rsidR="0078425C">
                                    <w:rPr>
                                      <w:rFonts w:ascii="Calibri" w:eastAsia="Calibri" w:hAnsi="Calibri" w:cs="Calibri"/>
                                      <w:b/>
                                      <w:color w:val="082A75"/>
                                      <w:sz w:val="30"/>
                                    </w:rPr>
                                    <w:t>bere</w:t>
                                  </w:r>
                                </w:p>
                                <w:p w14:paraId="6ADB8578" w14:textId="42C1659D" w:rsidR="00D80E21" w:rsidRDefault="00D80E21" w:rsidP="008008DB">
                                  <w:pPr>
                                    <w:rPr>
                                      <w:rFonts w:ascii="Calibri" w:eastAsia="Calibri" w:hAnsi="Calibri" w:cs="Calibri"/>
                                      <w:b/>
                                      <w:color w:val="082A75"/>
                                      <w:sz w:val="30"/>
                                    </w:rPr>
                                  </w:pPr>
                                  <w:r>
                                    <w:rPr>
                                      <w:rFonts w:ascii="Calibri" w:eastAsia="Calibri" w:hAnsi="Calibri" w:cs="Calibri"/>
                                      <w:b/>
                                      <w:color w:val="082A75"/>
                                      <w:sz w:val="30"/>
                                    </w:rPr>
                                    <w:t>S</w:t>
                                  </w:r>
                                  <w:r w:rsidR="00256F64">
                                    <w:rPr>
                                      <w:rFonts w:ascii="Calibri" w:eastAsia="Calibri" w:hAnsi="Calibri" w:cs="Calibri"/>
                                      <w:b/>
                                      <w:color w:val="082A75"/>
                                      <w:sz w:val="30"/>
                                    </w:rPr>
                                    <w:t>tudent Number</w:t>
                                  </w:r>
                                  <w:r>
                                    <w:rPr>
                                      <w:rFonts w:ascii="Calibri" w:eastAsia="Calibri" w:hAnsi="Calibri" w:cs="Calibri"/>
                                      <w:b/>
                                      <w:color w:val="082A75"/>
                                      <w:sz w:val="30"/>
                                    </w:rPr>
                                    <w:t xml:space="preserve">: </w:t>
                                  </w:r>
                                  <w:r w:rsidR="00256F64">
                                    <w:rPr>
                                      <w:rFonts w:ascii="Calibri" w:eastAsia="Calibri" w:hAnsi="Calibri" w:cs="Calibri"/>
                                      <w:b/>
                                      <w:color w:val="082A75"/>
                                      <w:sz w:val="30"/>
                                      <w:lang w:val="tr-TR"/>
                                    </w:rPr>
                                    <w:t>31491</w:t>
                                  </w:r>
                                </w:p>
                                <w:p w14:paraId="37B3F73C" w14:textId="48731A5F" w:rsidR="00D253A5" w:rsidRDefault="00256F64" w:rsidP="008008DB">
                                  <w:pPr>
                                    <w:rPr>
                                      <w:rFonts w:ascii="Calibri" w:eastAsia="Calibri" w:hAnsi="Calibri" w:cs="Calibri"/>
                                      <w:b/>
                                      <w:color w:val="082A75"/>
                                      <w:sz w:val="30"/>
                                    </w:rPr>
                                  </w:pPr>
                                  <w:r>
                                    <w:rPr>
                                      <w:rFonts w:ascii="Calibri" w:eastAsia="Calibri" w:hAnsi="Calibri" w:cs="Calibri"/>
                                      <w:b/>
                                      <w:color w:val="082A75"/>
                                      <w:sz w:val="30"/>
                                    </w:rPr>
                                    <w:t>Course</w:t>
                                  </w:r>
                                  <w:r w:rsidR="00D253A5">
                                    <w:rPr>
                                      <w:rFonts w:ascii="Calibri" w:eastAsia="Calibri" w:hAnsi="Calibri" w:cs="Calibri"/>
                                      <w:b/>
                                      <w:color w:val="082A75"/>
                                      <w:sz w:val="30"/>
                                    </w:rPr>
                                    <w:t xml:space="preserve">: </w:t>
                                  </w:r>
                                  <w:r w:rsidR="005D740D">
                                    <w:rPr>
                                      <w:rFonts w:ascii="Calibri" w:eastAsia="Calibri" w:hAnsi="Calibri" w:cs="Calibri"/>
                                      <w:b/>
                                      <w:color w:val="082A75"/>
                                      <w:sz w:val="30"/>
                                    </w:rPr>
                                    <w:t>Computer Vision</w:t>
                                  </w:r>
                                  <w:r>
                                    <w:rPr>
                                      <w:rFonts w:ascii="Calibri" w:eastAsia="Calibri" w:hAnsi="Calibri" w:cs="Calibri"/>
                                      <w:b/>
                                      <w:color w:val="082A75"/>
                                      <w:sz w:val="30"/>
                                    </w:rPr>
                                    <w:t xml:space="preserve"> (</w:t>
                                  </w:r>
                                  <w:r w:rsidR="005D740D">
                                    <w:rPr>
                                      <w:rFonts w:ascii="Calibri" w:eastAsia="Calibri" w:hAnsi="Calibri" w:cs="Calibri"/>
                                      <w:b/>
                                      <w:color w:val="082A75"/>
                                      <w:sz w:val="30"/>
                                    </w:rPr>
                                    <w:t>E</w:t>
                                  </w:r>
                                  <w:r>
                                    <w:rPr>
                                      <w:rFonts w:ascii="Calibri" w:eastAsia="Calibri" w:hAnsi="Calibri" w:cs="Calibri"/>
                                      <w:b/>
                                      <w:color w:val="082A75"/>
                                      <w:sz w:val="30"/>
                                    </w:rPr>
                                    <w:t xml:space="preserve">E </w:t>
                                  </w:r>
                                  <w:r w:rsidR="005D740D">
                                    <w:rPr>
                                      <w:rFonts w:ascii="Calibri" w:eastAsia="Calibri" w:hAnsi="Calibri" w:cs="Calibri"/>
                                      <w:b/>
                                      <w:color w:val="082A75"/>
                                      <w:sz w:val="30"/>
                                    </w:rPr>
                                    <w:t>417</w:t>
                                  </w:r>
                                  <w:r>
                                    <w:rPr>
                                      <w:rFonts w:ascii="Calibri" w:eastAsia="Calibri" w:hAnsi="Calibri" w:cs="Calibri"/>
                                      <w:b/>
                                      <w:color w:val="082A75"/>
                                      <w:sz w:val="30"/>
                                    </w:rPr>
                                    <w:t>)</w:t>
                                  </w:r>
                                </w:p>
                                <w:p w14:paraId="5AC6DA53" w14:textId="77777777" w:rsidR="00D253A5" w:rsidRPr="008008DB" w:rsidRDefault="00D253A5" w:rsidP="008008DB"/>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45D1FA7" id="Rectangle 47" o:spid="_x0000_s1027" style="position:absolute;margin-left:267.6pt;margin-top:30.65pt;width:285pt;height:10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" filled="f" stroked="f">
                      <v:textbox inset="0,0,0,0">
                        <w:txbxContent>
                          <w:p w14:paraId="43D0054E" w14:textId="4C5B1DFD" w:rsidR="00D253A5" w:rsidRPr="00D80E21" w:rsidRDefault="004B6DFE" w:rsidP="008008DB">
                            <w:pPr>
                              <w:rPr>
                                <w:rFonts w:ascii="Calibri" w:eastAsia="Calibri" w:hAnsi="Calibri" w:cs="Calibri"/>
                                <w:b/>
                                <w:color w:val="082A75"/>
                                <w:sz w:val="30"/>
                              </w:rPr>
                            </w:pPr>
                            <w:r>
                              <w:rPr>
                                <w:rFonts w:ascii="Calibri" w:eastAsia="Calibri" w:hAnsi="Calibri" w:cs="Calibri"/>
                                <w:b/>
                                <w:color w:val="082A75"/>
                                <w:sz w:val="30"/>
                              </w:rPr>
                              <w:t>TA’s</w:t>
                            </w:r>
                            <w:r w:rsidR="00726C4B">
                              <w:rPr>
                                <w:rFonts w:ascii="Calibri" w:eastAsia="Calibri" w:hAnsi="Calibri" w:cs="Calibri"/>
                                <w:b/>
                                <w:color w:val="082A75"/>
                                <w:sz w:val="30"/>
                              </w:rPr>
                              <w:t>:</w:t>
                            </w:r>
                            <w:r>
                              <w:rPr>
                                <w:rFonts w:ascii="Calibri" w:eastAsia="Calibri" w:hAnsi="Calibri" w:cs="Calibri"/>
                                <w:b/>
                                <w:color w:val="082A75"/>
                                <w:sz w:val="30"/>
                              </w:rPr>
                              <w:t xml:space="preserve"> Muhammed </w:t>
                            </w:r>
                            <w:proofErr w:type="spellStart"/>
                            <w:r>
                              <w:rPr>
                                <w:rFonts w:ascii="Calibri" w:eastAsia="Calibri" w:hAnsi="Calibri" w:cs="Calibri"/>
                                <w:b/>
                                <w:color w:val="082A75"/>
                                <w:sz w:val="30"/>
                              </w:rPr>
                              <w:t>Zemzemo</w:t>
                            </w:r>
                            <w:r w:rsidR="00C73BCA">
                              <w:rPr>
                                <w:rFonts w:ascii="Calibri" w:eastAsia="Calibri" w:hAnsi="Calibri" w:cs="Calibri"/>
                                <w:b/>
                                <w:color w:val="082A75"/>
                                <w:sz w:val="30"/>
                              </w:rPr>
                              <w:t>ğlu</w:t>
                            </w:r>
                            <w:proofErr w:type="spellEnd"/>
                            <w:r w:rsidR="00C73BCA">
                              <w:rPr>
                                <w:rFonts w:ascii="Calibri" w:eastAsia="Calibri" w:hAnsi="Calibri" w:cs="Calibri"/>
                                <w:b/>
                                <w:color w:val="082A75"/>
                                <w:sz w:val="30"/>
                              </w:rPr>
                              <w:t xml:space="preserve"> and Mehmet </w:t>
                            </w:r>
                            <w:proofErr w:type="spellStart"/>
                            <w:r w:rsidR="00C73BCA">
                              <w:rPr>
                                <w:rFonts w:ascii="Calibri" w:eastAsia="Calibri" w:hAnsi="Calibri" w:cs="Calibri"/>
                                <w:b/>
                                <w:color w:val="082A75"/>
                                <w:sz w:val="30"/>
                              </w:rPr>
                              <w:t>Emin</w:t>
                            </w:r>
                            <w:proofErr w:type="spellEnd"/>
                            <w:r w:rsidR="00C73BCA">
                              <w:rPr>
                                <w:rFonts w:ascii="Calibri" w:eastAsia="Calibri" w:hAnsi="Calibri" w:cs="Calibri"/>
                                <w:b/>
                                <w:color w:val="082A75"/>
                                <w:sz w:val="30"/>
                              </w:rPr>
                              <w:t xml:space="preserve"> </w:t>
                            </w:r>
                            <w:proofErr w:type="spellStart"/>
                            <w:r w:rsidR="00C73BCA">
                              <w:rPr>
                                <w:rFonts w:ascii="Calibri" w:eastAsia="Calibri" w:hAnsi="Calibri" w:cs="Calibri"/>
                                <w:b/>
                                <w:color w:val="082A75"/>
                                <w:sz w:val="30"/>
                              </w:rPr>
                              <w:t>Mumcuoğlu</w:t>
                            </w:r>
                            <w:proofErr w:type="spellEnd"/>
                            <w:r w:rsidR="00D80E21">
                              <w:rPr>
                                <w:rFonts w:ascii="Calibri" w:eastAsia="Calibri" w:hAnsi="Calibri" w:cs="Calibri"/>
                                <w:b/>
                                <w:color w:val="082A75"/>
                                <w:sz w:val="30"/>
                              </w:rPr>
                              <w:t xml:space="preserve"> </w:t>
                            </w:r>
                          </w:p>
                          <w:p w14:paraId="1F0DB1E0" w14:textId="6B6D9A77" w:rsidR="00D253A5" w:rsidRDefault="00D253A5" w:rsidP="008008DB">
                            <w:pPr>
                              <w:rPr>
                                <w:rFonts w:ascii="Calibri" w:eastAsia="Calibri" w:hAnsi="Calibri" w:cs="Calibri"/>
                                <w:b/>
                                <w:color w:val="082A75"/>
                                <w:sz w:val="30"/>
                                <w:lang w:val="tr-TR"/>
                              </w:rPr>
                            </w:pPr>
                          </w:p>
                          <w:p w14:paraId="66CBBAFE" w14:textId="44A8FD7C" w:rsidR="00D253A5" w:rsidRDefault="00D253A5" w:rsidP="008008DB">
                            <w:pPr>
                              <w:rPr>
                                <w:rFonts w:ascii="Calibri" w:eastAsia="Calibri" w:hAnsi="Calibri" w:cs="Calibri"/>
                                <w:b/>
                                <w:color w:val="082A75"/>
                                <w:sz w:val="30"/>
                              </w:rPr>
                            </w:pPr>
                            <w:r>
                              <w:rPr>
                                <w:rFonts w:ascii="Calibri" w:eastAsia="Calibri" w:hAnsi="Calibri" w:cs="Calibri"/>
                                <w:b/>
                                <w:color w:val="082A75"/>
                                <w:sz w:val="30"/>
                              </w:rPr>
                              <w:t>Name</w:t>
                            </w:r>
                            <w:r w:rsidR="002E6E52">
                              <w:rPr>
                                <w:rFonts w:ascii="Calibri" w:eastAsia="Calibri" w:hAnsi="Calibri" w:cs="Calibri"/>
                                <w:b/>
                                <w:color w:val="082A75"/>
                                <w:sz w:val="30"/>
                              </w:rPr>
                              <w:t xml:space="preserve"> of Student</w:t>
                            </w:r>
                            <w:r>
                              <w:rPr>
                                <w:rFonts w:ascii="Calibri" w:eastAsia="Calibri" w:hAnsi="Calibri" w:cs="Calibri"/>
                                <w:b/>
                                <w:color w:val="082A75"/>
                                <w:sz w:val="30"/>
                              </w:rPr>
                              <w:t>: Moses Chuka E</w:t>
                            </w:r>
                            <w:r w:rsidR="0078425C">
                              <w:rPr>
                                <w:rFonts w:ascii="Calibri" w:eastAsia="Calibri" w:hAnsi="Calibri" w:cs="Calibri"/>
                                <w:b/>
                                <w:color w:val="082A75"/>
                                <w:sz w:val="30"/>
                              </w:rPr>
                              <w:t>bere</w:t>
                            </w:r>
                          </w:p>
                          <w:p w14:paraId="6ADB8578" w14:textId="42C1659D" w:rsidR="00D80E21" w:rsidRDefault="00D80E21" w:rsidP="008008DB">
                            <w:pPr>
                              <w:rPr>
                                <w:rFonts w:ascii="Calibri" w:eastAsia="Calibri" w:hAnsi="Calibri" w:cs="Calibri"/>
                                <w:b/>
                                <w:color w:val="082A75"/>
                                <w:sz w:val="30"/>
                              </w:rPr>
                            </w:pPr>
                            <w:r>
                              <w:rPr>
                                <w:rFonts w:ascii="Calibri" w:eastAsia="Calibri" w:hAnsi="Calibri" w:cs="Calibri"/>
                                <w:b/>
                                <w:color w:val="082A75"/>
                                <w:sz w:val="30"/>
                              </w:rPr>
                              <w:t>S</w:t>
                            </w:r>
                            <w:r w:rsidR="00256F64">
                              <w:rPr>
                                <w:rFonts w:ascii="Calibri" w:eastAsia="Calibri" w:hAnsi="Calibri" w:cs="Calibri"/>
                                <w:b/>
                                <w:color w:val="082A75"/>
                                <w:sz w:val="30"/>
                              </w:rPr>
                              <w:t>tudent Number</w:t>
                            </w:r>
                            <w:r>
                              <w:rPr>
                                <w:rFonts w:ascii="Calibri" w:eastAsia="Calibri" w:hAnsi="Calibri" w:cs="Calibri"/>
                                <w:b/>
                                <w:color w:val="082A75"/>
                                <w:sz w:val="30"/>
                              </w:rPr>
                              <w:t xml:space="preserve">: </w:t>
                            </w:r>
                            <w:r w:rsidR="00256F64">
                              <w:rPr>
                                <w:rFonts w:ascii="Calibri" w:eastAsia="Calibri" w:hAnsi="Calibri" w:cs="Calibri"/>
                                <w:b/>
                                <w:color w:val="082A75"/>
                                <w:sz w:val="30"/>
                                <w:lang w:val="tr-TR"/>
                              </w:rPr>
                              <w:t>31491</w:t>
                            </w:r>
                          </w:p>
                          <w:p w14:paraId="37B3F73C" w14:textId="48731A5F" w:rsidR="00D253A5" w:rsidRDefault="00256F64" w:rsidP="008008DB">
                            <w:pPr>
                              <w:rPr>
                                <w:rFonts w:ascii="Calibri" w:eastAsia="Calibri" w:hAnsi="Calibri" w:cs="Calibri"/>
                                <w:b/>
                                <w:color w:val="082A75"/>
                                <w:sz w:val="30"/>
                              </w:rPr>
                            </w:pPr>
                            <w:r>
                              <w:rPr>
                                <w:rFonts w:ascii="Calibri" w:eastAsia="Calibri" w:hAnsi="Calibri" w:cs="Calibri"/>
                                <w:b/>
                                <w:color w:val="082A75"/>
                                <w:sz w:val="30"/>
                              </w:rPr>
                              <w:t>Course</w:t>
                            </w:r>
                            <w:r w:rsidR="00D253A5">
                              <w:rPr>
                                <w:rFonts w:ascii="Calibri" w:eastAsia="Calibri" w:hAnsi="Calibri" w:cs="Calibri"/>
                                <w:b/>
                                <w:color w:val="082A75"/>
                                <w:sz w:val="30"/>
                              </w:rPr>
                              <w:t xml:space="preserve">: </w:t>
                            </w:r>
                            <w:r w:rsidR="005D740D">
                              <w:rPr>
                                <w:rFonts w:ascii="Calibri" w:eastAsia="Calibri" w:hAnsi="Calibri" w:cs="Calibri"/>
                                <w:b/>
                                <w:color w:val="082A75"/>
                                <w:sz w:val="30"/>
                              </w:rPr>
                              <w:t>Computer Vision</w:t>
                            </w:r>
                            <w:r>
                              <w:rPr>
                                <w:rFonts w:ascii="Calibri" w:eastAsia="Calibri" w:hAnsi="Calibri" w:cs="Calibri"/>
                                <w:b/>
                                <w:color w:val="082A75"/>
                                <w:sz w:val="30"/>
                              </w:rPr>
                              <w:t xml:space="preserve"> (</w:t>
                            </w:r>
                            <w:r w:rsidR="005D740D">
                              <w:rPr>
                                <w:rFonts w:ascii="Calibri" w:eastAsia="Calibri" w:hAnsi="Calibri" w:cs="Calibri"/>
                                <w:b/>
                                <w:color w:val="082A75"/>
                                <w:sz w:val="30"/>
                              </w:rPr>
                              <w:t>E</w:t>
                            </w:r>
                            <w:r>
                              <w:rPr>
                                <w:rFonts w:ascii="Calibri" w:eastAsia="Calibri" w:hAnsi="Calibri" w:cs="Calibri"/>
                                <w:b/>
                                <w:color w:val="082A75"/>
                                <w:sz w:val="30"/>
                              </w:rPr>
                              <w:t xml:space="preserve">E </w:t>
                            </w:r>
                            <w:r w:rsidR="005D740D">
                              <w:rPr>
                                <w:rFonts w:ascii="Calibri" w:eastAsia="Calibri" w:hAnsi="Calibri" w:cs="Calibri"/>
                                <w:b/>
                                <w:color w:val="082A75"/>
                                <w:sz w:val="30"/>
                              </w:rPr>
                              <w:t>417</w:t>
                            </w:r>
                            <w:r>
                              <w:rPr>
                                <w:rFonts w:ascii="Calibri" w:eastAsia="Calibri" w:hAnsi="Calibri" w:cs="Calibri"/>
                                <w:b/>
                                <w:color w:val="082A75"/>
                                <w:sz w:val="30"/>
                              </w:rPr>
                              <w:t>)</w:t>
                            </w:r>
                          </w:p>
                          <w:p w14:paraId="5AC6DA53" w14:textId="77777777" w:rsidR="00D253A5" w:rsidRPr="008008DB" w:rsidRDefault="00D253A5" w:rsidP="008008DB"/>
                        </w:txbxContent>
                      </v:textbox>
                    </v:rect>
                  </w:pict>
                </mc:Fallback>
              </mc:AlternateContent>
            </w:r>
          </w:p>
        </w:tc>
        <w:tc>
          <w:tcPr>
            <w:tcW w:w="5300" w:type="dxa"/>
            <w:gridSpan w:val="5"/>
          </w:tcPr>
          <w:p w14:paraId="22F794F9" w14:textId="00E4A847" w:rsidR="00A81248" w:rsidRPr="003A798E" w:rsidRDefault="00A81248" w:rsidP="00A81248">
            <w:pPr>
              <w:pStyle w:val="Heading2"/>
            </w:pPr>
          </w:p>
          <w:p w14:paraId="0F1ADB1E" w14:textId="44873300" w:rsidR="00A81248" w:rsidRPr="008414CE" w:rsidRDefault="00A81248" w:rsidP="00C66528">
            <w:pPr>
              <w:pStyle w:val="Heading2"/>
              <w:rPr>
                <w:sz w:val="28"/>
                <w:szCs w:val="28"/>
              </w:rPr>
            </w:pPr>
          </w:p>
        </w:tc>
      </w:tr>
      <w:tr w:rsidR="00A81248" w:rsidRPr="003A798E" w14:paraId="7DAF7950" w14:textId="77777777" w:rsidTr="00AA3CF0">
        <w:trPr>
          <w:trHeight w:val="1402"/>
        </w:trPr>
        <w:tc>
          <w:tcPr>
            <w:tcW w:w="5490" w:type="dxa"/>
            <w:gridSpan w:val="3"/>
          </w:tcPr>
          <w:p w14:paraId="1431DE8A" w14:textId="77777777" w:rsidR="00A81248" w:rsidRPr="003A798E" w:rsidRDefault="00A81248"/>
        </w:tc>
        <w:tc>
          <w:tcPr>
            <w:tcW w:w="5300" w:type="dxa"/>
            <w:gridSpan w:val="5"/>
          </w:tcPr>
          <w:p w14:paraId="39DA1048" w14:textId="13229D5E" w:rsidR="00A81248" w:rsidRPr="003A798E" w:rsidRDefault="00A81248" w:rsidP="00A81248">
            <w:pPr>
              <w:pStyle w:val="Heading2"/>
            </w:pPr>
          </w:p>
        </w:tc>
      </w:tr>
      <w:tr w:rsidR="001205A1" w:rsidRPr="003A798E" w14:paraId="15E5C104" w14:textId="77777777" w:rsidTr="00AA3CF0">
        <w:tblPrEx>
          <w:shd w:val="clear" w:color="auto" w:fill="EDF0F4" w:themeFill="accent3"/>
          <w:tblCellMar>
            <w:left w:w="0" w:type="dxa"/>
            <w:right w:w="0" w:type="dxa"/>
          </w:tblCellMar>
        </w:tblPrEx>
        <w:trPr>
          <w:gridAfter w:val="2"/>
          <w:wAfter w:w="124" w:type="dxa"/>
          <w:trHeight w:val="4599"/>
        </w:trPr>
        <w:tc>
          <w:tcPr>
            <w:tcW w:w="421" w:type="dxa"/>
            <w:shd w:val="clear" w:color="auto" w:fill="EDF0F4" w:themeFill="accent3"/>
          </w:tcPr>
          <w:p w14:paraId="3E5FA63C" w14:textId="77777777" w:rsidR="001205A1" w:rsidRPr="003A798E" w:rsidRDefault="001205A1"/>
        </w:tc>
        <w:tc>
          <w:tcPr>
            <w:tcW w:w="9824" w:type="dxa"/>
            <w:gridSpan w:val="4"/>
            <w:shd w:val="clear" w:color="auto" w:fill="EDF0F4" w:themeFill="accent3"/>
          </w:tcPr>
          <w:p w14:paraId="5C27C195" w14:textId="03AE737C" w:rsidR="000565C7" w:rsidRPr="00763268" w:rsidRDefault="00A861E0" w:rsidP="00763268">
            <w:pPr>
              <w:pStyle w:val="Heading3"/>
              <w:jc w:val="center"/>
              <w:rPr>
                <w:sz w:val="50"/>
                <w:szCs w:val="50"/>
              </w:rPr>
            </w:pPr>
            <w:r>
              <w:rPr>
                <w:sz w:val="50"/>
                <w:szCs w:val="50"/>
              </w:rPr>
              <w:t>TABLE OF CONTENTS</w:t>
            </w:r>
          </w:p>
          <w:p w14:paraId="166BB01A" w14:textId="68E5D2CE" w:rsidR="00F93931" w:rsidRDefault="00F93931" w:rsidP="00F93931"/>
          <w:p w14:paraId="706960C2" w14:textId="0E24D66A" w:rsidR="00F93931" w:rsidRDefault="00832E57" w:rsidP="00FA2746">
            <w:pPr>
              <w:pStyle w:val="ListParagraph"/>
              <w:numPr>
                <w:ilvl w:val="0"/>
                <w:numId w:val="4"/>
              </w:numPr>
              <w:rPr>
                <w:rFonts w:ascii="Cambria Math" w:hAnsi="Cambria Math"/>
                <w:sz w:val="60"/>
                <w:szCs w:val="60"/>
              </w:rPr>
            </w:pPr>
            <w:r>
              <w:rPr>
                <w:rFonts w:ascii="Cambria Math" w:hAnsi="Cambria Math"/>
                <w:sz w:val="60"/>
                <w:szCs w:val="60"/>
              </w:rPr>
              <w:t>Introduction</w:t>
            </w:r>
          </w:p>
          <w:p w14:paraId="61FAC588" w14:textId="77777777" w:rsidR="00A861E0" w:rsidRDefault="00A861E0" w:rsidP="00A861E0">
            <w:pPr>
              <w:pStyle w:val="ListParagraph"/>
              <w:ind w:left="1080"/>
              <w:rPr>
                <w:rFonts w:ascii="Cambria Math" w:hAnsi="Cambria Math"/>
                <w:sz w:val="60"/>
                <w:szCs w:val="60"/>
              </w:rPr>
            </w:pPr>
          </w:p>
          <w:p w14:paraId="170C23E0" w14:textId="67552A1C" w:rsidR="00A861E0" w:rsidRDefault="00832E57" w:rsidP="00FA2746">
            <w:pPr>
              <w:pStyle w:val="ListParagraph"/>
              <w:numPr>
                <w:ilvl w:val="0"/>
                <w:numId w:val="4"/>
              </w:numPr>
              <w:rPr>
                <w:rFonts w:ascii="Cambria Math" w:hAnsi="Cambria Math"/>
                <w:sz w:val="60"/>
                <w:szCs w:val="60"/>
              </w:rPr>
            </w:pPr>
            <w:r>
              <w:rPr>
                <w:rFonts w:ascii="Cambria Math" w:hAnsi="Cambria Math"/>
                <w:sz w:val="60"/>
                <w:szCs w:val="60"/>
              </w:rPr>
              <w:t>Explanation of Methods</w:t>
            </w:r>
          </w:p>
          <w:p w14:paraId="47C910D5" w14:textId="77777777" w:rsidR="00A861E0" w:rsidRPr="00A861E0" w:rsidRDefault="00A861E0" w:rsidP="00A861E0">
            <w:pPr>
              <w:pStyle w:val="ListParagraph"/>
              <w:rPr>
                <w:rFonts w:ascii="Cambria Math" w:hAnsi="Cambria Math"/>
                <w:sz w:val="60"/>
                <w:szCs w:val="60"/>
              </w:rPr>
            </w:pPr>
          </w:p>
          <w:p w14:paraId="176D0C00" w14:textId="67864260" w:rsidR="00A861E0" w:rsidRDefault="00832E57" w:rsidP="00FA2746">
            <w:pPr>
              <w:pStyle w:val="ListParagraph"/>
              <w:numPr>
                <w:ilvl w:val="0"/>
                <w:numId w:val="4"/>
              </w:numPr>
              <w:rPr>
                <w:rFonts w:ascii="Cambria Math" w:hAnsi="Cambria Math"/>
                <w:sz w:val="60"/>
                <w:szCs w:val="60"/>
              </w:rPr>
            </w:pPr>
            <w:r>
              <w:rPr>
                <w:rFonts w:ascii="Cambria Math" w:hAnsi="Cambria Math"/>
                <w:sz w:val="60"/>
                <w:szCs w:val="60"/>
              </w:rPr>
              <w:t>Results</w:t>
            </w:r>
          </w:p>
          <w:p w14:paraId="4D721E03" w14:textId="77777777" w:rsidR="00A861E0" w:rsidRPr="00A861E0" w:rsidRDefault="00A861E0" w:rsidP="00A861E0">
            <w:pPr>
              <w:pStyle w:val="ListParagraph"/>
              <w:rPr>
                <w:rFonts w:ascii="Cambria Math" w:hAnsi="Cambria Math"/>
                <w:sz w:val="60"/>
                <w:szCs w:val="60"/>
              </w:rPr>
            </w:pPr>
          </w:p>
          <w:p w14:paraId="71F0F91A" w14:textId="5681BE32" w:rsidR="003D734E" w:rsidRDefault="00832E57" w:rsidP="003D734E">
            <w:pPr>
              <w:pStyle w:val="ListParagraph"/>
              <w:numPr>
                <w:ilvl w:val="0"/>
                <w:numId w:val="4"/>
              </w:numPr>
              <w:rPr>
                <w:rFonts w:ascii="Cambria Math" w:hAnsi="Cambria Math"/>
                <w:sz w:val="60"/>
                <w:szCs w:val="60"/>
              </w:rPr>
            </w:pPr>
            <w:r>
              <w:rPr>
                <w:rFonts w:ascii="Cambria Math" w:hAnsi="Cambria Math"/>
                <w:sz w:val="60"/>
                <w:szCs w:val="60"/>
              </w:rPr>
              <w:t>Multiple Results</w:t>
            </w:r>
          </w:p>
          <w:p w14:paraId="6D829F96" w14:textId="77777777" w:rsidR="004357DF" w:rsidRPr="004357DF" w:rsidRDefault="004357DF" w:rsidP="004357DF">
            <w:pPr>
              <w:pStyle w:val="ListParagraph"/>
              <w:rPr>
                <w:rFonts w:ascii="Cambria Math" w:hAnsi="Cambria Math"/>
                <w:sz w:val="60"/>
                <w:szCs w:val="60"/>
              </w:rPr>
            </w:pPr>
          </w:p>
          <w:p w14:paraId="4A6A5D1B" w14:textId="0653956A" w:rsidR="004357DF" w:rsidRDefault="004357DF" w:rsidP="003D734E">
            <w:pPr>
              <w:pStyle w:val="ListParagraph"/>
              <w:numPr>
                <w:ilvl w:val="0"/>
                <w:numId w:val="4"/>
              </w:numPr>
              <w:rPr>
                <w:rFonts w:ascii="Cambria Math" w:hAnsi="Cambria Math"/>
                <w:sz w:val="60"/>
                <w:szCs w:val="60"/>
              </w:rPr>
            </w:pPr>
            <w:r>
              <w:rPr>
                <w:rFonts w:ascii="Cambria Math" w:hAnsi="Cambria Math"/>
                <w:sz w:val="60"/>
                <w:szCs w:val="60"/>
              </w:rPr>
              <w:t>Questions</w:t>
            </w:r>
          </w:p>
          <w:p w14:paraId="1C306223" w14:textId="77777777" w:rsidR="00A861E0" w:rsidRPr="00A861E0" w:rsidRDefault="00A861E0" w:rsidP="00A861E0">
            <w:pPr>
              <w:pStyle w:val="ListParagraph"/>
              <w:rPr>
                <w:rFonts w:ascii="Cambria Math" w:hAnsi="Cambria Math"/>
                <w:sz w:val="60"/>
                <w:szCs w:val="60"/>
              </w:rPr>
            </w:pPr>
          </w:p>
          <w:p w14:paraId="74EDA13F" w14:textId="00EF8F18" w:rsidR="00A861E0" w:rsidRDefault="00023705" w:rsidP="00FA2746">
            <w:pPr>
              <w:pStyle w:val="ListParagraph"/>
              <w:numPr>
                <w:ilvl w:val="0"/>
                <w:numId w:val="4"/>
              </w:numPr>
              <w:rPr>
                <w:rFonts w:ascii="Cambria Math" w:hAnsi="Cambria Math"/>
                <w:sz w:val="60"/>
                <w:szCs w:val="60"/>
              </w:rPr>
            </w:pPr>
            <w:r>
              <w:rPr>
                <w:rFonts w:ascii="Cambria Math" w:hAnsi="Cambria Math"/>
                <w:sz w:val="60"/>
                <w:szCs w:val="60"/>
              </w:rPr>
              <w:t>Discussion</w:t>
            </w:r>
          </w:p>
          <w:p w14:paraId="443D88C4" w14:textId="4B9899C9" w:rsidR="003D734E" w:rsidRPr="00023705" w:rsidRDefault="001678EF" w:rsidP="00023705">
            <w:pPr>
              <w:pStyle w:val="ListParagraph"/>
              <w:tabs>
                <w:tab w:val="left" w:pos="7761"/>
              </w:tabs>
              <w:rPr>
                <w:rFonts w:ascii="Cambria Math" w:hAnsi="Cambria Math"/>
                <w:sz w:val="60"/>
                <w:szCs w:val="60"/>
              </w:rPr>
            </w:pPr>
            <w:r>
              <w:rPr>
                <w:rFonts w:ascii="Cambria Math" w:hAnsi="Cambria Math"/>
                <w:sz w:val="60"/>
                <w:szCs w:val="60"/>
              </w:rPr>
              <w:tab/>
            </w:r>
          </w:p>
          <w:p w14:paraId="7CF7F517" w14:textId="012EF3E7" w:rsidR="002C4C83" w:rsidRPr="003D734E" w:rsidRDefault="003D734E" w:rsidP="006455C3">
            <w:pPr>
              <w:pStyle w:val="ListParagraph"/>
              <w:numPr>
                <w:ilvl w:val="0"/>
                <w:numId w:val="4"/>
              </w:numPr>
              <w:rPr>
                <w:rFonts w:ascii="Cambria Math" w:hAnsi="Cambria Math"/>
                <w:sz w:val="60"/>
                <w:szCs w:val="60"/>
              </w:rPr>
            </w:pPr>
            <w:r w:rsidRPr="003D734E">
              <w:rPr>
                <w:rFonts w:ascii="Cambria Math" w:hAnsi="Cambria Math"/>
                <w:sz w:val="60"/>
                <w:szCs w:val="60"/>
              </w:rPr>
              <w:t>References</w:t>
            </w:r>
          </w:p>
          <w:p w14:paraId="0431302D" w14:textId="77777777" w:rsidR="002C4C83" w:rsidRDefault="002C4C83" w:rsidP="002C4C83">
            <w:pPr>
              <w:rPr>
                <w:rFonts w:ascii="Cambria Math" w:hAnsi="Cambria Math"/>
                <w:sz w:val="60"/>
                <w:szCs w:val="60"/>
              </w:rPr>
            </w:pPr>
          </w:p>
          <w:p w14:paraId="409AFB9B" w14:textId="77777777" w:rsidR="00023705" w:rsidRDefault="00023705" w:rsidP="002C4C83">
            <w:pPr>
              <w:rPr>
                <w:rFonts w:ascii="Cambria Math" w:hAnsi="Cambria Math"/>
                <w:sz w:val="60"/>
                <w:szCs w:val="60"/>
              </w:rPr>
            </w:pPr>
          </w:p>
          <w:p w14:paraId="0E619E17" w14:textId="77777777" w:rsidR="00023705" w:rsidRDefault="00023705" w:rsidP="002C4C83">
            <w:pPr>
              <w:rPr>
                <w:rFonts w:ascii="Cambria Math" w:hAnsi="Cambria Math"/>
                <w:sz w:val="60"/>
                <w:szCs w:val="60"/>
              </w:rPr>
            </w:pPr>
          </w:p>
          <w:p w14:paraId="13EFFAC3" w14:textId="77777777" w:rsidR="00023705" w:rsidRDefault="00023705" w:rsidP="002C4C83">
            <w:pPr>
              <w:rPr>
                <w:rFonts w:ascii="Cambria Math" w:hAnsi="Cambria Math"/>
                <w:sz w:val="60"/>
                <w:szCs w:val="60"/>
              </w:rPr>
            </w:pPr>
          </w:p>
          <w:p w14:paraId="13BF6D5E" w14:textId="0A643230" w:rsidR="00023705" w:rsidRPr="002C4C83" w:rsidRDefault="00170A42" w:rsidP="00BF37FC">
            <w:pPr>
              <w:tabs>
                <w:tab w:val="left" w:pos="1250"/>
                <w:tab w:val="left" w:pos="1960"/>
                <w:tab w:val="center" w:pos="4912"/>
              </w:tabs>
              <w:rPr>
                <w:rFonts w:ascii="Cambria Math" w:hAnsi="Cambria Math"/>
                <w:sz w:val="60"/>
                <w:szCs w:val="60"/>
              </w:rPr>
            </w:pPr>
            <w:r>
              <w:rPr>
                <w:rFonts w:ascii="Cambria Math" w:hAnsi="Cambria Math"/>
                <w:sz w:val="60"/>
                <w:szCs w:val="60"/>
              </w:rPr>
              <w:tab/>
            </w:r>
            <w:r w:rsidR="005A01A4">
              <w:rPr>
                <w:rFonts w:ascii="Cambria Math" w:hAnsi="Cambria Math"/>
                <w:sz w:val="60"/>
                <w:szCs w:val="60"/>
              </w:rPr>
              <w:tab/>
            </w:r>
            <w:r w:rsidR="00BF37FC">
              <w:rPr>
                <w:rFonts w:ascii="Cambria Math" w:hAnsi="Cambria Math"/>
                <w:sz w:val="60"/>
                <w:szCs w:val="60"/>
              </w:rPr>
              <w:tab/>
            </w:r>
          </w:p>
        </w:tc>
        <w:tc>
          <w:tcPr>
            <w:tcW w:w="421" w:type="dxa"/>
            <w:shd w:val="clear" w:color="auto" w:fill="EDF0F4" w:themeFill="accent3"/>
          </w:tcPr>
          <w:p w14:paraId="31D36566" w14:textId="77777777" w:rsidR="001205A1" w:rsidRPr="003A798E" w:rsidRDefault="001205A1"/>
        </w:tc>
      </w:tr>
      <w:tr w:rsidR="0031055C" w:rsidRPr="003A798E" w14:paraId="0E557A5E" w14:textId="77777777" w:rsidTr="00AA3CF0">
        <w:tblPrEx>
          <w:shd w:val="clear" w:color="auto" w:fill="00C1C7" w:themeFill="accent2"/>
        </w:tblPrEx>
        <w:trPr>
          <w:gridAfter w:val="1"/>
          <w:wAfter w:w="17" w:type="dxa"/>
          <w:trHeight w:val="3180"/>
        </w:trPr>
        <w:tc>
          <w:tcPr>
            <w:tcW w:w="993" w:type="dxa"/>
            <w:gridSpan w:val="2"/>
            <w:vMerge w:val="restart"/>
            <w:shd w:val="clear" w:color="auto" w:fill="00C1C7" w:themeFill="accent2"/>
          </w:tcPr>
          <w:p w14:paraId="75A38DC4" w14:textId="367EC185" w:rsidR="0031055C" w:rsidRPr="003A798E" w:rsidRDefault="0031055C" w:rsidP="0031055C">
            <w:pPr>
              <w:pStyle w:val="GraphicAnchor"/>
            </w:pPr>
            <w:bookmarkStart w:id="0" w:name="_Hlk73394480"/>
          </w:p>
        </w:tc>
        <w:tc>
          <w:tcPr>
            <w:tcW w:w="8788" w:type="dxa"/>
            <w:gridSpan w:val="2"/>
            <w:tcBorders>
              <w:bottom w:val="single" w:sz="36" w:space="0" w:color="123869" w:themeColor="accent1"/>
            </w:tcBorders>
            <w:shd w:val="clear" w:color="auto" w:fill="00C1C7" w:themeFill="accent2"/>
          </w:tcPr>
          <w:p w14:paraId="1E828D78" w14:textId="345056FE" w:rsidR="0031055C" w:rsidRPr="003A798E" w:rsidRDefault="00E476C0" w:rsidP="0031055C">
            <w:r w:rsidRPr="003A798E">
              <w:rPr>
                <w:noProof/>
                <w:lang w:eastAsia="en-AU"/>
              </w:rPr>
              <mc:AlternateContent>
                <mc:Choice Requires="wps">
                  <w:drawing>
                    <wp:anchor distT="0" distB="0" distL="114300" distR="114300" simplePos="0" relativeHeight="251669504" behindDoc="1" locked="0" layoutInCell="1" allowOverlap="1" wp14:anchorId="062E3480" wp14:editId="23D4A1F9">
                      <wp:simplePos x="0" y="0"/>
                      <wp:positionH relativeFrom="page">
                        <wp:posOffset>-1087755</wp:posOffset>
                      </wp:positionH>
                      <wp:positionV relativeFrom="paragraph">
                        <wp:posOffset>-444500</wp:posOffset>
                      </wp:positionV>
                      <wp:extent cx="7771130" cy="9124950"/>
                      <wp:effectExtent l="0" t="0" r="1270" b="0"/>
                      <wp:wrapNone/>
                      <wp:docPr id="1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1249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23CA3B50" id="Shape" o:spid="_x0000_s1026" alt="&quot;&quot;" style="position:absolute;margin-left:-85.65pt;margin-top:-35pt;width:611.9pt;height:71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" path="m,14678r,6922l21600,3032,21600,,17075,,,14678xe" fillcolor="#123869 [3204]" stroked="f" strokeweight="1pt">
                      <v:stroke miterlimit="4" joinstyle="miter"/>
                      <v:path arrowok="t" o:extrusionok="f" o:connecttype="custom" o:connectlocs="3885565,4562475;3885565,4562475;3885565,4562475;3885565,4562475" o:connectangles="0,90,180,270"/>
                      <w10:wrap anchorx="page"/>
                    </v:shape>
                  </w:pict>
                </mc:Fallback>
              </mc:AlternateContent>
            </w:r>
          </w:p>
        </w:tc>
        <w:tc>
          <w:tcPr>
            <w:tcW w:w="992" w:type="dxa"/>
            <w:gridSpan w:val="3"/>
            <w:vMerge w:val="restart"/>
            <w:shd w:val="clear" w:color="auto" w:fill="00C1C7" w:themeFill="accent2"/>
          </w:tcPr>
          <w:p w14:paraId="1179F26A" w14:textId="77777777" w:rsidR="0031055C" w:rsidRPr="003A798E" w:rsidRDefault="0031055C" w:rsidP="00975655"/>
        </w:tc>
      </w:tr>
      <w:tr w:rsidR="0031055C" w:rsidRPr="003A798E" w14:paraId="67012524" w14:textId="77777777" w:rsidTr="00AA3CF0">
        <w:tblPrEx>
          <w:shd w:val="clear" w:color="auto" w:fill="00C1C7" w:themeFill="accent2"/>
        </w:tblPrEx>
        <w:trPr>
          <w:gridAfter w:val="1"/>
          <w:wAfter w:w="17" w:type="dxa"/>
          <w:trHeight w:val="5966"/>
        </w:trPr>
        <w:tc>
          <w:tcPr>
            <w:tcW w:w="993" w:type="dxa"/>
            <w:gridSpan w:val="2"/>
            <w:vMerge/>
            <w:shd w:val="clear" w:color="auto" w:fill="00C1C7" w:themeFill="accent2"/>
          </w:tcPr>
          <w:p w14:paraId="004421EC" w14:textId="77777777" w:rsidR="0031055C" w:rsidRPr="003A798E" w:rsidRDefault="0031055C" w:rsidP="00975655"/>
        </w:tc>
        <w:tc>
          <w:tcPr>
            <w:tcW w:w="8788" w:type="dxa"/>
            <w:gridSpan w:val="2"/>
            <w:tcBorders>
              <w:top w:val="single" w:sz="36" w:space="0" w:color="123869" w:themeColor="accent1"/>
              <w:bottom w:val="single" w:sz="36" w:space="0" w:color="123869" w:themeColor="accent1"/>
            </w:tcBorders>
            <w:shd w:val="clear" w:color="auto" w:fill="FFFFFF" w:themeFill="background1"/>
            <w:vAlign w:val="center"/>
          </w:tcPr>
          <w:p w14:paraId="50D60FEF" w14:textId="6CA53070" w:rsidR="0031055C" w:rsidRPr="003A798E" w:rsidRDefault="00985A42" w:rsidP="00A24793">
            <w:pPr>
              <w:pStyle w:val="Quote"/>
            </w:pPr>
            <w:r>
              <w:t>INTRODUCTION</w:t>
            </w:r>
          </w:p>
        </w:tc>
        <w:tc>
          <w:tcPr>
            <w:tcW w:w="992" w:type="dxa"/>
            <w:gridSpan w:val="3"/>
            <w:vMerge/>
            <w:shd w:val="clear" w:color="auto" w:fill="00C1C7" w:themeFill="accent2"/>
          </w:tcPr>
          <w:p w14:paraId="3F2E1C51" w14:textId="77777777" w:rsidR="0031055C" w:rsidRPr="003A798E" w:rsidRDefault="0031055C" w:rsidP="00975655"/>
        </w:tc>
      </w:tr>
      <w:tr w:rsidR="0031055C" w:rsidRPr="003A798E" w14:paraId="6DD315FE" w14:textId="77777777" w:rsidTr="00AA3CF0">
        <w:tblPrEx>
          <w:shd w:val="clear" w:color="auto" w:fill="00C1C7" w:themeFill="accent2"/>
        </w:tblPrEx>
        <w:trPr>
          <w:gridAfter w:val="1"/>
          <w:wAfter w:w="17" w:type="dxa"/>
          <w:trHeight w:val="4074"/>
        </w:trPr>
        <w:tc>
          <w:tcPr>
            <w:tcW w:w="993" w:type="dxa"/>
            <w:gridSpan w:val="2"/>
            <w:vMerge/>
            <w:shd w:val="clear" w:color="auto" w:fill="00C1C7" w:themeFill="accent2"/>
          </w:tcPr>
          <w:p w14:paraId="31FACE7D" w14:textId="77777777" w:rsidR="0031055C" w:rsidRPr="003A798E" w:rsidRDefault="0031055C" w:rsidP="00975655"/>
        </w:tc>
        <w:tc>
          <w:tcPr>
            <w:tcW w:w="8788" w:type="dxa"/>
            <w:gridSpan w:val="2"/>
            <w:tcBorders>
              <w:top w:val="single" w:sz="36" w:space="0" w:color="123869" w:themeColor="accent1"/>
            </w:tcBorders>
            <w:shd w:val="clear" w:color="auto" w:fill="00C1C7" w:themeFill="accent2"/>
          </w:tcPr>
          <w:p w14:paraId="7DD06746" w14:textId="77777777" w:rsidR="0031055C" w:rsidRPr="003A798E" w:rsidRDefault="0031055C" w:rsidP="0031055C"/>
        </w:tc>
        <w:tc>
          <w:tcPr>
            <w:tcW w:w="992" w:type="dxa"/>
            <w:gridSpan w:val="3"/>
            <w:vMerge/>
            <w:shd w:val="clear" w:color="auto" w:fill="00C1C7" w:themeFill="accent2"/>
          </w:tcPr>
          <w:p w14:paraId="3F16EEC7" w14:textId="77777777" w:rsidR="0031055C" w:rsidRPr="003A798E" w:rsidRDefault="0031055C" w:rsidP="00975655"/>
        </w:tc>
      </w:tr>
      <w:bookmarkEnd w:id="0"/>
    </w:tbl>
    <w:p w14:paraId="743067CE" w14:textId="2AC23BDC" w:rsidR="002C2BCB" w:rsidRPr="0063422E" w:rsidRDefault="002C2BCB" w:rsidP="0063422E">
      <w:pPr>
        <w:rPr>
          <w:b/>
          <w:bCs/>
          <w:color w:val="002060"/>
          <w:sz w:val="40"/>
          <w:szCs w:val="40"/>
        </w:rPr>
      </w:pPr>
    </w:p>
    <w:tbl>
      <w:tblPr>
        <w:tblW w:w="10666" w:type="dxa"/>
        <w:shd w:val="clear" w:color="auto" w:fill="F5F7F9"/>
        <w:tblLayout w:type="fixed"/>
        <w:tblCellMar>
          <w:left w:w="0" w:type="dxa"/>
          <w:right w:w="0" w:type="dxa"/>
        </w:tblCellMar>
        <w:tblLook w:val="0600" w:firstRow="0" w:lastRow="0" w:firstColumn="0" w:lastColumn="0" w:noHBand="1" w:noVBand="1"/>
      </w:tblPr>
      <w:tblGrid>
        <w:gridCol w:w="20"/>
        <w:gridCol w:w="10600"/>
        <w:gridCol w:w="46"/>
      </w:tblGrid>
      <w:tr w:rsidR="00AD31D2" w:rsidRPr="003A798E" w14:paraId="756849A8" w14:textId="77777777" w:rsidTr="00EC48B6">
        <w:trPr>
          <w:trHeight w:val="4500"/>
        </w:trPr>
        <w:tc>
          <w:tcPr>
            <w:tcW w:w="20" w:type="dxa"/>
            <w:shd w:val="clear" w:color="auto" w:fill="F5F7F9"/>
          </w:tcPr>
          <w:p w14:paraId="40F6292E" w14:textId="1CFEEE09" w:rsidR="00AD31D2" w:rsidRPr="003A798E" w:rsidRDefault="00AD31D2" w:rsidP="00EA66E8"/>
        </w:tc>
        <w:tc>
          <w:tcPr>
            <w:tcW w:w="10600" w:type="dxa"/>
            <w:shd w:val="clear" w:color="auto" w:fill="F5F7F9"/>
          </w:tcPr>
          <w:p w14:paraId="3445A346" w14:textId="466C0C0A" w:rsidR="00AC505B" w:rsidRDefault="009B032A" w:rsidP="006B13D1">
            <w:pPr>
              <w:jc w:val="both"/>
              <w:rPr>
                <w:rFonts w:ascii="Cambria Math" w:hAnsi="Cambria Math"/>
                <w:sz w:val="36"/>
                <w:szCs w:val="36"/>
              </w:rPr>
            </w:pPr>
            <w:r>
              <w:rPr>
                <w:rFonts w:ascii="Cambria Math" w:hAnsi="Cambria Math"/>
                <w:sz w:val="36"/>
                <w:szCs w:val="36"/>
              </w:rPr>
              <w:t>In this laboratory, first</w:t>
            </w:r>
            <w:r w:rsidR="000F042E">
              <w:rPr>
                <w:rFonts w:ascii="Cambria Math" w:hAnsi="Cambria Math"/>
                <w:sz w:val="36"/>
                <w:szCs w:val="36"/>
              </w:rPr>
              <w:t xml:space="preserve"> and second order</w:t>
            </w:r>
            <w:r>
              <w:rPr>
                <w:rFonts w:ascii="Cambria Math" w:hAnsi="Cambria Math"/>
                <w:sz w:val="36"/>
                <w:szCs w:val="36"/>
              </w:rPr>
              <w:t xml:space="preserve"> derivative filters are</w:t>
            </w:r>
            <w:r w:rsidR="000F042E">
              <w:rPr>
                <w:rFonts w:ascii="Cambria Math" w:hAnsi="Cambria Math"/>
                <w:sz w:val="36"/>
                <w:szCs w:val="36"/>
              </w:rPr>
              <w:t xml:space="preserve"> used for edge detection in images</w:t>
            </w:r>
            <w:r>
              <w:rPr>
                <w:rFonts w:ascii="Cambria Math" w:hAnsi="Cambria Math"/>
                <w:sz w:val="36"/>
                <w:szCs w:val="36"/>
              </w:rPr>
              <w:t xml:space="preserve">. </w:t>
            </w:r>
          </w:p>
          <w:p w14:paraId="3A16BC97" w14:textId="154DC859" w:rsidR="00FE02EF" w:rsidRDefault="00FE02EF" w:rsidP="006B13D1">
            <w:pPr>
              <w:jc w:val="both"/>
              <w:rPr>
                <w:rFonts w:ascii="Cambria Math" w:hAnsi="Cambria Math"/>
                <w:sz w:val="36"/>
                <w:szCs w:val="36"/>
              </w:rPr>
            </w:pPr>
          </w:p>
          <w:p w14:paraId="69321189" w14:textId="28C69EB7" w:rsidR="00FE02EF" w:rsidRPr="003459AA" w:rsidRDefault="00FE02EF" w:rsidP="00FE02EF">
            <w:pPr>
              <w:pStyle w:val="Heading3"/>
              <w:jc w:val="center"/>
              <w:rPr>
                <w:rFonts w:ascii="Cambria Math" w:hAnsi="Cambria Math"/>
                <w:color w:val="002060"/>
                <w:sz w:val="50"/>
                <w:szCs w:val="50"/>
                <w:vertAlign w:val="subscript"/>
              </w:rPr>
            </w:pPr>
            <w:r>
              <w:rPr>
                <w:rFonts w:ascii="Cambria Math" w:hAnsi="Cambria Math"/>
                <w:color w:val="002060"/>
                <w:sz w:val="50"/>
                <w:szCs w:val="50"/>
              </w:rPr>
              <w:t>Edge Detection</w:t>
            </w:r>
          </w:p>
          <w:p w14:paraId="640BA97D" w14:textId="03FBEA1F" w:rsidR="00FE02EF" w:rsidRDefault="00125F71" w:rsidP="006B13D1">
            <w:pPr>
              <w:jc w:val="both"/>
              <w:rPr>
                <w:rFonts w:ascii="Cambria Math" w:hAnsi="Cambria Math"/>
                <w:sz w:val="36"/>
                <w:szCs w:val="36"/>
              </w:rPr>
            </w:pPr>
            <w:r>
              <w:rPr>
                <w:rFonts w:ascii="Cambria Math" w:hAnsi="Cambria Math"/>
                <w:sz w:val="36"/>
                <w:szCs w:val="36"/>
              </w:rPr>
              <w:t xml:space="preserve">This is an image processing technique </w:t>
            </w:r>
            <w:r w:rsidR="00B317E7">
              <w:rPr>
                <w:rFonts w:ascii="Cambria Math" w:hAnsi="Cambria Math"/>
                <w:sz w:val="36"/>
                <w:szCs w:val="36"/>
              </w:rPr>
              <w:t xml:space="preserve">applied to pinpoint </w:t>
            </w:r>
            <w:r w:rsidR="00DC7851">
              <w:rPr>
                <w:rFonts w:ascii="Cambria Math" w:hAnsi="Cambria Math"/>
                <w:sz w:val="36"/>
                <w:szCs w:val="36"/>
              </w:rPr>
              <w:t>the boundaries</w:t>
            </w:r>
            <w:r w:rsidR="008D709A">
              <w:rPr>
                <w:rFonts w:ascii="Cambria Math" w:hAnsi="Cambria Math"/>
                <w:sz w:val="36"/>
                <w:szCs w:val="36"/>
              </w:rPr>
              <w:t xml:space="preserve"> or edges</w:t>
            </w:r>
            <w:r w:rsidR="00DC7851">
              <w:rPr>
                <w:rFonts w:ascii="Cambria Math" w:hAnsi="Cambria Math"/>
                <w:sz w:val="36"/>
                <w:szCs w:val="36"/>
              </w:rPr>
              <w:t xml:space="preserve"> of the objects contained in an image. </w:t>
            </w:r>
            <w:r w:rsidR="008D709A">
              <w:rPr>
                <w:rFonts w:ascii="Cambria Math" w:hAnsi="Cambria Math"/>
                <w:sz w:val="36"/>
                <w:szCs w:val="36"/>
              </w:rPr>
              <w:t>Edge detection is usually performed using first or second derivative filters</w:t>
            </w:r>
            <w:r w:rsidR="00EA4397">
              <w:rPr>
                <w:rFonts w:ascii="Cambria Math" w:hAnsi="Cambria Math"/>
                <w:sz w:val="36"/>
                <w:szCs w:val="36"/>
              </w:rPr>
              <w:t>. When first derivative filters are used, edges are found at local maxima or minima</w:t>
            </w:r>
            <w:r w:rsidR="006A600B">
              <w:rPr>
                <w:rFonts w:ascii="Cambria Math" w:hAnsi="Cambria Math"/>
                <w:sz w:val="36"/>
                <w:szCs w:val="36"/>
              </w:rPr>
              <w:t xml:space="preserve"> so simply area where there’s a dramatic</w:t>
            </w:r>
            <w:r w:rsidR="001301E6">
              <w:rPr>
                <w:rFonts w:ascii="Cambria Math" w:hAnsi="Cambria Math"/>
                <w:sz w:val="36"/>
                <w:szCs w:val="36"/>
              </w:rPr>
              <w:t>/sharp</w:t>
            </w:r>
            <w:r w:rsidR="006A600B">
              <w:rPr>
                <w:rFonts w:ascii="Cambria Math" w:hAnsi="Cambria Math"/>
                <w:sz w:val="36"/>
                <w:szCs w:val="36"/>
              </w:rPr>
              <w:t xml:space="preserve"> variation in int</w:t>
            </w:r>
            <w:r w:rsidR="001301E6">
              <w:rPr>
                <w:rFonts w:ascii="Cambria Math" w:hAnsi="Cambria Math"/>
                <w:sz w:val="36"/>
                <w:szCs w:val="36"/>
              </w:rPr>
              <w:t xml:space="preserve">ensity values. </w:t>
            </w:r>
          </w:p>
          <w:p w14:paraId="4F5DDA44" w14:textId="7DB5BF3B" w:rsidR="007804AB" w:rsidRDefault="007804AB" w:rsidP="006B13D1">
            <w:pPr>
              <w:jc w:val="both"/>
              <w:rPr>
                <w:rFonts w:ascii="Cambria Math" w:hAnsi="Cambria Math"/>
                <w:sz w:val="36"/>
                <w:szCs w:val="36"/>
              </w:rPr>
            </w:pPr>
          </w:p>
          <w:p w14:paraId="40763132" w14:textId="242DC255" w:rsidR="007B40A7" w:rsidRDefault="007B40A7" w:rsidP="006B13D1">
            <w:pPr>
              <w:jc w:val="both"/>
              <w:rPr>
                <w:rFonts w:ascii="Cambria Math" w:hAnsi="Cambria Math"/>
                <w:sz w:val="36"/>
                <w:szCs w:val="36"/>
              </w:rPr>
            </w:pPr>
            <w:r>
              <w:rPr>
                <w:rFonts w:ascii="Cambria Math" w:hAnsi="Cambria Math"/>
                <w:sz w:val="36"/>
                <w:szCs w:val="36"/>
              </w:rPr>
              <w:t xml:space="preserve">Some common first order derivative filters include Prewitt, Sobel, </w:t>
            </w:r>
            <w:r w:rsidR="00DB5D60">
              <w:rPr>
                <w:rFonts w:ascii="Cambria Math" w:hAnsi="Cambria Math"/>
                <w:sz w:val="36"/>
                <w:szCs w:val="36"/>
              </w:rPr>
              <w:t xml:space="preserve">Roberts, etc. </w:t>
            </w:r>
          </w:p>
          <w:p w14:paraId="0A850316" w14:textId="2BD40C0E" w:rsidR="00DB5D60" w:rsidRDefault="00DB5D60" w:rsidP="006B13D1">
            <w:pPr>
              <w:jc w:val="both"/>
              <w:rPr>
                <w:rFonts w:ascii="Cambria Math" w:hAnsi="Cambria Math"/>
                <w:sz w:val="36"/>
                <w:szCs w:val="36"/>
              </w:rPr>
            </w:pPr>
          </w:p>
          <w:p w14:paraId="00DF3D3F" w14:textId="05072FD8" w:rsidR="00DB5D60" w:rsidRDefault="00DB5D60" w:rsidP="006B13D1">
            <w:pPr>
              <w:jc w:val="both"/>
              <w:rPr>
                <w:rFonts w:ascii="Cambria Math" w:hAnsi="Cambria Math"/>
                <w:sz w:val="36"/>
                <w:szCs w:val="36"/>
              </w:rPr>
            </w:pPr>
            <w:r>
              <w:rPr>
                <w:rFonts w:ascii="Cambria Math" w:hAnsi="Cambria Math"/>
                <w:sz w:val="36"/>
                <w:szCs w:val="36"/>
              </w:rPr>
              <w:t xml:space="preserve">Some common second order derivative filters include </w:t>
            </w:r>
            <w:r w:rsidR="00F3647D">
              <w:rPr>
                <w:rFonts w:ascii="Cambria Math" w:hAnsi="Cambria Math"/>
                <w:sz w:val="36"/>
                <w:szCs w:val="36"/>
              </w:rPr>
              <w:t xml:space="preserve">Difference of Gaussian (DoG) and Laplacian of Gaussian (LoG). </w:t>
            </w:r>
          </w:p>
          <w:p w14:paraId="63EAAF80" w14:textId="77777777" w:rsidR="007B40A7" w:rsidRDefault="007B40A7" w:rsidP="006B13D1">
            <w:pPr>
              <w:jc w:val="both"/>
              <w:rPr>
                <w:rFonts w:ascii="Cambria Math" w:hAnsi="Cambria Math"/>
                <w:sz w:val="36"/>
                <w:szCs w:val="36"/>
              </w:rPr>
            </w:pPr>
          </w:p>
          <w:p w14:paraId="1EA9F1A7" w14:textId="1E0D2733" w:rsidR="00F3647D" w:rsidRDefault="0049665B" w:rsidP="00F3647D">
            <w:pPr>
              <w:jc w:val="both"/>
              <w:rPr>
                <w:rFonts w:ascii="Cambria Math" w:hAnsi="Cambria Math"/>
                <w:sz w:val="36"/>
                <w:szCs w:val="36"/>
              </w:rPr>
            </w:pPr>
            <w:r>
              <w:rPr>
                <w:rFonts w:ascii="Cambria Math" w:hAnsi="Cambria Math"/>
                <w:sz w:val="36"/>
                <w:szCs w:val="36"/>
              </w:rPr>
              <w:t>This report explores the Prewitt</w:t>
            </w:r>
            <w:r w:rsidR="00D2515F">
              <w:rPr>
                <w:rFonts w:ascii="Cambria Math" w:hAnsi="Cambria Math"/>
                <w:sz w:val="36"/>
                <w:szCs w:val="36"/>
              </w:rPr>
              <w:t xml:space="preserve">, </w:t>
            </w:r>
            <w:r w:rsidR="0062466D">
              <w:rPr>
                <w:rFonts w:ascii="Cambria Math" w:hAnsi="Cambria Math"/>
                <w:sz w:val="36"/>
                <w:szCs w:val="36"/>
              </w:rPr>
              <w:t>Sobel,</w:t>
            </w:r>
            <w:r w:rsidR="00D2515F">
              <w:rPr>
                <w:rFonts w:ascii="Cambria Math" w:hAnsi="Cambria Math"/>
                <w:sz w:val="36"/>
                <w:szCs w:val="36"/>
              </w:rPr>
              <w:t xml:space="preserve"> and LoG filters for edge detection. </w:t>
            </w:r>
          </w:p>
          <w:p w14:paraId="3815C3A8" w14:textId="38C83EC0" w:rsidR="00A973F7" w:rsidRDefault="0099719F" w:rsidP="00E2003D">
            <w:pPr>
              <w:jc w:val="both"/>
              <w:rPr>
                <w:rFonts w:ascii="Cambria Math" w:hAnsi="Cambria Math"/>
                <w:sz w:val="36"/>
                <w:szCs w:val="36"/>
              </w:rPr>
            </w:pPr>
            <w:r>
              <w:rPr>
                <w:rFonts w:ascii="Cambria Math" w:hAnsi="Cambria Math"/>
                <w:sz w:val="36"/>
                <w:szCs w:val="36"/>
              </w:rPr>
              <w:t xml:space="preserve"> </w:t>
            </w:r>
          </w:p>
          <w:p w14:paraId="751C11CE" w14:textId="50E405AB" w:rsidR="00D2515F" w:rsidRDefault="00D2515F" w:rsidP="00E2003D">
            <w:pPr>
              <w:jc w:val="both"/>
              <w:rPr>
                <w:rFonts w:ascii="Cambria Math" w:hAnsi="Cambria Math"/>
                <w:sz w:val="36"/>
                <w:szCs w:val="36"/>
              </w:rPr>
            </w:pPr>
          </w:p>
          <w:p w14:paraId="56BA5872" w14:textId="45DFF9C3" w:rsidR="00D2515F" w:rsidRDefault="00D2515F" w:rsidP="00E2003D">
            <w:pPr>
              <w:jc w:val="both"/>
              <w:rPr>
                <w:rFonts w:ascii="Cambria Math" w:hAnsi="Cambria Math"/>
                <w:sz w:val="36"/>
                <w:szCs w:val="36"/>
              </w:rPr>
            </w:pPr>
          </w:p>
          <w:p w14:paraId="3C7D7A58" w14:textId="34CB46E7" w:rsidR="00D2515F" w:rsidRDefault="00D2515F" w:rsidP="00E2003D">
            <w:pPr>
              <w:jc w:val="both"/>
              <w:rPr>
                <w:rFonts w:ascii="Cambria Math" w:hAnsi="Cambria Math"/>
                <w:sz w:val="36"/>
                <w:szCs w:val="36"/>
              </w:rPr>
            </w:pPr>
          </w:p>
          <w:p w14:paraId="756BE9F3" w14:textId="47FB0DE8" w:rsidR="00D2515F" w:rsidRDefault="00D2515F" w:rsidP="00E2003D">
            <w:pPr>
              <w:jc w:val="both"/>
              <w:rPr>
                <w:rFonts w:ascii="Cambria Math" w:hAnsi="Cambria Math"/>
                <w:sz w:val="36"/>
                <w:szCs w:val="36"/>
              </w:rPr>
            </w:pPr>
          </w:p>
          <w:p w14:paraId="0551563A" w14:textId="1C65937D" w:rsidR="00D2515F" w:rsidRDefault="00D2515F" w:rsidP="00E2003D">
            <w:pPr>
              <w:jc w:val="both"/>
              <w:rPr>
                <w:rFonts w:ascii="Cambria Math" w:hAnsi="Cambria Math"/>
                <w:sz w:val="36"/>
                <w:szCs w:val="36"/>
              </w:rPr>
            </w:pPr>
          </w:p>
          <w:p w14:paraId="7FD7E086" w14:textId="17CD64C6" w:rsidR="00D2515F" w:rsidRDefault="00D2515F" w:rsidP="00E2003D">
            <w:pPr>
              <w:jc w:val="both"/>
              <w:rPr>
                <w:rFonts w:ascii="Cambria Math" w:hAnsi="Cambria Math"/>
                <w:sz w:val="36"/>
                <w:szCs w:val="36"/>
              </w:rPr>
            </w:pPr>
          </w:p>
          <w:p w14:paraId="3D9FCF94" w14:textId="36EB3DD4" w:rsidR="00D2515F" w:rsidRDefault="00D2515F" w:rsidP="00E2003D">
            <w:pPr>
              <w:jc w:val="both"/>
              <w:rPr>
                <w:rFonts w:ascii="Cambria Math" w:hAnsi="Cambria Math"/>
                <w:sz w:val="36"/>
                <w:szCs w:val="36"/>
              </w:rPr>
            </w:pPr>
          </w:p>
          <w:p w14:paraId="79AFB86B" w14:textId="6542C8DF" w:rsidR="00D2515F" w:rsidRDefault="00D2515F" w:rsidP="00E2003D">
            <w:pPr>
              <w:jc w:val="both"/>
              <w:rPr>
                <w:rFonts w:ascii="Cambria Math" w:hAnsi="Cambria Math"/>
                <w:sz w:val="36"/>
                <w:szCs w:val="36"/>
              </w:rPr>
            </w:pPr>
          </w:p>
          <w:p w14:paraId="4E20F159" w14:textId="60D7B11B" w:rsidR="00D2515F" w:rsidRDefault="00D2515F" w:rsidP="00E2003D">
            <w:pPr>
              <w:jc w:val="both"/>
              <w:rPr>
                <w:rFonts w:ascii="Cambria Math" w:hAnsi="Cambria Math"/>
                <w:sz w:val="36"/>
                <w:szCs w:val="36"/>
              </w:rPr>
            </w:pPr>
          </w:p>
          <w:p w14:paraId="4DB2477A" w14:textId="4B6CF806" w:rsidR="00D2515F" w:rsidRDefault="00D2515F" w:rsidP="00E2003D">
            <w:pPr>
              <w:jc w:val="both"/>
              <w:rPr>
                <w:rFonts w:ascii="Cambria Math" w:hAnsi="Cambria Math"/>
                <w:sz w:val="36"/>
                <w:szCs w:val="36"/>
              </w:rPr>
            </w:pPr>
          </w:p>
          <w:p w14:paraId="2E73DCD1" w14:textId="2DEB0136" w:rsidR="00D2515F" w:rsidRDefault="00D2515F" w:rsidP="00E2003D">
            <w:pPr>
              <w:jc w:val="both"/>
              <w:rPr>
                <w:rFonts w:ascii="Cambria Math" w:hAnsi="Cambria Math"/>
                <w:sz w:val="36"/>
                <w:szCs w:val="36"/>
              </w:rPr>
            </w:pPr>
          </w:p>
          <w:p w14:paraId="2B9A52CE" w14:textId="77777777" w:rsidR="00D2515F" w:rsidRDefault="00D2515F" w:rsidP="00E2003D">
            <w:pPr>
              <w:jc w:val="both"/>
              <w:rPr>
                <w:rFonts w:ascii="Cambria Math" w:hAnsi="Cambria Math"/>
                <w:sz w:val="36"/>
                <w:szCs w:val="36"/>
              </w:r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92195" w:rsidRPr="003A798E" w14:paraId="39B767ED" w14:textId="77777777" w:rsidTr="00723677">
              <w:trPr>
                <w:trHeight w:val="3180"/>
              </w:trPr>
              <w:tc>
                <w:tcPr>
                  <w:tcW w:w="993" w:type="dxa"/>
                  <w:shd w:val="clear" w:color="auto" w:fill="00C1C7" w:themeFill="accent2"/>
                </w:tcPr>
                <w:p w14:paraId="1AC75C29" w14:textId="5DC9AE02" w:rsidR="00392195" w:rsidRPr="003A798E" w:rsidRDefault="00392195" w:rsidP="00392195">
                  <w:pPr>
                    <w:pStyle w:val="GraphicAnchor"/>
                  </w:pPr>
                </w:p>
              </w:tc>
              <w:tc>
                <w:tcPr>
                  <w:tcW w:w="8788" w:type="dxa"/>
                  <w:tcBorders>
                    <w:bottom w:val="single" w:sz="36" w:space="0" w:color="123869" w:themeColor="accent1"/>
                  </w:tcBorders>
                  <w:shd w:val="clear" w:color="auto" w:fill="00C1C7" w:themeFill="accent2"/>
                </w:tcPr>
                <w:p w14:paraId="6D274378" w14:textId="20BA8550" w:rsidR="00392195" w:rsidRPr="003A798E" w:rsidRDefault="00392195" w:rsidP="00392195">
                  <w:r w:rsidRPr="003A798E">
                    <w:rPr>
                      <w:noProof/>
                      <w:lang w:eastAsia="en-AU"/>
                    </w:rPr>
                    <mc:AlternateContent>
                      <mc:Choice Requires="wps">
                        <w:drawing>
                          <wp:anchor distT="0" distB="0" distL="114300" distR="114300" simplePos="0" relativeHeight="251725824" behindDoc="1" locked="0" layoutInCell="1" allowOverlap="1" wp14:anchorId="2776DAB1" wp14:editId="419FFCFE">
                            <wp:simplePos x="0" y="0"/>
                            <wp:positionH relativeFrom="margin">
                              <wp:posOffset>-1623060</wp:posOffset>
                            </wp:positionH>
                            <wp:positionV relativeFrom="paragraph">
                              <wp:posOffset>-454419</wp:posOffset>
                            </wp:positionV>
                            <wp:extent cx="8228330" cy="9239250"/>
                            <wp:effectExtent l="0" t="0" r="1270" b="0"/>
                            <wp:wrapNone/>
                            <wp:docPr id="2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5F36402" id="Shape" o:spid="_x0000_s1026" alt="&quot;&quot;" style="position:absolute;margin-left:-127.8pt;margin-top:-35.8pt;width:647.9pt;height:727.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N/G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992" w:type="dxa"/>
                  <w:shd w:val="clear" w:color="auto" w:fill="00C1C7" w:themeFill="accent2"/>
                </w:tcPr>
                <w:p w14:paraId="165443BD" w14:textId="77777777" w:rsidR="00392195" w:rsidRPr="003A798E" w:rsidRDefault="00392195" w:rsidP="00392195"/>
              </w:tc>
            </w:tr>
            <w:tr w:rsidR="00392195" w:rsidRPr="003A798E" w14:paraId="3DD99268" w14:textId="77777777" w:rsidTr="00723677">
              <w:trPr>
                <w:trHeight w:val="5966"/>
              </w:trPr>
              <w:tc>
                <w:tcPr>
                  <w:tcW w:w="993" w:type="dxa"/>
                  <w:shd w:val="clear" w:color="auto" w:fill="00C1C7" w:themeFill="accent2"/>
                </w:tcPr>
                <w:p w14:paraId="4C1AC6C3" w14:textId="77777777" w:rsidR="00392195" w:rsidRPr="003A798E" w:rsidRDefault="00392195" w:rsidP="00392195"/>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3A48149C" w14:textId="71620A74" w:rsidR="00392195" w:rsidRPr="003A798E" w:rsidRDefault="00985A42" w:rsidP="00392195">
                  <w:pPr>
                    <w:pStyle w:val="Quote"/>
                  </w:pPr>
                  <w:r>
                    <w:t>EXPLANATION OF METHODS</w:t>
                  </w:r>
                </w:p>
              </w:tc>
              <w:tc>
                <w:tcPr>
                  <w:tcW w:w="992" w:type="dxa"/>
                  <w:shd w:val="clear" w:color="auto" w:fill="00C1C7" w:themeFill="accent2"/>
                </w:tcPr>
                <w:p w14:paraId="7A4B827B" w14:textId="77777777" w:rsidR="00392195" w:rsidRPr="003A798E" w:rsidRDefault="00392195" w:rsidP="00392195"/>
              </w:tc>
            </w:tr>
            <w:tr w:rsidR="00392195" w:rsidRPr="003A798E" w14:paraId="46AA7287" w14:textId="77777777" w:rsidTr="00723677">
              <w:trPr>
                <w:trHeight w:val="4074"/>
              </w:trPr>
              <w:tc>
                <w:tcPr>
                  <w:tcW w:w="993" w:type="dxa"/>
                  <w:shd w:val="clear" w:color="auto" w:fill="00C1C7" w:themeFill="accent2"/>
                </w:tcPr>
                <w:p w14:paraId="5ED28502" w14:textId="77777777" w:rsidR="00392195" w:rsidRPr="003A798E" w:rsidRDefault="00392195" w:rsidP="00392195"/>
              </w:tc>
              <w:tc>
                <w:tcPr>
                  <w:tcW w:w="8788" w:type="dxa"/>
                  <w:tcBorders>
                    <w:top w:val="single" w:sz="36" w:space="0" w:color="123869" w:themeColor="accent1"/>
                  </w:tcBorders>
                  <w:shd w:val="clear" w:color="auto" w:fill="00C1C7" w:themeFill="accent2"/>
                </w:tcPr>
                <w:p w14:paraId="4D4586C7" w14:textId="3BDCCD3E" w:rsidR="00392195" w:rsidRPr="003A798E" w:rsidRDefault="00392195" w:rsidP="00392195"/>
              </w:tc>
              <w:tc>
                <w:tcPr>
                  <w:tcW w:w="992" w:type="dxa"/>
                  <w:shd w:val="clear" w:color="auto" w:fill="00C1C7" w:themeFill="accent2"/>
                </w:tcPr>
                <w:p w14:paraId="7F504D17" w14:textId="77777777" w:rsidR="00392195" w:rsidRPr="003A798E" w:rsidRDefault="00392195" w:rsidP="00392195"/>
              </w:tc>
            </w:tr>
          </w:tbl>
          <w:p w14:paraId="3F992B28" w14:textId="0D0E7863" w:rsidR="007F7EC4" w:rsidRPr="003459AA" w:rsidRDefault="00B418A4" w:rsidP="003459AA">
            <w:pPr>
              <w:pStyle w:val="Heading3"/>
              <w:jc w:val="center"/>
              <w:rPr>
                <w:rFonts w:ascii="Cambria Math" w:hAnsi="Cambria Math"/>
                <w:color w:val="002060"/>
                <w:sz w:val="50"/>
                <w:szCs w:val="50"/>
                <w:vertAlign w:val="subscript"/>
              </w:rPr>
            </w:pPr>
            <w:r>
              <w:rPr>
                <w:rFonts w:ascii="Cambria Math" w:hAnsi="Cambria Math"/>
                <w:color w:val="002060"/>
                <w:sz w:val="50"/>
                <w:szCs w:val="50"/>
              </w:rPr>
              <w:lastRenderedPageBreak/>
              <w:t>First Derivative</w:t>
            </w:r>
          </w:p>
          <w:p w14:paraId="7AE32C1D" w14:textId="7D29DD3E" w:rsidR="007F7EC4" w:rsidRPr="00A559EC" w:rsidRDefault="00B418A4" w:rsidP="007F7EC4">
            <w:pPr>
              <w:pStyle w:val="Heading3"/>
              <w:rPr>
                <w:rFonts w:ascii="Cambria Math" w:hAnsi="Cambria Math"/>
                <w:color w:val="002060"/>
                <w:sz w:val="40"/>
                <w:szCs w:val="40"/>
                <w:vertAlign w:val="subscript"/>
              </w:rPr>
            </w:pPr>
            <w:r>
              <w:rPr>
                <w:rFonts w:ascii="Cambria Math" w:hAnsi="Cambria Math"/>
                <w:color w:val="002060"/>
                <w:sz w:val="40"/>
                <w:szCs w:val="40"/>
              </w:rPr>
              <w:t xml:space="preserve">Prewitt </w:t>
            </w:r>
            <w:r w:rsidR="00E878FE">
              <w:rPr>
                <w:rFonts w:ascii="Cambria Math" w:hAnsi="Cambria Math"/>
                <w:color w:val="002060"/>
                <w:sz w:val="40"/>
                <w:szCs w:val="40"/>
              </w:rPr>
              <w:t>Filter</w:t>
            </w:r>
          </w:p>
          <w:p w14:paraId="775FE92C" w14:textId="77777777" w:rsidR="00CD6F9F" w:rsidRDefault="00350EA2" w:rsidP="00D6415F">
            <w:pPr>
              <w:jc w:val="both"/>
              <w:rPr>
                <w:rFonts w:ascii="Cambria Math" w:hAnsi="Cambria Math"/>
                <w:sz w:val="36"/>
                <w:szCs w:val="36"/>
              </w:rPr>
            </w:pPr>
            <w:r>
              <w:rPr>
                <w:rFonts w:ascii="Cambria Math" w:hAnsi="Cambria Math"/>
                <w:sz w:val="36"/>
                <w:szCs w:val="36"/>
              </w:rPr>
              <w:t>Th</w:t>
            </w:r>
            <w:r w:rsidR="00B15B1F">
              <w:rPr>
                <w:rFonts w:ascii="Cambria Math" w:hAnsi="Cambria Math"/>
                <w:sz w:val="36"/>
                <w:szCs w:val="36"/>
              </w:rPr>
              <w:t xml:space="preserve">is is </w:t>
            </w:r>
            <w:r w:rsidR="008E301F">
              <w:rPr>
                <w:rFonts w:ascii="Cambria Math" w:hAnsi="Cambria Math"/>
                <w:sz w:val="36"/>
                <w:szCs w:val="36"/>
              </w:rPr>
              <w:t xml:space="preserve">a first derivative filter developed by Judith </w:t>
            </w:r>
            <w:r w:rsidR="00AB2C77">
              <w:rPr>
                <w:rFonts w:ascii="Cambria Math" w:hAnsi="Cambria Math"/>
                <w:sz w:val="36"/>
                <w:szCs w:val="36"/>
              </w:rPr>
              <w:t>M. S. Prewitt</w:t>
            </w:r>
            <w:r w:rsidR="000D01B0">
              <w:rPr>
                <w:rFonts w:ascii="Cambria Math" w:hAnsi="Cambria Math"/>
                <w:sz w:val="36"/>
                <w:szCs w:val="36"/>
              </w:rPr>
              <w:t xml:space="preserve"> in 1970. The filter </w:t>
            </w:r>
            <w:r w:rsidR="002B5405">
              <w:rPr>
                <w:rFonts w:ascii="Cambria Math" w:hAnsi="Cambria Math"/>
                <w:sz w:val="36"/>
                <w:szCs w:val="36"/>
              </w:rPr>
              <w:t xml:space="preserve">was purposefully designed to combine smoothing and derivative. </w:t>
            </w:r>
            <w:r w:rsidR="00190C8A">
              <w:rPr>
                <w:rFonts w:ascii="Cambria Math" w:hAnsi="Cambria Math"/>
                <w:sz w:val="36"/>
                <w:szCs w:val="36"/>
              </w:rPr>
              <w:t xml:space="preserve">The filter is made up of 3 one-dimensional central difference filters stacked together. </w:t>
            </w:r>
            <w:r w:rsidR="00F20ED6">
              <w:rPr>
                <w:rFonts w:ascii="Cambria Math" w:hAnsi="Cambria Math"/>
                <w:sz w:val="36"/>
                <w:szCs w:val="36"/>
              </w:rPr>
              <w:t xml:space="preserve">Prewitt stacked the 1D filters to </w:t>
            </w:r>
            <w:r w:rsidR="00F509B3">
              <w:rPr>
                <w:rFonts w:ascii="Cambria Math" w:hAnsi="Cambria Math"/>
                <w:sz w:val="36"/>
                <w:szCs w:val="36"/>
              </w:rPr>
              <w:t>mitigate their high noise sensitivities.</w:t>
            </w:r>
            <w:r w:rsidR="00CD6F9F">
              <w:rPr>
                <w:rFonts w:ascii="Cambria Math" w:hAnsi="Cambria Math"/>
                <w:sz w:val="36"/>
                <w:szCs w:val="36"/>
              </w:rPr>
              <w:t xml:space="preserve"> The X and Y kernel filters are:</w:t>
            </w:r>
          </w:p>
          <w:p w14:paraId="6720E2A5" w14:textId="4DA93866" w:rsidR="00BF44FB" w:rsidRPr="00136BFB" w:rsidRDefault="00C77A4A" w:rsidP="00136BFB">
            <w:pPr>
              <w:jc w:val="center"/>
              <w:rPr>
                <w:rFonts w:ascii="Cambria Math" w:hAnsi="Cambria Math"/>
                <w:sz w:val="36"/>
                <w:szCs w:val="36"/>
              </w:rPr>
            </w:pPr>
            <w:r>
              <w:rPr>
                <w:noProof/>
              </w:rPr>
              <w:drawing>
                <wp:inline distT="0" distB="0" distL="0" distR="0" wp14:anchorId="43562EAF" wp14:editId="6E25D1CF">
                  <wp:extent cx="2545574" cy="1249289"/>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706" cy="1265549"/>
                          </a:xfrm>
                          <a:prstGeom prst="rect">
                            <a:avLst/>
                          </a:prstGeom>
                        </pic:spPr>
                      </pic:pic>
                    </a:graphicData>
                  </a:graphic>
                </wp:inline>
              </w:drawing>
            </w:r>
          </w:p>
          <w:p w14:paraId="2BA76BB2" w14:textId="2F0EBE49" w:rsidR="00416E22" w:rsidRDefault="00416E22" w:rsidP="00D6415F">
            <w:pPr>
              <w:jc w:val="both"/>
              <w:rPr>
                <w:rFonts w:ascii="Cambria Math" w:eastAsiaTheme="minorEastAsia" w:hAnsi="Cambria Math"/>
                <w:sz w:val="36"/>
                <w:szCs w:val="36"/>
              </w:rPr>
            </w:pPr>
            <w:r>
              <w:rPr>
                <w:rFonts w:ascii="Cambria Math" w:eastAsiaTheme="minorEastAsia" w:hAnsi="Cambria Math"/>
                <w:sz w:val="36"/>
                <w:szCs w:val="36"/>
              </w:rPr>
              <w:t xml:space="preserve">The X-filter performs smoothing in the vertical direction </w:t>
            </w:r>
            <w:r w:rsidR="00136BFB">
              <w:rPr>
                <w:rFonts w:ascii="Cambria Math" w:eastAsiaTheme="minorEastAsia" w:hAnsi="Cambria Math"/>
                <w:sz w:val="36"/>
                <w:szCs w:val="36"/>
              </w:rPr>
              <w:t xml:space="preserve">and derivative in the horizontal direction (to detect vertical edges). The Y-filter is simply a transpose of the X-filter. </w:t>
            </w:r>
          </w:p>
          <w:p w14:paraId="3F0F8775" w14:textId="77777777" w:rsidR="00136BFB" w:rsidRDefault="00136BFB" w:rsidP="00D6415F">
            <w:pPr>
              <w:jc w:val="both"/>
              <w:rPr>
                <w:rFonts w:ascii="Cambria Math" w:eastAsiaTheme="minorEastAsia" w:hAnsi="Cambria Math"/>
                <w:sz w:val="36"/>
                <w:szCs w:val="36"/>
              </w:rPr>
            </w:pPr>
          </w:p>
          <w:p w14:paraId="0801A524" w14:textId="5A336289" w:rsidR="006170B3" w:rsidRDefault="00C75B59" w:rsidP="00D6415F">
            <w:pPr>
              <w:jc w:val="both"/>
              <w:rPr>
                <w:rFonts w:ascii="Cambria Math" w:eastAsiaTheme="minorEastAsia" w:hAnsi="Cambria Math"/>
                <w:sz w:val="36"/>
                <w:szCs w:val="36"/>
              </w:rPr>
            </w:pPr>
            <w:r>
              <w:rPr>
                <w:rFonts w:ascii="Cambria Math" w:eastAsiaTheme="minorEastAsia" w:hAnsi="Cambria Math"/>
                <w:sz w:val="36"/>
                <w:szCs w:val="36"/>
              </w:rPr>
              <w:t>To obtain a</w:t>
            </w:r>
            <w:r w:rsidR="00155FC2">
              <w:rPr>
                <w:rFonts w:ascii="Cambria Math" w:eastAsiaTheme="minorEastAsia" w:hAnsi="Cambria Math"/>
                <w:sz w:val="36"/>
                <w:szCs w:val="36"/>
              </w:rPr>
              <w:t xml:space="preserve"> Prewitt</w:t>
            </w:r>
            <w:r>
              <w:rPr>
                <w:rFonts w:ascii="Cambria Math" w:eastAsiaTheme="minorEastAsia" w:hAnsi="Cambria Math"/>
                <w:sz w:val="36"/>
                <w:szCs w:val="36"/>
              </w:rPr>
              <w:t xml:space="preserve"> filtered image, the </w:t>
            </w:r>
            <w:r w:rsidR="00A067A8">
              <w:rPr>
                <w:rFonts w:ascii="Cambria Math" w:eastAsiaTheme="minorEastAsia" w:hAnsi="Cambria Math"/>
                <w:sz w:val="36"/>
                <w:szCs w:val="36"/>
              </w:rPr>
              <w:t>Sobel</w:t>
            </w:r>
            <w:r>
              <w:rPr>
                <w:rFonts w:ascii="Cambria Math" w:eastAsiaTheme="minorEastAsia" w:hAnsi="Cambria Math"/>
                <w:sz w:val="36"/>
                <w:szCs w:val="36"/>
              </w:rPr>
              <w:t xml:space="preserve"> filter is </w:t>
            </w:r>
            <w:r w:rsidR="000B129F">
              <w:rPr>
                <w:rFonts w:ascii="Cambria Math" w:eastAsiaTheme="minorEastAsia" w:hAnsi="Cambria Math"/>
                <w:sz w:val="36"/>
                <w:szCs w:val="36"/>
              </w:rPr>
              <w:t xml:space="preserve">used to scan the image, and, at every instance, the convolution of the image window with </w:t>
            </w:r>
            <w:r w:rsidR="00155FC2">
              <w:rPr>
                <w:rFonts w:ascii="Cambria Math" w:eastAsiaTheme="minorEastAsia" w:hAnsi="Cambria Math"/>
                <w:sz w:val="36"/>
                <w:szCs w:val="36"/>
              </w:rPr>
              <w:t xml:space="preserve">Prewitt </w:t>
            </w:r>
            <w:r w:rsidR="000B129F">
              <w:rPr>
                <w:rFonts w:ascii="Cambria Math" w:eastAsiaTheme="minorEastAsia" w:hAnsi="Cambria Math"/>
                <w:sz w:val="36"/>
                <w:szCs w:val="36"/>
              </w:rPr>
              <w:t xml:space="preserve">filter is taken. </w:t>
            </w:r>
          </w:p>
          <w:p w14:paraId="3DA7E401" w14:textId="77777777" w:rsidR="006170B3" w:rsidRDefault="006170B3" w:rsidP="00D6415F">
            <w:pPr>
              <w:jc w:val="both"/>
              <w:rPr>
                <w:rFonts w:ascii="Cambria Math" w:eastAsiaTheme="minorEastAsia" w:hAnsi="Cambria Math"/>
                <w:sz w:val="36"/>
                <w:szCs w:val="36"/>
              </w:rPr>
            </w:pPr>
          </w:p>
          <w:p w14:paraId="1D26F988" w14:textId="7E8BBA2D" w:rsidR="00BD53D2" w:rsidRDefault="00BD53D2" w:rsidP="00D6415F">
            <w:pPr>
              <w:jc w:val="both"/>
              <w:rPr>
                <w:rFonts w:ascii="Cambria Math" w:eastAsiaTheme="minorEastAsia" w:hAnsi="Cambria Math"/>
                <w:sz w:val="36"/>
                <w:szCs w:val="36"/>
              </w:rPr>
            </w:pPr>
            <w:r w:rsidRPr="00F720FB">
              <w:rPr>
                <w:rFonts w:ascii="Cambria Math" w:eastAsiaTheme="minorEastAsia" w:hAnsi="Cambria Math"/>
                <w:sz w:val="36"/>
                <w:szCs w:val="36"/>
              </w:rPr>
              <w:t xml:space="preserve">In </w:t>
            </w:r>
            <w:r w:rsidR="000911A8" w:rsidRPr="00F720FB">
              <w:rPr>
                <w:rFonts w:ascii="Cambria Math" w:eastAsiaTheme="minorEastAsia" w:hAnsi="Cambria Math"/>
                <w:sz w:val="36"/>
                <w:szCs w:val="36"/>
              </w:rPr>
              <w:t xml:space="preserve">MATLAB, the </w:t>
            </w:r>
            <w:r w:rsidR="000B129F">
              <w:rPr>
                <w:rFonts w:ascii="Cambria Math" w:eastAsiaTheme="minorEastAsia" w:hAnsi="Cambria Math"/>
                <w:sz w:val="36"/>
                <w:szCs w:val="36"/>
              </w:rPr>
              <w:t>above is performed using</w:t>
            </w:r>
            <w:r w:rsidR="0031092C">
              <w:rPr>
                <w:rFonts w:ascii="Cambria Math" w:eastAsiaTheme="minorEastAsia" w:hAnsi="Cambria Math"/>
                <w:sz w:val="36"/>
                <w:szCs w:val="36"/>
              </w:rPr>
              <w:t xml:space="preserve"> the following function that takes an image</w:t>
            </w:r>
            <w:r w:rsidR="008D25A4">
              <w:rPr>
                <w:rFonts w:ascii="Cambria Math" w:eastAsiaTheme="minorEastAsia" w:hAnsi="Cambria Math"/>
                <w:sz w:val="36"/>
                <w:szCs w:val="36"/>
              </w:rPr>
              <w:t xml:space="preserve"> and a t</w:t>
            </w:r>
            <w:r w:rsidR="008A649A">
              <w:rPr>
                <w:rFonts w:ascii="Cambria Math" w:eastAsiaTheme="minorEastAsia" w:hAnsi="Cambria Math"/>
                <w:sz w:val="36"/>
                <w:szCs w:val="36"/>
              </w:rPr>
              <w:t>hreshold</w:t>
            </w:r>
            <w:r w:rsidR="00B155C4">
              <w:rPr>
                <w:rFonts w:ascii="Cambria Math" w:eastAsiaTheme="minorEastAsia" w:hAnsi="Cambria Math"/>
                <w:sz w:val="36"/>
                <w:szCs w:val="36"/>
              </w:rPr>
              <w:t xml:space="preserve"> </w:t>
            </w:r>
            <w:r w:rsidR="00B155C4">
              <w:rPr>
                <w:rFonts w:ascii="Cambria Math" w:hAnsi="Cambria Math"/>
                <w:sz w:val="36"/>
                <w:szCs w:val="36"/>
              </w:rPr>
              <w:t>(to obtain the edges)</w:t>
            </w:r>
            <w:r w:rsidR="0031092C">
              <w:rPr>
                <w:rFonts w:ascii="Cambria Math" w:eastAsiaTheme="minorEastAsia" w:hAnsi="Cambria Math"/>
                <w:sz w:val="36"/>
                <w:szCs w:val="36"/>
              </w:rPr>
              <w:t xml:space="preserve"> as input</w:t>
            </w:r>
            <w:r w:rsidR="008A649A">
              <w:rPr>
                <w:rFonts w:ascii="Cambria Math" w:eastAsiaTheme="minorEastAsia" w:hAnsi="Cambria Math"/>
                <w:sz w:val="36"/>
                <w:szCs w:val="36"/>
              </w:rPr>
              <w:t>s</w:t>
            </w:r>
            <w:r w:rsidR="00B155C4">
              <w:rPr>
                <w:rFonts w:ascii="Cambria Math" w:hAnsi="Cambria Math"/>
                <w:sz w:val="36"/>
                <w:szCs w:val="36"/>
              </w:rPr>
              <w:t>,</w:t>
            </w:r>
            <w:r w:rsidR="0031092C">
              <w:rPr>
                <w:rFonts w:ascii="Cambria Math" w:eastAsiaTheme="minorEastAsia" w:hAnsi="Cambria Math"/>
                <w:sz w:val="36"/>
                <w:szCs w:val="36"/>
              </w:rPr>
              <w:t xml:space="preserve"> </w:t>
            </w:r>
            <w:r w:rsidR="00FB4F7A">
              <w:rPr>
                <w:rFonts w:ascii="Cambria Math" w:eastAsiaTheme="minorEastAsia" w:hAnsi="Cambria Math"/>
                <w:sz w:val="36"/>
                <w:szCs w:val="36"/>
              </w:rPr>
              <w:t>and returns</w:t>
            </w:r>
            <w:r w:rsidR="00124429">
              <w:t xml:space="preserve"> </w:t>
            </w:r>
            <w:r w:rsidR="00124429" w:rsidRPr="00124429">
              <w:rPr>
                <w:rFonts w:ascii="Cambria Math" w:eastAsiaTheme="minorEastAsia" w:hAnsi="Cambria Math"/>
                <w:sz w:val="36"/>
                <w:szCs w:val="36"/>
              </w:rPr>
              <w:t>the Prewitt X &amp; Y filtered images, the Prewitt Gradient, and the Prewitt Edges</w:t>
            </w:r>
            <w:r w:rsidR="00DC22D4">
              <w:rPr>
                <w:rFonts w:ascii="Cambria Math" w:eastAsiaTheme="minorEastAsia" w:hAnsi="Cambria Math"/>
                <w:sz w:val="36"/>
                <w:szCs w:val="36"/>
              </w:rPr>
              <w:t>:</w:t>
            </w:r>
          </w:p>
          <w:p w14:paraId="76999B4F" w14:textId="72FBB2FA" w:rsidR="00DC22D4" w:rsidRDefault="00DC22D4" w:rsidP="00D6415F">
            <w:pPr>
              <w:jc w:val="both"/>
              <w:rPr>
                <w:rFonts w:ascii="Cambria Math" w:eastAsiaTheme="minorEastAsia" w:hAnsi="Cambria Math"/>
                <w:sz w:val="36"/>
                <w:szCs w:val="36"/>
              </w:rPr>
            </w:pPr>
          </w:p>
          <w:p w14:paraId="0A5FC735"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function</w:t>
            </w:r>
            <w:r>
              <w:rPr>
                <w:rFonts w:ascii="Courier New" w:hAnsi="Courier New" w:cs="Courier New"/>
                <w:color w:val="000000"/>
                <w:sz w:val="30"/>
                <w:szCs w:val="30"/>
                <w:lang w:val="tr-TR"/>
              </w:rPr>
              <w:t xml:space="preserve"> [output1, output2, output3, output4] = lab3prewitt(img, t)</w:t>
            </w:r>
          </w:p>
          <w:p w14:paraId="176A01DD"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8D64B4F" w14:textId="5C16F495"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row, column, and channels of the image are obtained </w:t>
            </w:r>
            <w:r w:rsidR="00770654">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along with the cardinality of the image. </w:t>
            </w:r>
          </w:p>
          <w:p w14:paraId="3013EF3D"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[r, c, ch] = size(img);</w:t>
            </w:r>
          </w:p>
          <w:p w14:paraId="07CDD353"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Card = r*c;</w:t>
            </w:r>
          </w:p>
          <w:p w14:paraId="7E30DAA9"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341787C" w14:textId="60971D58"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This is added in case the image introduced is an RGB </w:t>
            </w:r>
            <w:r w:rsidR="00770654">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image. </w:t>
            </w:r>
          </w:p>
          <w:p w14:paraId="71B806E2"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lastRenderedPageBreak/>
              <w:t xml:space="preserve">% It functions to convert it to a gray-scale image. </w:t>
            </w:r>
          </w:p>
          <w:p w14:paraId="3BED0423"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(ch == 3)</w:t>
            </w:r>
          </w:p>
          <w:p w14:paraId="0EC48C42"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img = rgb2gray(img);</w:t>
            </w:r>
          </w:p>
          <w:p w14:paraId="254575C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74C416CD"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21ABA991"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%Convert the image to double before performing any %mathematical operation</w:t>
            </w:r>
          </w:p>
          <w:p w14:paraId="5194D32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 = double(img);</w:t>
            </w:r>
          </w:p>
          <w:p w14:paraId="557550D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C29628A" w14:textId="3C26D6F0"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Create the sobel filters; the x-filter will be used to </w:t>
            </w:r>
            <w:r w:rsidR="00CA1EC4">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create the vertically filtered image, while the y-filter </w:t>
            </w:r>
            <w:r w:rsidR="00CA1EC4">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will be used to create the horizontally filtered image. </w:t>
            </w:r>
          </w:p>
          <w:p w14:paraId="1AB6141D"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x_filt = [-1 0 1; -1 0 1; -1 0 1];</w:t>
            </w:r>
          </w:p>
          <w:p w14:paraId="562E570E"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y_filt = [-1 -1 -1; 0 0 0; 1 1 1];</w:t>
            </w:r>
          </w:p>
          <w:p w14:paraId="4ACE889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05B77F3" w14:textId="4AE735BE"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The prewitt filter has a size (2k+1)x(2k+1), where k=1;</w:t>
            </w:r>
          </w:p>
          <w:p w14:paraId="001596B9"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k = 1;</w:t>
            </w:r>
          </w:p>
          <w:p w14:paraId="5743EAF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B52F24B" w14:textId="4F145C81"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To ensure that we don't end up with images of different </w:t>
            </w:r>
            <w:r w:rsidR="00F31C91">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sizes relative to the original images, we initialize our </w:t>
            </w:r>
            <w:r w:rsidR="00F31C91">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final images with the same number of rows and columns as </w:t>
            </w:r>
            <w:r w:rsidR="00F31C91">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the original ones. </w:t>
            </w:r>
          </w:p>
          <w:p w14:paraId="4825F625"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Ihor = zeros(r, c);</w:t>
            </w:r>
          </w:p>
          <w:p w14:paraId="7360CD8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Iver = zeros(r, c);</w:t>
            </w:r>
          </w:p>
          <w:p w14:paraId="63BA411C"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Igrad = zeros(r, c);</w:t>
            </w:r>
          </w:p>
          <w:p w14:paraId="7B60B37F"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Iedge = zeros(r, c);</w:t>
            </w:r>
          </w:p>
          <w:p w14:paraId="47D317A8"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83F6013" w14:textId="49D878A3"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Use nested for-loops to create a window for scanning the </w:t>
            </w:r>
            <w:r w:rsidR="00F31C91">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image.</w:t>
            </w:r>
          </w:p>
          <w:p w14:paraId="02557CC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i=(k+1):1:r-k</w:t>
            </w:r>
          </w:p>
          <w:p w14:paraId="24A11A9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j=(k+1):1:c-k</w:t>
            </w:r>
          </w:p>
          <w:p w14:paraId="5385D81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%the window will go from -k to +k</w:t>
            </w:r>
          </w:p>
          <w:p w14:paraId="50BFD4E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wp = I(i-k:i+k, j-k:j+k);</w:t>
            </w:r>
          </w:p>
          <w:p w14:paraId="6A5786FE" w14:textId="5E0D7980"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Perform convolution using the previously created </w:t>
            </w:r>
            <w:r w:rsidR="00F31C91">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masks. </w:t>
            </w:r>
          </w:p>
          <w:p w14:paraId="3AE2BFC0"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Iver(i,j) = sum(wp(:).*x_filt(:));</w:t>
            </w:r>
          </w:p>
          <w:p w14:paraId="27E2FDCC"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Ihor(i,j) = sum(wp(:).*y_filt(:));</w:t>
            </w:r>
          </w:p>
          <w:p w14:paraId="4A2F34CE"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Igrad(i,j) = sqrt((Iver(i,j)^2 + Ihor(i,j)^2));</w:t>
            </w:r>
          </w:p>
          <w:p w14:paraId="1009976F"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B033392"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Iedge(i,j) = Igrad(i,j);</w:t>
            </w:r>
          </w:p>
          <w:p w14:paraId="24DE555D" w14:textId="611EE0D2"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Use the threshold to determine which pixels </w:t>
            </w:r>
            <w:r w:rsidR="00F31C91">
              <w:rPr>
                <w:rFonts w:ascii="Courier New" w:hAnsi="Courier New" w:cs="Courier New"/>
                <w:color w:val="028009"/>
                <w:sz w:val="30"/>
                <w:szCs w:val="30"/>
                <w:lang w:val="tr-TR"/>
              </w:rPr>
              <w:t>%</w:t>
            </w:r>
            <w:r>
              <w:rPr>
                <w:rFonts w:ascii="Courier New" w:hAnsi="Courier New" w:cs="Courier New"/>
                <w:color w:val="028009"/>
                <w:sz w:val="30"/>
                <w:szCs w:val="30"/>
                <w:lang w:val="tr-TR"/>
              </w:rPr>
              <w:t>qualify as edges.</w:t>
            </w:r>
          </w:p>
          <w:p w14:paraId="007D84CA"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Iedge(i,j) &gt;= t</w:t>
            </w:r>
          </w:p>
          <w:p w14:paraId="6A5BEF1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Iedge(i,j) = 255;</w:t>
            </w:r>
          </w:p>
          <w:p w14:paraId="63F0C1B7"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w:t>
            </w:r>
          </w:p>
          <w:p w14:paraId="264465C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Iedge(i,j) = 0;</w:t>
            </w:r>
          </w:p>
          <w:p w14:paraId="2901EE32"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4A1BB8A6"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48792E5"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001B25D3"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487A205A" w14:textId="24293F48"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Convert the resulting images to unsigned 8-bit images </w:t>
            </w:r>
            <w:r w:rsidR="00F31C91">
              <w:rPr>
                <w:rFonts w:ascii="Courier New" w:hAnsi="Courier New" w:cs="Courier New"/>
                <w:color w:val="028009"/>
                <w:sz w:val="30"/>
                <w:szCs w:val="30"/>
                <w:lang w:val="tr-TR"/>
              </w:rPr>
              <w:t>%</w:t>
            </w:r>
            <w:r>
              <w:rPr>
                <w:rFonts w:ascii="Courier New" w:hAnsi="Courier New" w:cs="Courier New"/>
                <w:color w:val="028009"/>
                <w:sz w:val="30"/>
                <w:szCs w:val="30"/>
                <w:lang w:val="tr-TR"/>
              </w:rPr>
              <w:t>and return results.</w:t>
            </w:r>
          </w:p>
          <w:p w14:paraId="1037F9FC"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output1 = uint8(Ihor);</w:t>
            </w:r>
          </w:p>
          <w:p w14:paraId="4E7DF17E"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output2 = uint8(Iver);</w:t>
            </w:r>
          </w:p>
          <w:p w14:paraId="50A64A69"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output3 = uint8(Igrad);</w:t>
            </w:r>
          </w:p>
          <w:p w14:paraId="16817D9B"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output4 = uint8(Iedge);</w:t>
            </w:r>
          </w:p>
          <w:p w14:paraId="00BC6686"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6B5D388" w14:textId="77777777" w:rsidR="000B7A95" w:rsidRDefault="000B7A95" w:rsidP="000B7A95">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7094BA62" w14:textId="5395E70A" w:rsidR="002F3AB3" w:rsidRDefault="002F3AB3" w:rsidP="00D6415F">
            <w:pPr>
              <w:jc w:val="both"/>
              <w:rPr>
                <w:rFonts w:ascii="Cambria Math" w:hAnsi="Cambria Math"/>
                <w:sz w:val="36"/>
                <w:szCs w:val="36"/>
              </w:rPr>
            </w:pPr>
          </w:p>
          <w:p w14:paraId="38CD472C" w14:textId="392DE7C1" w:rsidR="000C7922" w:rsidRDefault="00926AB7" w:rsidP="00D6415F">
            <w:pPr>
              <w:jc w:val="both"/>
              <w:rPr>
                <w:rFonts w:ascii="Cambria Math" w:hAnsi="Cambria Math"/>
                <w:sz w:val="36"/>
                <w:szCs w:val="36"/>
              </w:rPr>
            </w:pPr>
            <w:r>
              <w:rPr>
                <w:rFonts w:ascii="Cambria Math" w:hAnsi="Cambria Math"/>
                <w:sz w:val="36"/>
                <w:szCs w:val="36"/>
              </w:rPr>
              <w:t>In the main script, t</w:t>
            </w:r>
            <w:r w:rsidR="000C7922">
              <w:rPr>
                <w:rFonts w:ascii="Cambria Math" w:hAnsi="Cambria Math"/>
                <w:sz w:val="36"/>
                <w:szCs w:val="36"/>
              </w:rPr>
              <w:t xml:space="preserve">he following code </w:t>
            </w:r>
            <w:r w:rsidR="00836ED0">
              <w:rPr>
                <w:rFonts w:ascii="Cambria Math" w:hAnsi="Cambria Math"/>
                <w:sz w:val="36"/>
                <w:szCs w:val="36"/>
              </w:rPr>
              <w:t>calls the</w:t>
            </w:r>
            <w:r w:rsidR="00EF3F65">
              <w:rPr>
                <w:rFonts w:ascii="Cambria Math" w:hAnsi="Cambria Math"/>
                <w:sz w:val="36"/>
                <w:szCs w:val="36"/>
              </w:rPr>
              <w:t xml:space="preserve"> Prewitt</w:t>
            </w:r>
            <w:r>
              <w:rPr>
                <w:rFonts w:ascii="Cambria Math" w:hAnsi="Cambria Math"/>
                <w:sz w:val="36"/>
                <w:szCs w:val="36"/>
              </w:rPr>
              <w:t xml:space="preserve"> filter</w:t>
            </w:r>
            <w:r w:rsidR="00836ED0">
              <w:rPr>
                <w:rFonts w:ascii="Cambria Math" w:hAnsi="Cambria Math"/>
                <w:sz w:val="36"/>
                <w:szCs w:val="36"/>
              </w:rPr>
              <w:t xml:space="preserve"> function and applies it on the input image, before displaying the results. </w:t>
            </w:r>
          </w:p>
          <w:p w14:paraId="73185FA0" w14:textId="1755FB00" w:rsidR="008109D6" w:rsidRDefault="008109D6" w:rsidP="00836ED0">
            <w:pPr>
              <w:autoSpaceDE w:val="0"/>
              <w:autoSpaceDN w:val="0"/>
              <w:adjustRightInd w:val="0"/>
              <w:rPr>
                <w:rFonts w:ascii="Courier New" w:hAnsi="Courier New" w:cs="Courier New"/>
                <w:color w:val="000000"/>
                <w:sz w:val="30"/>
                <w:szCs w:val="30"/>
                <w:lang w:val="tr-TR"/>
              </w:rPr>
            </w:pPr>
          </w:p>
          <w:p w14:paraId="4E3E4A62"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Prewitt Filter</w:t>
            </w:r>
          </w:p>
          <w:p w14:paraId="46B87362"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Read the image to be preprocessed</w:t>
            </w:r>
          </w:p>
          <w:p w14:paraId="2D2F5204"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a = imread(</w:t>
            </w:r>
            <w:r>
              <w:rPr>
                <w:rFonts w:ascii="Courier New" w:hAnsi="Courier New" w:cs="Courier New"/>
                <w:color w:val="AA04F9"/>
                <w:sz w:val="30"/>
                <w:szCs w:val="30"/>
                <w:lang w:val="tr-TR"/>
              </w:rPr>
              <w:t>'peppers.png'</w:t>
            </w:r>
            <w:r>
              <w:rPr>
                <w:rFonts w:ascii="Courier New" w:hAnsi="Courier New" w:cs="Courier New"/>
                <w:color w:val="000000"/>
                <w:sz w:val="30"/>
                <w:szCs w:val="30"/>
                <w:lang w:val="tr-TR"/>
              </w:rPr>
              <w:t>);</w:t>
            </w:r>
          </w:p>
          <w:p w14:paraId="0B6A2E03" w14:textId="052C8988"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threshold is a user-defined variable to obtain the </w:t>
            </w:r>
            <w:r w:rsidR="008918C4">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edges. </w:t>
            </w:r>
          </w:p>
          <w:p w14:paraId="0373D24E"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thr = 150;</w:t>
            </w:r>
          </w:p>
          <w:p w14:paraId="0D57AA12"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6367699" w14:textId="1CC8D91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We call the prewitt filter function. y represents the </w:t>
            </w:r>
            <w:r w:rsidR="008918C4">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Sobel Y-filtered image, x - Sobel X-fitered image, gr - </w:t>
            </w:r>
            <w:r w:rsidR="008918C4">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Sobel Gradient, and ed </w:t>
            </w:r>
            <w:r w:rsidR="008918C4">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 Sobel</w:t>
            </w:r>
            <w:r w:rsidR="008918C4">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Edge</w:t>
            </w:r>
          </w:p>
          <w:p w14:paraId="2270B4EF"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 x, gr, ed] = lab3prewitt (a, thr);</w:t>
            </w:r>
          </w:p>
          <w:p w14:paraId="58D9F749"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2E28476" w14:textId="25F83305"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%The original image,the Prewitt X &amp; Y filtered images, the % Prewitt Gradient, and the Prewitt Edges are displayed. </w:t>
            </w:r>
          </w:p>
          <w:p w14:paraId="770095A7"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figure</w:t>
            </w:r>
          </w:p>
          <w:p w14:paraId="6C7A325C"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1)</w:t>
            </w:r>
          </w:p>
          <w:p w14:paraId="26EAD5A8"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imshow(a)</w:t>
            </w:r>
          </w:p>
          <w:p w14:paraId="1A13469B"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'Original Image'</w:t>
            </w:r>
            <w:r>
              <w:rPr>
                <w:rFonts w:ascii="Courier New" w:hAnsi="Courier New" w:cs="Courier New"/>
                <w:color w:val="000000"/>
                <w:sz w:val="30"/>
                <w:szCs w:val="30"/>
                <w:lang w:val="tr-TR"/>
              </w:rPr>
              <w:t>)</w:t>
            </w:r>
          </w:p>
          <w:p w14:paraId="7088611A"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B021683"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2)</w:t>
            </w:r>
          </w:p>
          <w:p w14:paraId="5A266100"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imshow(x)</w:t>
            </w:r>
          </w:p>
          <w:p w14:paraId="0D642CCC"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title(</w:t>
            </w:r>
            <w:r>
              <w:rPr>
                <w:rFonts w:ascii="Courier New" w:hAnsi="Courier New" w:cs="Courier New"/>
                <w:color w:val="AA04F9"/>
                <w:sz w:val="30"/>
                <w:szCs w:val="30"/>
                <w:lang w:val="tr-TR"/>
              </w:rPr>
              <w:t>'Prewitt X Filtered Image'</w:t>
            </w:r>
            <w:r>
              <w:rPr>
                <w:rFonts w:ascii="Courier New" w:hAnsi="Courier New" w:cs="Courier New"/>
                <w:color w:val="000000"/>
                <w:sz w:val="30"/>
                <w:szCs w:val="30"/>
                <w:lang w:val="tr-TR"/>
              </w:rPr>
              <w:t>);</w:t>
            </w:r>
          </w:p>
          <w:p w14:paraId="571741E2"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24768A6"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3)</w:t>
            </w:r>
          </w:p>
          <w:p w14:paraId="78867135"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imshow(y)</w:t>
            </w:r>
          </w:p>
          <w:p w14:paraId="58B1F457"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'Prewitt Y Filtered Image'</w:t>
            </w:r>
            <w:r>
              <w:rPr>
                <w:rFonts w:ascii="Courier New" w:hAnsi="Courier New" w:cs="Courier New"/>
                <w:color w:val="000000"/>
                <w:sz w:val="30"/>
                <w:szCs w:val="30"/>
                <w:lang w:val="tr-TR"/>
              </w:rPr>
              <w:t>);</w:t>
            </w:r>
          </w:p>
          <w:p w14:paraId="3DF791A3"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D9AE07F"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5)</w:t>
            </w:r>
          </w:p>
          <w:p w14:paraId="19A35084"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imshow(gr)</w:t>
            </w:r>
          </w:p>
          <w:p w14:paraId="29548C68"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'Prewitt Gradient'</w:t>
            </w:r>
            <w:r>
              <w:rPr>
                <w:rFonts w:ascii="Courier New" w:hAnsi="Courier New" w:cs="Courier New"/>
                <w:color w:val="000000"/>
                <w:sz w:val="30"/>
                <w:szCs w:val="30"/>
                <w:lang w:val="tr-TR"/>
              </w:rPr>
              <w:t>)</w:t>
            </w:r>
          </w:p>
          <w:p w14:paraId="2B9B2AF4"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ACB9CD1"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6)</w:t>
            </w:r>
          </w:p>
          <w:p w14:paraId="704BF762"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imshow(ed)</w:t>
            </w:r>
          </w:p>
          <w:p w14:paraId="2D5E5560" w14:textId="77777777" w:rsidR="00646F34" w:rsidRDefault="00646F34" w:rsidP="00646F3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'Prewitt Edges'</w:t>
            </w:r>
            <w:r>
              <w:rPr>
                <w:rFonts w:ascii="Courier New" w:hAnsi="Courier New" w:cs="Courier New"/>
                <w:color w:val="000000"/>
                <w:sz w:val="30"/>
                <w:szCs w:val="30"/>
                <w:lang w:val="tr-TR"/>
              </w:rPr>
              <w:t>)</w:t>
            </w:r>
          </w:p>
          <w:p w14:paraId="2952ED62" w14:textId="46B5FC07" w:rsidR="00836ED0" w:rsidRDefault="00836ED0" w:rsidP="00D6415F">
            <w:pPr>
              <w:jc w:val="both"/>
              <w:rPr>
                <w:rFonts w:ascii="Cambria Math" w:hAnsi="Cambria Math"/>
                <w:sz w:val="36"/>
                <w:szCs w:val="36"/>
              </w:rPr>
            </w:pPr>
          </w:p>
          <w:p w14:paraId="5A086B80" w14:textId="5BF7F388" w:rsidR="00FD4031" w:rsidRPr="002019B9" w:rsidRDefault="002019B9" w:rsidP="002019B9">
            <w:pPr>
              <w:pStyle w:val="Heading3"/>
              <w:jc w:val="center"/>
              <w:rPr>
                <w:rFonts w:ascii="Cambria Math" w:hAnsi="Cambria Math"/>
                <w:color w:val="002060"/>
                <w:sz w:val="50"/>
                <w:szCs w:val="50"/>
                <w:vertAlign w:val="subscript"/>
              </w:rPr>
            </w:pPr>
            <w:r>
              <w:rPr>
                <w:rFonts w:ascii="Cambria Math" w:hAnsi="Cambria Math"/>
                <w:color w:val="002060"/>
                <w:sz w:val="50"/>
                <w:szCs w:val="50"/>
              </w:rPr>
              <w:t>First Derivative</w:t>
            </w:r>
          </w:p>
          <w:p w14:paraId="5686EA0A" w14:textId="70521774" w:rsidR="00FD4031" w:rsidRPr="00A559EC" w:rsidRDefault="002019B9" w:rsidP="00FD4031">
            <w:pPr>
              <w:pStyle w:val="Heading3"/>
              <w:rPr>
                <w:rFonts w:ascii="Cambria Math" w:hAnsi="Cambria Math"/>
                <w:color w:val="002060"/>
                <w:sz w:val="40"/>
                <w:szCs w:val="40"/>
                <w:vertAlign w:val="subscript"/>
              </w:rPr>
            </w:pPr>
            <w:r>
              <w:rPr>
                <w:rFonts w:ascii="Cambria Math" w:hAnsi="Cambria Math"/>
                <w:color w:val="002060"/>
                <w:sz w:val="40"/>
                <w:szCs w:val="40"/>
              </w:rPr>
              <w:t>Sobel Filter</w:t>
            </w:r>
          </w:p>
          <w:p w14:paraId="3FF0A7DB" w14:textId="2E4C416C" w:rsidR="00107233" w:rsidRDefault="00FD4031" w:rsidP="00107233">
            <w:pPr>
              <w:jc w:val="both"/>
              <w:rPr>
                <w:rFonts w:ascii="Cambria Math" w:hAnsi="Cambria Math"/>
                <w:sz w:val="36"/>
                <w:szCs w:val="36"/>
              </w:rPr>
            </w:pPr>
            <w:r>
              <w:rPr>
                <w:rFonts w:ascii="Cambria Math" w:hAnsi="Cambria Math"/>
                <w:sz w:val="36"/>
                <w:szCs w:val="36"/>
              </w:rPr>
              <w:t>Th</w:t>
            </w:r>
            <w:r w:rsidR="00E02A4B">
              <w:rPr>
                <w:rFonts w:ascii="Cambria Math" w:hAnsi="Cambria Math"/>
                <w:sz w:val="36"/>
                <w:szCs w:val="36"/>
              </w:rPr>
              <w:t xml:space="preserve">e </w:t>
            </w:r>
            <w:r w:rsidR="003459AA">
              <w:rPr>
                <w:rFonts w:ascii="Cambria Math" w:hAnsi="Cambria Math"/>
                <w:sz w:val="36"/>
                <w:szCs w:val="36"/>
              </w:rPr>
              <w:t>Sobel</w:t>
            </w:r>
            <w:r w:rsidR="00E02A4B">
              <w:rPr>
                <w:rFonts w:ascii="Cambria Math" w:hAnsi="Cambria Math"/>
                <w:sz w:val="36"/>
                <w:szCs w:val="36"/>
              </w:rPr>
              <w:t xml:space="preserve"> filter</w:t>
            </w:r>
            <w:r w:rsidR="00E3283A">
              <w:rPr>
                <w:rFonts w:ascii="Cambria Math" w:hAnsi="Cambria Math"/>
                <w:sz w:val="36"/>
                <w:szCs w:val="36"/>
              </w:rPr>
              <w:t xml:space="preserve"> or Sobel-</w:t>
            </w:r>
            <w:r w:rsidR="00A214AF">
              <w:rPr>
                <w:rFonts w:ascii="Cambria Math" w:hAnsi="Cambria Math"/>
                <w:sz w:val="36"/>
                <w:szCs w:val="36"/>
              </w:rPr>
              <w:t>Feldman</w:t>
            </w:r>
            <w:r w:rsidR="00E3283A">
              <w:rPr>
                <w:rFonts w:ascii="Cambria Math" w:hAnsi="Cambria Math"/>
                <w:sz w:val="36"/>
                <w:szCs w:val="36"/>
              </w:rPr>
              <w:t xml:space="preserve"> </w:t>
            </w:r>
            <w:r w:rsidR="00A214AF">
              <w:rPr>
                <w:rFonts w:ascii="Cambria Math" w:hAnsi="Cambria Math"/>
                <w:sz w:val="36"/>
                <w:szCs w:val="36"/>
              </w:rPr>
              <w:t>operator</w:t>
            </w:r>
            <w:r w:rsidR="00E02A4B">
              <w:rPr>
                <w:rFonts w:ascii="Cambria Math" w:hAnsi="Cambria Math"/>
                <w:sz w:val="36"/>
                <w:szCs w:val="36"/>
              </w:rPr>
              <w:t xml:space="preserve"> is a first derivative operator that </w:t>
            </w:r>
            <w:r w:rsidR="00735F22">
              <w:rPr>
                <w:rFonts w:ascii="Cambria Math" w:hAnsi="Cambria Math"/>
                <w:sz w:val="36"/>
                <w:szCs w:val="36"/>
              </w:rPr>
              <w:t>uses special filter kernel</w:t>
            </w:r>
            <w:r w:rsidR="000A7ACA">
              <w:rPr>
                <w:rFonts w:ascii="Cambria Math" w:hAnsi="Cambria Math"/>
                <w:sz w:val="36"/>
                <w:szCs w:val="36"/>
              </w:rPr>
              <w:t xml:space="preserve">s there perform simultaneous derivative and smoothing </w:t>
            </w:r>
            <w:r w:rsidR="00316F59">
              <w:rPr>
                <w:rFonts w:ascii="Cambria Math" w:hAnsi="Cambria Math"/>
                <w:sz w:val="36"/>
                <w:szCs w:val="36"/>
              </w:rPr>
              <w:t>on an image. It does this by the process of convolution</w:t>
            </w:r>
            <w:r w:rsidR="00053BAC">
              <w:rPr>
                <w:rFonts w:ascii="Cambria Math" w:hAnsi="Cambria Math"/>
                <w:sz w:val="36"/>
                <w:szCs w:val="36"/>
              </w:rPr>
              <w:t xml:space="preserve">. </w:t>
            </w:r>
            <w:r w:rsidR="00F978D5">
              <w:rPr>
                <w:rFonts w:ascii="Cambria Math" w:hAnsi="Cambria Math"/>
                <w:sz w:val="36"/>
                <w:szCs w:val="36"/>
              </w:rPr>
              <w:t>Each</w:t>
            </w:r>
            <w:r w:rsidR="00107233">
              <w:rPr>
                <w:rFonts w:ascii="Cambria Math" w:hAnsi="Cambria Math"/>
                <w:sz w:val="36"/>
                <w:szCs w:val="36"/>
              </w:rPr>
              <w:t xml:space="preserve"> filter is made up of 3 one-dimensional central difference filters stacked together.</w:t>
            </w:r>
            <w:r w:rsidR="00F978D5">
              <w:rPr>
                <w:rFonts w:ascii="Cambria Math" w:hAnsi="Cambria Math"/>
                <w:sz w:val="36"/>
                <w:szCs w:val="36"/>
              </w:rPr>
              <w:t xml:space="preserve"> Sobel and Feldman</w:t>
            </w:r>
            <w:r w:rsidR="00107233">
              <w:rPr>
                <w:rFonts w:ascii="Cambria Math" w:hAnsi="Cambria Math"/>
                <w:sz w:val="36"/>
                <w:szCs w:val="36"/>
              </w:rPr>
              <w:t xml:space="preserve"> stacked the 1D filters to mitigate their high noise sensitivities. The X and Y kernel filters are:</w:t>
            </w:r>
          </w:p>
          <w:p w14:paraId="0E644145" w14:textId="577756AC" w:rsidR="00107233" w:rsidRPr="00136BFB" w:rsidRDefault="00F103C8" w:rsidP="00107233">
            <w:pPr>
              <w:jc w:val="center"/>
              <w:rPr>
                <w:rFonts w:ascii="Cambria Math" w:hAnsi="Cambria Math"/>
                <w:sz w:val="36"/>
                <w:szCs w:val="36"/>
              </w:rPr>
            </w:pPr>
            <w:r>
              <w:rPr>
                <w:noProof/>
              </w:rPr>
              <w:drawing>
                <wp:inline distT="0" distB="0" distL="0" distR="0" wp14:anchorId="1844EB97" wp14:editId="64E536BC">
                  <wp:extent cx="2605188" cy="134132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3894" cy="1361255"/>
                          </a:xfrm>
                          <a:prstGeom prst="rect">
                            <a:avLst/>
                          </a:prstGeom>
                        </pic:spPr>
                      </pic:pic>
                    </a:graphicData>
                  </a:graphic>
                </wp:inline>
              </w:drawing>
            </w:r>
          </w:p>
          <w:p w14:paraId="02937972" w14:textId="46462897" w:rsidR="00CB447F" w:rsidRPr="00144D1C" w:rsidRDefault="00107233" w:rsidP="00144D1C">
            <w:pPr>
              <w:jc w:val="both"/>
              <w:rPr>
                <w:rFonts w:ascii="Cambria Math" w:eastAsiaTheme="minorEastAsia" w:hAnsi="Cambria Math"/>
                <w:sz w:val="36"/>
                <w:szCs w:val="36"/>
              </w:rPr>
            </w:pPr>
            <w:r>
              <w:rPr>
                <w:rFonts w:ascii="Cambria Math" w:eastAsiaTheme="minorEastAsia" w:hAnsi="Cambria Math"/>
                <w:sz w:val="36"/>
                <w:szCs w:val="36"/>
              </w:rPr>
              <w:t xml:space="preserve">The X-filter performs smoothing in the vertical direction and derivative in the horizontal direction (to detect vertical edges). The Y-filter is simply a transpose of the X-filter. </w:t>
            </w:r>
          </w:p>
          <w:p w14:paraId="5B5ECEB4" w14:textId="77777777" w:rsidR="00C260E8" w:rsidRDefault="00C260E8" w:rsidP="00C260E8">
            <w:pPr>
              <w:jc w:val="both"/>
              <w:rPr>
                <w:rFonts w:ascii="Cambria Math" w:eastAsiaTheme="minorEastAsia" w:hAnsi="Cambria Math"/>
                <w:sz w:val="36"/>
                <w:szCs w:val="36"/>
              </w:rPr>
            </w:pPr>
            <w:r>
              <w:rPr>
                <w:rFonts w:ascii="Cambria Math" w:eastAsiaTheme="minorEastAsia" w:hAnsi="Cambria Math"/>
                <w:sz w:val="36"/>
                <w:szCs w:val="36"/>
              </w:rPr>
              <w:t xml:space="preserve">To obtain a Sobel filtered image, the Sobel filter is used to scan the image, and, at every instance, the convolution of the image window with the Sobel filter is taken. </w:t>
            </w:r>
          </w:p>
          <w:p w14:paraId="63A2C76C" w14:textId="77777777" w:rsidR="00C260E8" w:rsidRDefault="00C260E8" w:rsidP="00CB447F">
            <w:pPr>
              <w:jc w:val="center"/>
              <w:rPr>
                <w:rFonts w:ascii="Cambria Math" w:hAnsi="Cambria Math"/>
                <w:sz w:val="36"/>
                <w:szCs w:val="36"/>
              </w:rPr>
            </w:pPr>
          </w:p>
          <w:p w14:paraId="0EB8CBC9" w14:textId="1239C348" w:rsidR="003B2246" w:rsidRDefault="003B2246" w:rsidP="003B2246">
            <w:pPr>
              <w:jc w:val="both"/>
              <w:rPr>
                <w:rFonts w:ascii="Cambria Math" w:hAnsi="Cambria Math"/>
                <w:sz w:val="36"/>
                <w:szCs w:val="36"/>
              </w:rPr>
            </w:pPr>
            <w:r>
              <w:rPr>
                <w:rFonts w:ascii="Cambria Math" w:hAnsi="Cambria Math"/>
                <w:sz w:val="36"/>
                <w:szCs w:val="36"/>
              </w:rPr>
              <w:lastRenderedPageBreak/>
              <w:t>In MATLAB, the following function was written. The function accepts an image</w:t>
            </w:r>
            <w:r w:rsidR="008C7BB8">
              <w:rPr>
                <w:rFonts w:ascii="Cambria Math" w:hAnsi="Cambria Math"/>
                <w:sz w:val="36"/>
                <w:szCs w:val="36"/>
              </w:rPr>
              <w:t xml:space="preserve"> and a threshold (to obtain the edges)</w:t>
            </w:r>
            <w:r w:rsidR="000C6BB1">
              <w:rPr>
                <w:rFonts w:ascii="Cambria Math" w:hAnsi="Cambria Math"/>
                <w:sz w:val="36"/>
                <w:szCs w:val="36"/>
              </w:rPr>
              <w:t xml:space="preserve"> as inputs</w:t>
            </w:r>
            <w:r w:rsidR="008C7BB8">
              <w:rPr>
                <w:rFonts w:ascii="Cambria Math" w:hAnsi="Cambria Math"/>
                <w:sz w:val="36"/>
                <w:szCs w:val="36"/>
              </w:rPr>
              <w:t>,</w:t>
            </w:r>
            <w:r w:rsidR="00B42E72">
              <w:rPr>
                <w:rFonts w:ascii="Cambria Math" w:hAnsi="Cambria Math"/>
                <w:sz w:val="36"/>
                <w:szCs w:val="36"/>
              </w:rPr>
              <w:t xml:space="preserve"> and</w:t>
            </w:r>
            <w:r>
              <w:rPr>
                <w:rFonts w:ascii="Cambria Math" w:hAnsi="Cambria Math"/>
                <w:sz w:val="36"/>
                <w:szCs w:val="36"/>
              </w:rPr>
              <w:t xml:space="preserve"> returns</w:t>
            </w:r>
            <w:r w:rsidR="00514378">
              <w:rPr>
                <w:rFonts w:ascii="Cambria Math" w:hAnsi="Cambria Math"/>
                <w:sz w:val="36"/>
                <w:szCs w:val="36"/>
              </w:rPr>
              <w:t xml:space="preserve"> </w:t>
            </w:r>
            <w:r w:rsidR="00B42E72" w:rsidRPr="00B42E72">
              <w:rPr>
                <w:rFonts w:ascii="Cambria Math" w:hAnsi="Cambria Math"/>
                <w:sz w:val="36"/>
                <w:szCs w:val="36"/>
              </w:rPr>
              <w:t>the Sobel X &amp; Y filtered images, the Sobel Gradient, and the Sobel Edges</w:t>
            </w:r>
            <w:r w:rsidR="008C7BB8">
              <w:rPr>
                <w:rFonts w:ascii="Cambria Math" w:hAnsi="Cambria Math"/>
                <w:sz w:val="36"/>
                <w:szCs w:val="36"/>
              </w:rPr>
              <w:t>.</w:t>
            </w:r>
            <w:r>
              <w:rPr>
                <w:rFonts w:ascii="Cambria Math" w:hAnsi="Cambria Math"/>
                <w:sz w:val="36"/>
                <w:szCs w:val="36"/>
              </w:rPr>
              <w:t xml:space="preserve"> </w:t>
            </w:r>
          </w:p>
          <w:p w14:paraId="74BDD96C" w14:textId="3BE4FE59" w:rsidR="006B16E0" w:rsidRDefault="006B16E0" w:rsidP="00D6415F">
            <w:pPr>
              <w:jc w:val="both"/>
              <w:rPr>
                <w:rFonts w:ascii="Cambria Math" w:hAnsi="Cambria Math"/>
                <w:sz w:val="36"/>
                <w:szCs w:val="36"/>
              </w:rPr>
            </w:pPr>
          </w:p>
          <w:p w14:paraId="1322D193"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function</w:t>
            </w:r>
            <w:r>
              <w:rPr>
                <w:rFonts w:ascii="Courier New" w:hAnsi="Courier New" w:cs="Courier New"/>
                <w:color w:val="000000"/>
                <w:sz w:val="30"/>
                <w:szCs w:val="30"/>
                <w:lang w:val="tr-TR"/>
              </w:rPr>
              <w:t xml:space="preserve"> [output1, output2, output3, output4] = lab3sobel(img, t1)</w:t>
            </w:r>
          </w:p>
          <w:p w14:paraId="39CEBBCF"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B07D202" w14:textId="16A215ED"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row, column, and channels of the image are obtained </w:t>
            </w:r>
            <w:r w:rsidR="007F62F9">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along with the cardinality of the image. </w:t>
            </w:r>
          </w:p>
          <w:p w14:paraId="06108074"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[r, c, ch] = size(img);</w:t>
            </w:r>
          </w:p>
          <w:p w14:paraId="421CA0EE"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Card = r*c;</w:t>
            </w:r>
          </w:p>
          <w:p w14:paraId="5F56AC8A"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0DCE64E" w14:textId="32D03E53"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This is added in case the image introduced is an RGB </w:t>
            </w:r>
            <w:r w:rsidR="007F62F9">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image. It functions to convert it to a gray-scale image. </w:t>
            </w:r>
          </w:p>
          <w:p w14:paraId="557C0F68"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(ch == 3)</w:t>
            </w:r>
          </w:p>
          <w:p w14:paraId="1367F727"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img = rgb2gray(img);</w:t>
            </w:r>
          </w:p>
          <w:p w14:paraId="16815C00"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7BB334C1"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24FBB844"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%Convert the image to double before performing any %mathematical operation</w:t>
            </w:r>
          </w:p>
          <w:p w14:paraId="67D8CEC2"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 = double(img);</w:t>
            </w:r>
          </w:p>
          <w:p w14:paraId="0380E250"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48D15C3" w14:textId="0347D1DB"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Create the sobel filters; the x-filter will be used to </w:t>
            </w:r>
            <w:r w:rsidR="00CA5B8B">
              <w:rPr>
                <w:rFonts w:ascii="Courier New" w:hAnsi="Courier New" w:cs="Courier New"/>
                <w:color w:val="028009"/>
                <w:sz w:val="30"/>
                <w:szCs w:val="30"/>
                <w:lang w:val="tr-TR"/>
              </w:rPr>
              <w:t>%</w:t>
            </w:r>
            <w:r>
              <w:rPr>
                <w:rFonts w:ascii="Courier New" w:hAnsi="Courier New" w:cs="Courier New"/>
                <w:color w:val="028009"/>
                <w:sz w:val="30"/>
                <w:szCs w:val="30"/>
                <w:lang w:val="tr-TR"/>
              </w:rPr>
              <w:t>create the</w:t>
            </w:r>
            <w:r w:rsidR="00CA5B8B">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vertically filtered image, while the y-filter </w:t>
            </w:r>
            <w:r w:rsidR="00CA5B8B">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will be used to create the horizontally filtered image. </w:t>
            </w:r>
          </w:p>
          <w:p w14:paraId="6388DB64"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x_filt = [-1 0 1; -2 0 2; -1 0 1];</w:t>
            </w:r>
          </w:p>
          <w:p w14:paraId="1455676B"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y_filt = [-1 -2 -1; 0 0 0; 1 2 1];</w:t>
            </w:r>
          </w:p>
          <w:p w14:paraId="2B6D306A"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6E7235C"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The sobel filter has a size (2k+1)x(2k+1), where k = 1;</w:t>
            </w:r>
          </w:p>
          <w:p w14:paraId="3C443386"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k = 1;</w:t>
            </w:r>
          </w:p>
          <w:p w14:paraId="1F7970E0"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38002A1" w14:textId="71089A52"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To ensure that we don't end up with images of different </w:t>
            </w:r>
            <w:r w:rsidR="00CE1D2B">
              <w:rPr>
                <w:rFonts w:ascii="Courier New" w:hAnsi="Courier New" w:cs="Courier New"/>
                <w:color w:val="028009"/>
                <w:sz w:val="30"/>
                <w:szCs w:val="30"/>
                <w:lang w:val="tr-TR"/>
              </w:rPr>
              <w:t>%</w:t>
            </w:r>
            <w:r>
              <w:rPr>
                <w:rFonts w:ascii="Courier New" w:hAnsi="Courier New" w:cs="Courier New"/>
                <w:color w:val="028009"/>
                <w:sz w:val="30"/>
                <w:szCs w:val="30"/>
                <w:lang w:val="tr-TR"/>
              </w:rPr>
              <w:t>sizes relative</w:t>
            </w:r>
            <w:r w:rsidR="00CE1D2B">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to the original images, we initialize our </w:t>
            </w:r>
            <w:r w:rsidR="00CE1D2B">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final images with the same number of rows</w:t>
            </w:r>
            <w:r w:rsidR="00CE1D2B">
              <w:rPr>
                <w:rFonts w:ascii="Courier New" w:hAnsi="Courier New" w:cs="Courier New"/>
                <w:lang w:val="tr-TR"/>
              </w:rPr>
              <w:t xml:space="preserve"> </w:t>
            </w:r>
            <w:r>
              <w:rPr>
                <w:rFonts w:ascii="Courier New" w:hAnsi="Courier New" w:cs="Courier New"/>
                <w:color w:val="028009"/>
                <w:sz w:val="30"/>
                <w:szCs w:val="30"/>
                <w:lang w:val="tr-TR"/>
              </w:rPr>
              <w:t xml:space="preserve">and columns as </w:t>
            </w:r>
            <w:r w:rsidR="00CE1D2B">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the original ones. </w:t>
            </w:r>
          </w:p>
          <w:p w14:paraId="00F19A68"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Ihor = zeros(r, c);</w:t>
            </w:r>
          </w:p>
          <w:p w14:paraId="4FBD38EF"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Iver = zeros(r, c);</w:t>
            </w:r>
          </w:p>
          <w:p w14:paraId="293E08A9"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Igrad = zeros(r, c);</w:t>
            </w:r>
          </w:p>
          <w:p w14:paraId="4BDF068C"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Iedge = zeros(r, c);</w:t>
            </w:r>
          </w:p>
          <w:p w14:paraId="460B09D1"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084726A" w14:textId="0A6B47DC"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lastRenderedPageBreak/>
              <w:t xml:space="preserve">% Use nested for-loops to create a window for scanning the </w:t>
            </w:r>
            <w:r w:rsidR="00144D1C">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image.</w:t>
            </w:r>
          </w:p>
          <w:p w14:paraId="64261E07"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i=(k+1):1:r-k</w:t>
            </w:r>
          </w:p>
          <w:p w14:paraId="255AE45C"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j=(k+1):1:c-k</w:t>
            </w:r>
          </w:p>
          <w:p w14:paraId="2AF773E4"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%the window will go from -k to +k</w:t>
            </w:r>
          </w:p>
          <w:p w14:paraId="7225BCD4"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wp = I(i-k:i+k, j-k:j+k);</w:t>
            </w:r>
          </w:p>
          <w:p w14:paraId="2CCA0A67" w14:textId="06909A08"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Perform convolution using the previously created </w:t>
            </w:r>
            <w:r w:rsidR="00CE1D2B">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masks. </w:t>
            </w:r>
          </w:p>
          <w:p w14:paraId="5DFDCEC8"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Iver(i,j) = sum(wp(:).*x_filt(:));</w:t>
            </w:r>
          </w:p>
          <w:p w14:paraId="6CF2C5CA"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Ihor(i,j) = sum(wp(:).*y_filt(:));</w:t>
            </w:r>
          </w:p>
          <w:p w14:paraId="389ACF3E"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Igrad(i,j) = sqrt((Iver(i,j)^2 + Ihor(i,j)^2));</w:t>
            </w:r>
          </w:p>
          <w:p w14:paraId="260D56EA"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8CC1D3B"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Iedge(i,j) = Igrad(i,j);</w:t>
            </w:r>
          </w:p>
          <w:p w14:paraId="798A528C" w14:textId="28B2737B"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Use the threshold to determine which pixels </w:t>
            </w:r>
            <w:r w:rsidR="00CE1D2B">
              <w:rPr>
                <w:rFonts w:ascii="Courier New" w:hAnsi="Courier New" w:cs="Courier New"/>
                <w:color w:val="028009"/>
                <w:sz w:val="30"/>
                <w:szCs w:val="30"/>
                <w:lang w:val="tr-TR"/>
              </w:rPr>
              <w:t>%</w:t>
            </w:r>
            <w:r>
              <w:rPr>
                <w:rFonts w:ascii="Courier New" w:hAnsi="Courier New" w:cs="Courier New"/>
                <w:color w:val="028009"/>
                <w:sz w:val="30"/>
                <w:szCs w:val="30"/>
                <w:lang w:val="tr-TR"/>
              </w:rPr>
              <w:t>qualify as edges.</w:t>
            </w:r>
          </w:p>
          <w:p w14:paraId="4A8DB733"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Iedge(i,j) &gt;= t1</w:t>
            </w:r>
          </w:p>
          <w:p w14:paraId="39BA008F"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Iedge(i,j) = 255;</w:t>
            </w:r>
          </w:p>
          <w:p w14:paraId="2FB45068"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w:t>
            </w:r>
          </w:p>
          <w:p w14:paraId="337D732F"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Iedge(i,j) = 0;</w:t>
            </w:r>
          </w:p>
          <w:p w14:paraId="6EB89DE6"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3B8E79DD"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63E5F01F"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0739B121"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60386556" w14:textId="3591BE01"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Convert the resulting images to unsigned 8-bit images </w:t>
            </w:r>
            <w:r w:rsidR="00CE1D2B">
              <w:rPr>
                <w:rFonts w:ascii="Courier New" w:hAnsi="Courier New" w:cs="Courier New"/>
                <w:color w:val="028009"/>
                <w:sz w:val="30"/>
                <w:szCs w:val="30"/>
                <w:lang w:val="tr-TR"/>
              </w:rPr>
              <w:t>%</w:t>
            </w:r>
            <w:r>
              <w:rPr>
                <w:rFonts w:ascii="Courier New" w:hAnsi="Courier New" w:cs="Courier New"/>
                <w:color w:val="028009"/>
                <w:sz w:val="30"/>
                <w:szCs w:val="30"/>
                <w:lang w:val="tr-TR"/>
              </w:rPr>
              <w:t>and return the</w:t>
            </w:r>
            <w:r w:rsidR="00CE1D2B">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results.</w:t>
            </w:r>
          </w:p>
          <w:p w14:paraId="6E946C95"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output1 = uint8(Ihor);</w:t>
            </w:r>
          </w:p>
          <w:p w14:paraId="4F166FE3"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output2 = uint8(Iver);</w:t>
            </w:r>
          </w:p>
          <w:p w14:paraId="2ACF36B3"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output3 = uint8(Igrad);</w:t>
            </w:r>
          </w:p>
          <w:p w14:paraId="6A7245B2"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output4 = uint8(Iedge);</w:t>
            </w:r>
          </w:p>
          <w:p w14:paraId="3CE8A13F"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37EB0B9" w14:textId="77777777" w:rsidR="001B785D" w:rsidRDefault="001B785D" w:rsidP="001B785D">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0D84D0C9" w14:textId="77777777" w:rsidR="00914671" w:rsidRDefault="00914671" w:rsidP="00914671">
            <w:pPr>
              <w:autoSpaceDE w:val="0"/>
              <w:autoSpaceDN w:val="0"/>
              <w:adjustRightInd w:val="0"/>
              <w:rPr>
                <w:rFonts w:ascii="Courier New" w:hAnsi="Courier New" w:cs="Courier New"/>
                <w:lang w:val="tr-TR"/>
              </w:rPr>
            </w:pPr>
          </w:p>
          <w:p w14:paraId="2650859D" w14:textId="06886161" w:rsidR="00EA267B" w:rsidRDefault="00EA267B" w:rsidP="00EA267B">
            <w:pPr>
              <w:jc w:val="both"/>
              <w:rPr>
                <w:rFonts w:ascii="Cambria Math" w:hAnsi="Cambria Math"/>
                <w:sz w:val="36"/>
                <w:szCs w:val="36"/>
              </w:rPr>
            </w:pPr>
            <w:r>
              <w:rPr>
                <w:rFonts w:ascii="Cambria Math" w:hAnsi="Cambria Math"/>
                <w:sz w:val="36"/>
                <w:szCs w:val="36"/>
              </w:rPr>
              <w:t xml:space="preserve">The following code calls the </w:t>
            </w:r>
            <w:r w:rsidR="00CE6D45">
              <w:rPr>
                <w:rFonts w:ascii="Cambria Math" w:hAnsi="Cambria Math"/>
                <w:sz w:val="36"/>
                <w:szCs w:val="36"/>
              </w:rPr>
              <w:t>Sobel filter</w:t>
            </w:r>
            <w:r>
              <w:rPr>
                <w:rFonts w:ascii="Cambria Math" w:hAnsi="Cambria Math"/>
                <w:sz w:val="36"/>
                <w:szCs w:val="36"/>
              </w:rPr>
              <w:t xml:space="preserve"> function and applies it on the input image, before displaying the results. </w:t>
            </w:r>
          </w:p>
          <w:p w14:paraId="03F7D130" w14:textId="2FA4AE27" w:rsidR="004437B5" w:rsidRDefault="004437B5" w:rsidP="004437B5">
            <w:pPr>
              <w:autoSpaceDE w:val="0"/>
              <w:autoSpaceDN w:val="0"/>
              <w:adjustRightInd w:val="0"/>
              <w:rPr>
                <w:rFonts w:ascii="Courier New" w:hAnsi="Courier New" w:cs="Courier New"/>
                <w:lang w:val="tr-TR"/>
              </w:rPr>
            </w:pPr>
          </w:p>
          <w:p w14:paraId="0210962E"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Sobel Filter</w:t>
            </w:r>
          </w:p>
          <w:p w14:paraId="515E2638"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Read the image to be preprocessed</w:t>
            </w:r>
          </w:p>
          <w:p w14:paraId="23ED2570"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b = imread(</w:t>
            </w:r>
            <w:r>
              <w:rPr>
                <w:rFonts w:ascii="Courier New" w:hAnsi="Courier New" w:cs="Courier New"/>
                <w:color w:val="AA04F9"/>
                <w:sz w:val="30"/>
                <w:szCs w:val="30"/>
                <w:lang w:val="tr-TR"/>
              </w:rPr>
              <w:t>'peppers.png'</w:t>
            </w:r>
            <w:r>
              <w:rPr>
                <w:rFonts w:ascii="Courier New" w:hAnsi="Courier New" w:cs="Courier New"/>
                <w:color w:val="000000"/>
                <w:sz w:val="30"/>
                <w:szCs w:val="30"/>
                <w:lang w:val="tr-TR"/>
              </w:rPr>
              <w:t>);</w:t>
            </w:r>
          </w:p>
          <w:p w14:paraId="5BC2042A" w14:textId="4E3CF40B"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threshold is a user-defined variable to obtain the %edges. </w:t>
            </w:r>
          </w:p>
          <w:p w14:paraId="3D26AE3A"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th1 = 150;</w:t>
            </w:r>
          </w:p>
          <w:p w14:paraId="0FF6C14A"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93D992A" w14:textId="148FACAD"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lastRenderedPageBreak/>
              <w:t>% We call the Sobel filter function. y1 represents the %Sobel Y-filtered image, x1 - Sobel X-fitered image, gr1 - %Sobel Gradient, and ed1 - Sobel Edge</w:t>
            </w:r>
          </w:p>
          <w:p w14:paraId="7B29C0C3"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[y1, x1, gr1, ed1] = lab3sobel(b, th1);</w:t>
            </w:r>
          </w:p>
          <w:p w14:paraId="0BD4F73F"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B872802" w14:textId="62691856"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%The original image,the Sobel X &amp; Y filtered images, the %Sobel Gradient, and the Sobel Edges are displayed. </w:t>
            </w:r>
          </w:p>
          <w:p w14:paraId="5B1695D7"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figure</w:t>
            </w:r>
          </w:p>
          <w:p w14:paraId="0C7F2D07"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1)</w:t>
            </w:r>
          </w:p>
          <w:p w14:paraId="05EF29CE"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imshow(b)</w:t>
            </w:r>
          </w:p>
          <w:p w14:paraId="43238985"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'Original Image'</w:t>
            </w:r>
            <w:r>
              <w:rPr>
                <w:rFonts w:ascii="Courier New" w:hAnsi="Courier New" w:cs="Courier New"/>
                <w:color w:val="000000"/>
                <w:sz w:val="30"/>
                <w:szCs w:val="30"/>
                <w:lang w:val="tr-TR"/>
              </w:rPr>
              <w:t>)</w:t>
            </w:r>
          </w:p>
          <w:p w14:paraId="455F8A4F"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D49CE1D"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2)</w:t>
            </w:r>
          </w:p>
          <w:p w14:paraId="13753170"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imshow(x1)</w:t>
            </w:r>
          </w:p>
          <w:p w14:paraId="11F655C1"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'Sobel X Filtered Image'</w:t>
            </w:r>
            <w:r>
              <w:rPr>
                <w:rFonts w:ascii="Courier New" w:hAnsi="Courier New" w:cs="Courier New"/>
                <w:color w:val="000000"/>
                <w:sz w:val="30"/>
                <w:szCs w:val="30"/>
                <w:lang w:val="tr-TR"/>
              </w:rPr>
              <w:t>);</w:t>
            </w:r>
          </w:p>
          <w:p w14:paraId="32448C34"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AC37E7C"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3)</w:t>
            </w:r>
          </w:p>
          <w:p w14:paraId="08D81B7D"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imshow(y1)</w:t>
            </w:r>
          </w:p>
          <w:p w14:paraId="65A345FA"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'Sobel Y Filtered Image'</w:t>
            </w:r>
            <w:r>
              <w:rPr>
                <w:rFonts w:ascii="Courier New" w:hAnsi="Courier New" w:cs="Courier New"/>
                <w:color w:val="000000"/>
                <w:sz w:val="30"/>
                <w:szCs w:val="30"/>
                <w:lang w:val="tr-TR"/>
              </w:rPr>
              <w:t>);</w:t>
            </w:r>
          </w:p>
          <w:p w14:paraId="43C0712B"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8C2674C"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5)</w:t>
            </w:r>
          </w:p>
          <w:p w14:paraId="65019EEE"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imshow(gr1)</w:t>
            </w:r>
          </w:p>
          <w:p w14:paraId="0A3B05E1"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'Sobel Gradient'</w:t>
            </w:r>
            <w:r>
              <w:rPr>
                <w:rFonts w:ascii="Courier New" w:hAnsi="Courier New" w:cs="Courier New"/>
                <w:color w:val="000000"/>
                <w:sz w:val="30"/>
                <w:szCs w:val="30"/>
                <w:lang w:val="tr-TR"/>
              </w:rPr>
              <w:t>)</w:t>
            </w:r>
          </w:p>
          <w:p w14:paraId="155D2E0E"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32BC9419"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6)</w:t>
            </w:r>
          </w:p>
          <w:p w14:paraId="078A41BA"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imshow(ed1)</w:t>
            </w:r>
          </w:p>
          <w:p w14:paraId="5E082A5A" w14:textId="77777777" w:rsidR="00084283" w:rsidRDefault="00084283" w:rsidP="00084283">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'Sobel Edges'</w:t>
            </w:r>
            <w:r>
              <w:rPr>
                <w:rFonts w:ascii="Courier New" w:hAnsi="Courier New" w:cs="Courier New"/>
                <w:color w:val="000000"/>
                <w:sz w:val="30"/>
                <w:szCs w:val="30"/>
                <w:lang w:val="tr-TR"/>
              </w:rPr>
              <w:t>)</w:t>
            </w:r>
          </w:p>
          <w:p w14:paraId="40A7BBC2" w14:textId="2C41F6AB" w:rsidR="004437B5" w:rsidRDefault="004437B5" w:rsidP="00D6415F">
            <w:pPr>
              <w:jc w:val="both"/>
              <w:rPr>
                <w:rFonts w:ascii="Cambria Math" w:hAnsi="Cambria Math"/>
                <w:sz w:val="36"/>
                <w:szCs w:val="36"/>
              </w:rPr>
            </w:pPr>
          </w:p>
          <w:p w14:paraId="79A0C2D4" w14:textId="26514B68" w:rsidR="00B32978" w:rsidRPr="00B32978" w:rsidRDefault="00B32978" w:rsidP="00B32978">
            <w:pPr>
              <w:pStyle w:val="Heading3"/>
              <w:jc w:val="center"/>
              <w:rPr>
                <w:rFonts w:ascii="Cambria Math" w:hAnsi="Cambria Math"/>
                <w:color w:val="002060"/>
                <w:sz w:val="50"/>
                <w:szCs w:val="50"/>
                <w:vertAlign w:val="subscript"/>
              </w:rPr>
            </w:pPr>
            <w:r>
              <w:rPr>
                <w:rFonts w:ascii="Cambria Math" w:hAnsi="Cambria Math"/>
                <w:color w:val="002060"/>
                <w:sz w:val="50"/>
                <w:szCs w:val="50"/>
              </w:rPr>
              <w:t>Second Derivative</w:t>
            </w:r>
          </w:p>
          <w:p w14:paraId="56A63C3A" w14:textId="77777777" w:rsidR="00DE6C0D" w:rsidRPr="005032D0" w:rsidRDefault="00DE6C0D" w:rsidP="00DE6C0D">
            <w:pPr>
              <w:pStyle w:val="Heading3"/>
              <w:jc w:val="center"/>
              <w:rPr>
                <w:rFonts w:ascii="Cambria Math" w:hAnsi="Cambria Math"/>
                <w:color w:val="002060"/>
                <w:sz w:val="44"/>
                <w:szCs w:val="44"/>
                <w:vertAlign w:val="subscript"/>
              </w:rPr>
            </w:pPr>
            <w:r w:rsidRPr="005032D0">
              <w:rPr>
                <w:rFonts w:ascii="Cambria Math" w:hAnsi="Cambria Math"/>
                <w:color w:val="002060"/>
                <w:sz w:val="44"/>
                <w:szCs w:val="44"/>
              </w:rPr>
              <w:t>Laplacian of Gaussian</w:t>
            </w:r>
          </w:p>
          <w:p w14:paraId="426159D5" w14:textId="7E390FFF" w:rsidR="00DE6C0D" w:rsidRDefault="00BF6CDB" w:rsidP="00DE6C0D">
            <w:pPr>
              <w:jc w:val="both"/>
              <w:rPr>
                <w:rFonts w:ascii="Cambria Math" w:hAnsi="Cambria Math"/>
                <w:sz w:val="36"/>
                <w:szCs w:val="36"/>
              </w:rPr>
            </w:pPr>
            <w:r>
              <w:rPr>
                <w:rFonts w:ascii="Cambria Math" w:hAnsi="Cambria Math"/>
                <w:sz w:val="36"/>
                <w:szCs w:val="36"/>
              </w:rPr>
              <w:t>The Laplacian measures the second spatial derivative of an image.  It highlights areas of an image that experience a sharp variation in intensity values. Here, the image is first smoothened using a Gaussian filter</w:t>
            </w:r>
            <w:r w:rsidR="00513BFE">
              <w:rPr>
                <w:rFonts w:ascii="Cambria Math" w:hAnsi="Cambria Math"/>
                <w:sz w:val="36"/>
                <w:szCs w:val="36"/>
              </w:rPr>
              <w:t>, and the zero crossings (which correspond to edges) are fo</w:t>
            </w:r>
            <w:r w:rsidR="00E83A07">
              <w:rPr>
                <w:rFonts w:ascii="Cambria Math" w:hAnsi="Cambria Math"/>
                <w:sz w:val="36"/>
                <w:szCs w:val="36"/>
              </w:rPr>
              <w:t xml:space="preserve">und by taking the Laplacian of the smoothened image. </w:t>
            </w:r>
          </w:p>
          <w:p w14:paraId="7D8EDBDD" w14:textId="77777777" w:rsidR="00B71C8A" w:rsidRPr="00B71C8A" w:rsidRDefault="00B71C8A" w:rsidP="00DE6C0D">
            <w:pPr>
              <w:jc w:val="both"/>
              <w:rPr>
                <w:rFonts w:ascii="Cambria Math" w:hAnsi="Cambria Math"/>
                <w:sz w:val="10"/>
                <w:szCs w:val="10"/>
              </w:rPr>
            </w:pPr>
          </w:p>
          <w:p w14:paraId="2BC01546" w14:textId="77777777" w:rsidR="00DE6C0D" w:rsidRPr="00934ED3" w:rsidRDefault="00DE6C0D" w:rsidP="00DE6C0D">
            <w:pPr>
              <w:jc w:val="both"/>
              <w:rPr>
                <w:rFonts w:ascii="Cambria Math" w:hAnsi="Cambria Math"/>
                <w:sz w:val="10"/>
                <w:szCs w:val="10"/>
              </w:rPr>
            </w:pPr>
          </w:p>
          <w:p w14:paraId="7EE9B2D9" w14:textId="42C05151" w:rsidR="00DE2ACE" w:rsidRDefault="00E86AC7" w:rsidP="008B6041">
            <w:pPr>
              <w:jc w:val="center"/>
              <w:rPr>
                <w:rFonts w:ascii="Cambria Math" w:eastAsiaTheme="minorEastAsia" w:hAnsi="Cambria Math"/>
                <w:sz w:val="36"/>
                <w:szCs w:val="36"/>
              </w:rPr>
            </w:pPr>
            <m:oMath>
              <m:r>
                <w:rPr>
                  <w:rFonts w:ascii="Cambria Math" w:eastAsiaTheme="minorEastAsia" w:hAnsi="Cambria Math"/>
                  <w:sz w:val="36"/>
                  <w:szCs w:val="36"/>
                </w:rPr>
                <m:t>O</m:t>
              </m:r>
              <m:d>
                <m:dPr>
                  <m:ctrlPr>
                    <w:rPr>
                      <w:rFonts w:ascii="Cambria Math" w:eastAsiaTheme="minorEastAsia" w:hAnsi="Cambria Math"/>
                      <w:i/>
                      <w:sz w:val="36"/>
                      <w:szCs w:val="36"/>
                    </w:rPr>
                  </m:ctrlPr>
                </m:dPr>
                <m:e>
                  <m:r>
                    <w:rPr>
                      <w:rFonts w:ascii="Cambria Math" w:eastAsiaTheme="minorEastAsia" w:hAnsi="Cambria Math"/>
                      <w:sz w:val="36"/>
                      <w:szCs w:val="36"/>
                    </w:rPr>
                    <m:t>x,y</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m:t>
                  </m:r>
                </m:e>
                <m:sup>
                  <m:r>
                    <w:rPr>
                      <w:rFonts w:ascii="Cambria Math" w:eastAsiaTheme="minorEastAsia" w:hAnsi="Cambria Math"/>
                      <w:sz w:val="36"/>
                      <w:szCs w:val="36"/>
                    </w:rPr>
                    <m:t>2</m:t>
                  </m:r>
                </m:sup>
              </m:sSup>
              <m:r>
                <w:rPr>
                  <w:rFonts w:ascii="Cambria Math" w:eastAsiaTheme="minorEastAsia" w:hAnsi="Cambria Math"/>
                  <w:sz w:val="36"/>
                  <w:szCs w:val="36"/>
                </w:rPr>
                <m:t>[I(x,y)*G(x,y)]</m:t>
              </m:r>
            </m:oMath>
            <w:r w:rsidR="008B6041">
              <w:rPr>
                <w:rFonts w:ascii="Cambria Math" w:eastAsiaTheme="minorEastAsia" w:hAnsi="Cambria Math"/>
                <w:sz w:val="36"/>
                <w:szCs w:val="36"/>
              </w:rPr>
              <w:t xml:space="preserve"> </w:t>
            </w:r>
            <w:r w:rsidR="00DE2ACE">
              <w:rPr>
                <w:rFonts w:ascii="Cambria Math" w:eastAsiaTheme="minorEastAsia" w:hAnsi="Cambria Math"/>
                <w:sz w:val="36"/>
                <w:szCs w:val="36"/>
              </w:rPr>
              <w:t>Or</w:t>
            </w:r>
            <w:r w:rsidR="008B6041">
              <w:rPr>
                <w:rFonts w:ascii="Cambria Math" w:eastAsiaTheme="minorEastAsia" w:hAnsi="Cambria Math"/>
                <w:sz w:val="36"/>
                <w:szCs w:val="36"/>
              </w:rPr>
              <w:t xml:space="preserve"> </w:t>
            </w:r>
            <m:oMath>
              <m:r>
                <w:rPr>
                  <w:rFonts w:ascii="Cambria Math" w:eastAsiaTheme="minorEastAsia" w:hAnsi="Cambria Math"/>
                  <w:sz w:val="36"/>
                  <w:szCs w:val="36"/>
                </w:rPr>
                <m:t>O</m:t>
              </m:r>
              <m:d>
                <m:dPr>
                  <m:ctrlPr>
                    <w:rPr>
                      <w:rFonts w:ascii="Cambria Math" w:eastAsiaTheme="minorEastAsia" w:hAnsi="Cambria Math"/>
                      <w:i/>
                      <w:sz w:val="36"/>
                      <w:szCs w:val="36"/>
                    </w:rPr>
                  </m:ctrlPr>
                </m:dPr>
                <m:e>
                  <m:r>
                    <w:rPr>
                      <w:rFonts w:ascii="Cambria Math" w:eastAsiaTheme="minorEastAsia" w:hAnsi="Cambria Math"/>
                      <w:sz w:val="36"/>
                      <w:szCs w:val="36"/>
                    </w:rPr>
                    <m:t>x,y</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m:t>
                  </m:r>
                </m:e>
                <m:sup>
                  <m:r>
                    <w:rPr>
                      <w:rFonts w:ascii="Cambria Math" w:eastAsiaTheme="minorEastAsia" w:hAnsi="Cambria Math"/>
                      <w:sz w:val="36"/>
                      <w:szCs w:val="36"/>
                    </w:rPr>
                    <m:t>2</m:t>
                  </m:r>
                </m:sup>
              </m:sSup>
              <m:r>
                <w:rPr>
                  <w:rFonts w:ascii="Cambria Math" w:eastAsiaTheme="minorEastAsia" w:hAnsi="Cambria Math"/>
                  <w:sz w:val="36"/>
                  <w:szCs w:val="36"/>
                </w:rPr>
                <m:t>G(x,y)*I(x,y)</m:t>
              </m:r>
            </m:oMath>
          </w:p>
          <w:p w14:paraId="3CA52E0F" w14:textId="77777777" w:rsidR="00DE6C0D" w:rsidRPr="00934ED3" w:rsidRDefault="00DE6C0D" w:rsidP="00DE6C0D">
            <w:pPr>
              <w:jc w:val="both"/>
              <w:rPr>
                <w:rFonts w:ascii="Cambria Math" w:hAnsi="Cambria Math"/>
                <w:sz w:val="10"/>
                <w:szCs w:val="10"/>
              </w:rPr>
            </w:pPr>
          </w:p>
          <w:p w14:paraId="29DD0082" w14:textId="49208BD0" w:rsidR="00F5760B" w:rsidRPr="006F3FED" w:rsidRDefault="00DE6C0D" w:rsidP="00DE6C0D">
            <w:pPr>
              <w:jc w:val="both"/>
              <w:rPr>
                <w:rFonts w:ascii="Cambria Math" w:hAnsi="Cambria Math"/>
                <w:sz w:val="28"/>
                <w:szCs w:val="28"/>
              </w:rPr>
            </w:pPr>
            <w:r w:rsidRPr="00692635">
              <w:rPr>
                <w:rFonts w:ascii="Cambria Math" w:hAnsi="Cambria Math"/>
                <w:sz w:val="28"/>
                <w:szCs w:val="28"/>
              </w:rPr>
              <w:t>Where</w:t>
            </w:r>
            <m:oMath>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oMath>
            <w:r w:rsidR="00C83A88">
              <w:rPr>
                <w:rFonts w:ascii="Cambria Math" w:eastAsiaTheme="minorEastAsia" w:hAnsi="Cambria Math"/>
                <w:sz w:val="28"/>
                <w:szCs w:val="28"/>
              </w:rPr>
              <w:t xml:space="preserve">is the Laplacian </w:t>
            </w:r>
            <w:r w:rsidR="003A48D8">
              <w:rPr>
                <w:rFonts w:ascii="Cambria Math" w:eastAsiaTheme="minorEastAsia" w:hAnsi="Cambria Math"/>
                <w:sz w:val="28"/>
                <w:szCs w:val="28"/>
              </w:rPr>
              <w:t xml:space="preserve">(which produces a </w:t>
            </w:r>
            <w:r w:rsidR="00B71C8A">
              <w:rPr>
                <w:rFonts w:ascii="Cambria Math" w:eastAsiaTheme="minorEastAsia" w:hAnsi="Cambria Math"/>
                <w:sz w:val="28"/>
                <w:szCs w:val="28"/>
              </w:rPr>
              <w:t>scalar</w:t>
            </w:r>
            <w:r w:rsidR="003A48D8">
              <w:rPr>
                <w:rFonts w:ascii="Cambria Math" w:eastAsiaTheme="minorEastAsia" w:hAnsi="Cambria Math"/>
                <w:sz w:val="28"/>
                <w:szCs w:val="28"/>
              </w:rPr>
              <w:t xml:space="preserve">), I(x,y) is the original image, and G(x,y) </w:t>
            </w:r>
            <w:r w:rsidRPr="00692635">
              <w:rPr>
                <w:rFonts w:ascii="Cambria Math" w:hAnsi="Cambria Math"/>
                <w:sz w:val="28"/>
                <w:szCs w:val="28"/>
              </w:rPr>
              <w:t xml:space="preserve">is the smoothed image; </w:t>
            </w:r>
          </w:p>
          <w:p w14:paraId="452B95D0" w14:textId="25CAB73C" w:rsidR="00F5760B" w:rsidRDefault="006817BE" w:rsidP="00DE6C0D">
            <w:pPr>
              <w:jc w:val="both"/>
              <w:rPr>
                <w:rFonts w:ascii="Cambria Math" w:hAnsi="Cambria Math"/>
                <w:sz w:val="36"/>
                <w:szCs w:val="36"/>
              </w:rPr>
            </w:pPr>
            <w:r>
              <w:rPr>
                <w:rFonts w:ascii="Cambria Math" w:hAnsi="Cambria Math"/>
                <w:sz w:val="36"/>
                <w:szCs w:val="36"/>
              </w:rPr>
              <w:lastRenderedPageBreak/>
              <w:t>The Laplacian operator is:</w:t>
            </w:r>
          </w:p>
          <w:p w14:paraId="6CE43137" w14:textId="5569D792" w:rsidR="006817BE" w:rsidRDefault="006F3FED" w:rsidP="006F3FED">
            <w:pPr>
              <w:jc w:val="center"/>
              <w:rPr>
                <w:rFonts w:ascii="Cambria Math" w:hAnsi="Cambria Math"/>
                <w:sz w:val="36"/>
                <w:szCs w:val="36"/>
              </w:rPr>
            </w:pPr>
            <w:r>
              <w:rPr>
                <w:noProof/>
              </w:rPr>
              <w:drawing>
                <wp:inline distT="0" distB="0" distL="0" distR="0" wp14:anchorId="587FD07B" wp14:editId="156CECBB">
                  <wp:extent cx="1371600" cy="139007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0897" cy="1399495"/>
                          </a:xfrm>
                          <a:prstGeom prst="rect">
                            <a:avLst/>
                          </a:prstGeom>
                        </pic:spPr>
                      </pic:pic>
                    </a:graphicData>
                  </a:graphic>
                </wp:inline>
              </w:drawing>
            </w:r>
          </w:p>
          <w:p w14:paraId="7500347F" w14:textId="77777777" w:rsidR="006817BE" w:rsidRDefault="006817BE" w:rsidP="00DE6C0D">
            <w:pPr>
              <w:jc w:val="both"/>
              <w:rPr>
                <w:rFonts w:ascii="Cambria Math" w:hAnsi="Cambria Math"/>
                <w:sz w:val="36"/>
                <w:szCs w:val="36"/>
              </w:rPr>
            </w:pPr>
          </w:p>
          <w:p w14:paraId="549A9352" w14:textId="734A63F7" w:rsidR="00DE6C0D" w:rsidRDefault="00DE6C0D" w:rsidP="00DE6C0D">
            <w:pPr>
              <w:jc w:val="both"/>
              <w:rPr>
                <w:rFonts w:ascii="Cambria Math" w:hAnsi="Cambria Math"/>
                <w:sz w:val="36"/>
                <w:szCs w:val="36"/>
              </w:rPr>
            </w:pPr>
            <w:r>
              <w:rPr>
                <w:rFonts w:ascii="Cambria Math" w:hAnsi="Cambria Math"/>
                <w:sz w:val="36"/>
                <w:szCs w:val="36"/>
              </w:rPr>
              <w:t xml:space="preserve">In MATLAB, the following function was written for the </w:t>
            </w:r>
            <w:r w:rsidR="007A5A05">
              <w:rPr>
                <w:rFonts w:ascii="Cambria Math" w:hAnsi="Cambria Math"/>
                <w:sz w:val="36"/>
                <w:szCs w:val="36"/>
              </w:rPr>
              <w:t xml:space="preserve">LoG filtering </w:t>
            </w:r>
            <w:r>
              <w:rPr>
                <w:rFonts w:ascii="Cambria Math" w:hAnsi="Cambria Math"/>
                <w:sz w:val="36"/>
                <w:szCs w:val="36"/>
              </w:rPr>
              <w:t>process. The function accepts an image</w:t>
            </w:r>
            <w:r w:rsidR="00E55A2F">
              <w:rPr>
                <w:rFonts w:ascii="Cambria Math" w:hAnsi="Cambria Math"/>
                <w:sz w:val="36"/>
                <w:szCs w:val="36"/>
              </w:rPr>
              <w:t xml:space="preserve"> as an input</w:t>
            </w:r>
            <w:r>
              <w:rPr>
                <w:rFonts w:ascii="Cambria Math" w:hAnsi="Cambria Math"/>
                <w:sz w:val="36"/>
                <w:szCs w:val="36"/>
              </w:rPr>
              <w:t>, and returns</w:t>
            </w:r>
            <w:r w:rsidR="00E55A2F">
              <w:rPr>
                <w:rFonts w:ascii="Cambria Math" w:hAnsi="Cambria Math"/>
                <w:sz w:val="36"/>
                <w:szCs w:val="36"/>
              </w:rPr>
              <w:t xml:space="preserve"> the LoG filtered version. </w:t>
            </w:r>
            <w:r>
              <w:rPr>
                <w:rFonts w:ascii="Cambria Math" w:hAnsi="Cambria Math"/>
                <w:sz w:val="36"/>
                <w:szCs w:val="36"/>
              </w:rPr>
              <w:t xml:space="preserve"> </w:t>
            </w:r>
          </w:p>
          <w:p w14:paraId="491289F4" w14:textId="77777777" w:rsidR="00DE6C0D" w:rsidRDefault="00DE6C0D" w:rsidP="00DE6C0D">
            <w:pPr>
              <w:jc w:val="both"/>
              <w:rPr>
                <w:rFonts w:ascii="Cambria Math" w:hAnsi="Cambria Math"/>
                <w:sz w:val="36"/>
                <w:szCs w:val="36"/>
              </w:rPr>
            </w:pPr>
          </w:p>
          <w:p w14:paraId="327F3D8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function</w:t>
            </w:r>
            <w:r>
              <w:rPr>
                <w:rFonts w:ascii="Courier New" w:hAnsi="Courier New" w:cs="Courier New"/>
                <w:color w:val="000000"/>
                <w:sz w:val="30"/>
                <w:szCs w:val="30"/>
                <w:lang w:val="tr-TR"/>
              </w:rPr>
              <w:t xml:space="preserve"> [output1, output2] = lab3log(img)</w:t>
            </w:r>
          </w:p>
          <w:p w14:paraId="5668A40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768C88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First of all, smoothen the image using Gaussian filtering.</w:t>
            </w:r>
          </w:p>
          <w:p w14:paraId="59E0C64B"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img = lab3gaussfilt(img);</w:t>
            </w:r>
          </w:p>
          <w:p w14:paraId="1F240563"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3EF6E26"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row, column, and channels of the image are obtained along with the cardinality of the image. </w:t>
            </w:r>
          </w:p>
          <w:p w14:paraId="536170B6"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[r, c, ch] = size(img);</w:t>
            </w:r>
          </w:p>
          <w:p w14:paraId="5C2DC5D7"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Card = r*c;</w:t>
            </w:r>
          </w:p>
          <w:p w14:paraId="630BAD2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1FDDDFF"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This is added in case the image introduced is an RGB image. </w:t>
            </w:r>
          </w:p>
          <w:p w14:paraId="133A6804"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It functions to convert it to a gray-scale image. </w:t>
            </w:r>
          </w:p>
          <w:p w14:paraId="42B515E7"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(ch == 3)</w:t>
            </w:r>
          </w:p>
          <w:p w14:paraId="38161E74"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img = rgb2gray(img);</w:t>
            </w:r>
          </w:p>
          <w:p w14:paraId="439B125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2F1AA6E3"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2C8116CD"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%Convert the image to double before performing any %mathematical operation</w:t>
            </w:r>
          </w:p>
          <w:p w14:paraId="6F54831F"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 = double(img);</w:t>
            </w:r>
          </w:p>
          <w:p w14:paraId="18373580"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90C1F15"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Create the sobel filters; the x-filter will be used to create the</w:t>
            </w:r>
          </w:p>
          <w:p w14:paraId="0111293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vertically filtered image, while the y-filter will be used to create the</w:t>
            </w:r>
          </w:p>
          <w:p w14:paraId="0A6712D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horizontally filtered image. </w:t>
            </w:r>
          </w:p>
          <w:p w14:paraId="2F4AEFF1"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LoG_filt = [0 1 0; 1 -4 1; 0 1 0];</w:t>
            </w:r>
          </w:p>
          <w:p w14:paraId="68E3BF1C"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 </w:t>
            </w:r>
          </w:p>
          <w:p w14:paraId="04279378"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The prewitt filter has a size (2k+1)x(2k+1), where k = 1;</w:t>
            </w:r>
          </w:p>
          <w:p w14:paraId="7D5108CE"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k = 1;</w:t>
            </w:r>
          </w:p>
          <w:p w14:paraId="28CBB91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A88F470"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To ensure that we don't end up with images of different sizes relative</w:t>
            </w:r>
          </w:p>
          <w:p w14:paraId="631625EE"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to the original images, we initialize our final images with the same number of rows</w:t>
            </w:r>
          </w:p>
          <w:p w14:paraId="63BA12F8"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and columns as the original ones. </w:t>
            </w:r>
          </w:p>
          <w:p w14:paraId="7476A96E"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ILoG = zeros(r, c);</w:t>
            </w:r>
          </w:p>
          <w:p w14:paraId="074ECC0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74F63E7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Use nested for-loops to create a window for scanning the image.</w:t>
            </w:r>
          </w:p>
          <w:p w14:paraId="25C7938E"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i=(k+1):1:r-k</w:t>
            </w:r>
          </w:p>
          <w:p w14:paraId="74748221"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j=(k+1):1:c-k</w:t>
            </w:r>
          </w:p>
          <w:p w14:paraId="34B11A2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%the window will go from -k to +k</w:t>
            </w:r>
          </w:p>
          <w:p w14:paraId="094464CB"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wp = I(i-k:i+k, j-k:j+k);</w:t>
            </w:r>
          </w:p>
          <w:p w14:paraId="1FDB7C71"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Perform convolution using the previously created masks. </w:t>
            </w:r>
          </w:p>
          <w:p w14:paraId="4241B37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ILoG(i,j) = sum(wp(:).*LoG_filt(:));</w:t>
            </w:r>
          </w:p>
          <w:p w14:paraId="6D8EFA2D"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1208CA8"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78C0C9B1"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17068224"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Create a row vector having the same number of columns as our original image. </w:t>
            </w:r>
          </w:p>
          <w:p w14:paraId="6FBB55D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Inew = zeros(1, c);</w:t>
            </w:r>
          </w:p>
          <w:p w14:paraId="00D95D9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ii = 1;</w:t>
            </w:r>
          </w:p>
          <w:p w14:paraId="2DE767B5"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182510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This is used to select the line segment. </w:t>
            </w:r>
          </w:p>
          <w:p w14:paraId="1F6BBA26"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The following syntax is just a trivial inclusion based on our observation of where an</w:t>
            </w:r>
          </w:p>
          <w:p w14:paraId="02D106E8"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edge will be present. </w:t>
            </w:r>
          </w:p>
          <w:p w14:paraId="2802ABDE"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mod(r, 2) == 0</w:t>
            </w:r>
          </w:p>
          <w:p w14:paraId="09881A9D"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r1 = r/2;</w:t>
            </w:r>
          </w:p>
          <w:p w14:paraId="4571B94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else</w:t>
            </w:r>
          </w:p>
          <w:p w14:paraId="36DE0936"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r1 = (r+1)/2;</w:t>
            </w:r>
          </w:p>
          <w:p w14:paraId="7F143D1F"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4679CCA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49AD8015"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This for-loop is included just in case we want the gradient profile along</w:t>
            </w:r>
          </w:p>
          <w:p w14:paraId="201775CE"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entire width of the image. </w:t>
            </w:r>
          </w:p>
          <w:p w14:paraId="3F0F20F3"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lastRenderedPageBreak/>
              <w:t>for</w:t>
            </w:r>
            <w:r>
              <w:rPr>
                <w:rFonts w:ascii="Courier New" w:hAnsi="Courier New" w:cs="Courier New"/>
                <w:color w:val="000000"/>
                <w:sz w:val="30"/>
                <w:szCs w:val="30"/>
                <w:lang w:val="tr-TR"/>
              </w:rPr>
              <w:t xml:space="preserve"> c1 = 1:1:c    </w:t>
            </w:r>
          </w:p>
          <w:p w14:paraId="426FDE3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Inew(ii,c1) = ILoG(r1, c1);</w:t>
            </w:r>
          </w:p>
          <w:p w14:paraId="58AC0EC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5BC02111"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74C1602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Convert the resulting images to unsigned 8-bit images and return the</w:t>
            </w:r>
          </w:p>
          <w:p w14:paraId="3993270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results.</w:t>
            </w:r>
          </w:p>
          <w:p w14:paraId="5D4D872B"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output1 = uint8(ILoG);</w:t>
            </w:r>
          </w:p>
          <w:p w14:paraId="024762FA"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7ACC8F2"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Since uint8 doesn't include negative values, we return the array for the</w:t>
            </w:r>
          </w:p>
          <w:p w14:paraId="0AA5A145"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gradient profile as a double. </w:t>
            </w:r>
          </w:p>
          <w:p w14:paraId="0F2884C4"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output2 = Inew;</w:t>
            </w:r>
          </w:p>
          <w:p w14:paraId="2079F9F9"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2777CD5" w14:textId="77777777" w:rsidR="00FD0ADF" w:rsidRDefault="00FD0ADF" w:rsidP="00FD0ADF">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5BBA4877" w14:textId="77777777" w:rsidR="00DE6C0D" w:rsidRDefault="00DE6C0D" w:rsidP="00DE6C0D">
            <w:pPr>
              <w:autoSpaceDE w:val="0"/>
              <w:autoSpaceDN w:val="0"/>
              <w:adjustRightInd w:val="0"/>
              <w:rPr>
                <w:rFonts w:ascii="Cambria Math" w:hAnsi="Cambria Math"/>
                <w:sz w:val="36"/>
                <w:szCs w:val="36"/>
              </w:rPr>
            </w:pPr>
          </w:p>
          <w:p w14:paraId="4848F752" w14:textId="07C54A7B" w:rsidR="00DE6C0D" w:rsidRDefault="00DE6C0D" w:rsidP="00DE6C0D">
            <w:pPr>
              <w:jc w:val="both"/>
              <w:rPr>
                <w:rFonts w:ascii="Cambria Math" w:hAnsi="Cambria Math"/>
                <w:sz w:val="36"/>
                <w:szCs w:val="36"/>
              </w:rPr>
            </w:pPr>
            <w:r>
              <w:rPr>
                <w:rFonts w:ascii="Cambria Math" w:hAnsi="Cambria Math"/>
                <w:sz w:val="36"/>
                <w:szCs w:val="36"/>
              </w:rPr>
              <w:t xml:space="preserve">The following code calls the </w:t>
            </w:r>
            <w:r w:rsidR="004D26E3">
              <w:rPr>
                <w:rFonts w:ascii="Cambria Math" w:hAnsi="Cambria Math"/>
                <w:sz w:val="36"/>
                <w:szCs w:val="36"/>
              </w:rPr>
              <w:t>LoG</w:t>
            </w:r>
            <w:r>
              <w:rPr>
                <w:rFonts w:ascii="Cambria Math" w:hAnsi="Cambria Math"/>
                <w:sz w:val="36"/>
                <w:szCs w:val="36"/>
              </w:rPr>
              <w:t xml:space="preserve"> filter function and applies it on the input image, before displaying the results. </w:t>
            </w:r>
          </w:p>
          <w:p w14:paraId="56C8592B"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Laplacian of Gaussian</w:t>
            </w:r>
          </w:p>
          <w:p w14:paraId="5F11A1CF"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Read the image to be preprocessed</w:t>
            </w:r>
          </w:p>
          <w:p w14:paraId="42795E36"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 = imread(</w:t>
            </w:r>
            <w:r>
              <w:rPr>
                <w:rFonts w:ascii="Courier New" w:hAnsi="Courier New" w:cs="Courier New"/>
                <w:color w:val="AA04F9"/>
                <w:sz w:val="30"/>
                <w:szCs w:val="30"/>
                <w:lang w:val="tr-TR"/>
              </w:rPr>
              <w:t>'Object_contours.jpg'</w:t>
            </w:r>
            <w:r>
              <w:rPr>
                <w:rFonts w:ascii="Courier New" w:hAnsi="Courier New" w:cs="Courier New"/>
                <w:color w:val="000000"/>
                <w:sz w:val="30"/>
                <w:szCs w:val="30"/>
                <w:lang w:val="tr-TR"/>
              </w:rPr>
              <w:t>);</w:t>
            </w:r>
          </w:p>
          <w:p w14:paraId="4520198E"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2656EDAD" w14:textId="1E2A736F"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We call the LoG function. v represents the LoG filtered </w:t>
            </w:r>
            <w:r w:rsidR="00861705">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image, while g</w:t>
            </w:r>
            <w:r w:rsidR="00861705">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represents the gradient profile.</w:t>
            </w:r>
          </w:p>
          <w:p w14:paraId="6FE8DEA3"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[v, g] = lab3log(c);</w:t>
            </w:r>
          </w:p>
          <w:p w14:paraId="53B1F66B"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45EB732" w14:textId="14A5D580"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%The original image, the LoG filtered image, and a</w:t>
            </w:r>
            <w:r w:rsidR="00861705">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gradient profile are</w:t>
            </w:r>
            <w:r w:rsidR="00861705">
              <w:rPr>
                <w:rFonts w:ascii="Courier New" w:hAnsi="Courier New" w:cs="Courier New"/>
                <w:lang w:val="tr-TR"/>
              </w:rPr>
              <w:t xml:space="preserve"> </w:t>
            </w:r>
            <w:r>
              <w:rPr>
                <w:rFonts w:ascii="Courier New" w:hAnsi="Courier New" w:cs="Courier New"/>
                <w:color w:val="028009"/>
                <w:sz w:val="30"/>
                <w:szCs w:val="30"/>
                <w:lang w:val="tr-TR"/>
              </w:rPr>
              <w:t xml:space="preserve">displayed. </w:t>
            </w:r>
          </w:p>
          <w:p w14:paraId="20A6F65F"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figure</w:t>
            </w:r>
          </w:p>
          <w:p w14:paraId="404661FE"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subplot(1, 3, 1)</w:t>
            </w:r>
          </w:p>
          <w:p w14:paraId="672A320D"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imshow(c)</w:t>
            </w:r>
          </w:p>
          <w:p w14:paraId="58CF0253"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'Original Image'</w:t>
            </w:r>
            <w:r>
              <w:rPr>
                <w:rFonts w:ascii="Courier New" w:hAnsi="Courier New" w:cs="Courier New"/>
                <w:color w:val="000000"/>
                <w:sz w:val="30"/>
                <w:szCs w:val="30"/>
                <w:lang w:val="tr-TR"/>
              </w:rPr>
              <w:t>)</w:t>
            </w:r>
          </w:p>
          <w:p w14:paraId="18990FAF"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2FB64C5"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subplot(1, 3, 2)</w:t>
            </w:r>
          </w:p>
          <w:p w14:paraId="4155BC3F"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imshow(v)</w:t>
            </w:r>
          </w:p>
          <w:p w14:paraId="11239F32"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'LOG Filtered Image'</w:t>
            </w:r>
            <w:r>
              <w:rPr>
                <w:rFonts w:ascii="Courier New" w:hAnsi="Courier New" w:cs="Courier New"/>
                <w:color w:val="000000"/>
                <w:sz w:val="30"/>
                <w:szCs w:val="30"/>
                <w:lang w:val="tr-TR"/>
              </w:rPr>
              <w:t>)</w:t>
            </w:r>
          </w:p>
          <w:p w14:paraId="1E9F00A1"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4E7F48F" w14:textId="77777777" w:rsidR="005032D0" w:rsidRDefault="005032D0"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subplot(1, 3, 3)</w:t>
            </w:r>
          </w:p>
          <w:p w14:paraId="77B35509" w14:textId="77777777" w:rsidR="00C07845" w:rsidRDefault="00C07845" w:rsidP="00C07845">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plot(30:1:60, g(:, 30:1:60), </w:t>
            </w:r>
            <w:r>
              <w:rPr>
                <w:rFonts w:ascii="Courier New" w:hAnsi="Courier New" w:cs="Courier New"/>
                <w:color w:val="AA04F9"/>
                <w:sz w:val="30"/>
                <w:szCs w:val="30"/>
                <w:lang w:val="tr-TR"/>
              </w:rPr>
              <w:t>'LineWidth'</w:t>
            </w:r>
            <w:r>
              <w:rPr>
                <w:rFonts w:ascii="Courier New" w:hAnsi="Courier New" w:cs="Courier New"/>
                <w:color w:val="000000"/>
                <w:sz w:val="30"/>
                <w:szCs w:val="30"/>
                <w:lang w:val="tr-TR"/>
              </w:rPr>
              <w:t>, 2)</w:t>
            </w:r>
          </w:p>
          <w:p w14:paraId="7B9E023E" w14:textId="31C0B2E9" w:rsidR="00E87097" w:rsidRPr="00DB1180" w:rsidRDefault="00C07845" w:rsidP="005032D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'Gradient Profile'</w:t>
            </w:r>
            <w:r>
              <w:rPr>
                <w:rFonts w:ascii="Courier New" w:hAnsi="Courier New" w:cs="Courier New"/>
                <w:color w:val="000000"/>
                <w:sz w:val="30"/>
                <w:szCs w:val="30"/>
                <w:lang w:val="tr-TR"/>
              </w:rPr>
              <w:t>); xlabel(</w:t>
            </w:r>
            <w:r>
              <w:rPr>
                <w:rFonts w:ascii="Courier New" w:hAnsi="Courier New" w:cs="Courier New"/>
                <w:color w:val="AA04F9"/>
                <w:sz w:val="30"/>
                <w:szCs w:val="30"/>
                <w:lang w:val="tr-TR"/>
              </w:rPr>
              <w:t>'Pixel Location'</w:t>
            </w:r>
            <w:r>
              <w:rPr>
                <w:rFonts w:ascii="Courier New" w:hAnsi="Courier New" w:cs="Courier New"/>
                <w:color w:val="000000"/>
                <w:sz w:val="30"/>
                <w:szCs w:val="30"/>
                <w:lang w:val="tr-TR"/>
              </w:rPr>
              <w:t>); ylabel(</w:t>
            </w:r>
            <w:r>
              <w:rPr>
                <w:rFonts w:ascii="Courier New" w:hAnsi="Courier New" w:cs="Courier New"/>
                <w:color w:val="AA04F9"/>
                <w:sz w:val="30"/>
                <w:szCs w:val="30"/>
                <w:lang w:val="tr-TR"/>
              </w:rPr>
              <w:t>'Gradient Magnitude'</w:t>
            </w:r>
            <w:r>
              <w:rPr>
                <w:rFonts w:ascii="Courier New" w:hAnsi="Courier New" w:cs="Courier New"/>
                <w:color w:val="000000"/>
                <w:sz w:val="30"/>
                <w:szCs w:val="30"/>
                <w:lang w:val="tr-TR"/>
              </w:rPr>
              <w:t>);</w:t>
            </w:r>
          </w:p>
        </w:tc>
        <w:tc>
          <w:tcPr>
            <w:tcW w:w="46" w:type="dxa"/>
            <w:shd w:val="clear" w:color="auto" w:fill="F5F7F9"/>
          </w:tcPr>
          <w:p w14:paraId="77C90240" w14:textId="77777777" w:rsidR="00AD31D2" w:rsidRPr="003A798E" w:rsidRDefault="00AD31D2" w:rsidP="00EA66E8"/>
        </w:tc>
      </w:tr>
    </w:tbl>
    <w:p w14:paraId="27ACF581" w14:textId="77777777" w:rsidR="0014712C" w:rsidRDefault="0014712C">
      <w:pPr>
        <w:sectPr w:rsidR="0014712C" w:rsidSect="00F569D2">
          <w:footerReference w:type="even" r:id="rId14"/>
          <w:footerReference w:type="default" r:id="rId15"/>
          <w:type w:val="continuous"/>
          <w:pgSz w:w="12240" w:h="15840" w:code="1"/>
          <w:pgMar w:top="720" w:right="720" w:bottom="1080" w:left="720" w:header="709" w:footer="432" w:gutter="0"/>
          <w:cols w:space="708"/>
          <w:titlePg/>
          <w:docGrid w:linePitch="360"/>
        </w:sect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031CE7" w:rsidRPr="003A798E" w14:paraId="216C86E6" w14:textId="77777777" w:rsidTr="00031CE7">
        <w:trPr>
          <w:trHeight w:val="3180"/>
        </w:trPr>
        <w:tc>
          <w:tcPr>
            <w:tcW w:w="993" w:type="dxa"/>
            <w:vMerge w:val="restart"/>
            <w:shd w:val="clear" w:color="auto" w:fill="00C1C7" w:themeFill="accent2"/>
          </w:tcPr>
          <w:p w14:paraId="4C33509D" w14:textId="4A65BFE3" w:rsidR="00031CE7" w:rsidRPr="003A798E" w:rsidRDefault="0014712C" w:rsidP="00723677">
            <w:pPr>
              <w:pStyle w:val="GraphicAnchor"/>
            </w:pPr>
            <w:r>
              <w:lastRenderedPageBreak/>
              <w:br w:type="page"/>
            </w:r>
          </w:p>
        </w:tc>
        <w:tc>
          <w:tcPr>
            <w:tcW w:w="8788" w:type="dxa"/>
            <w:tcBorders>
              <w:bottom w:val="single" w:sz="36" w:space="0" w:color="123869" w:themeColor="accent1"/>
            </w:tcBorders>
            <w:shd w:val="clear" w:color="auto" w:fill="00C1C7" w:themeFill="accent2"/>
          </w:tcPr>
          <w:p w14:paraId="67A87BBD" w14:textId="0D9A660B" w:rsidR="00031CE7" w:rsidRPr="003A798E" w:rsidRDefault="00031CE7" w:rsidP="00723677">
            <w:r w:rsidRPr="003A798E">
              <w:rPr>
                <w:noProof/>
                <w:lang w:eastAsia="en-AU"/>
              </w:rPr>
              <mc:AlternateContent>
                <mc:Choice Requires="wps">
                  <w:drawing>
                    <wp:anchor distT="0" distB="0" distL="114300" distR="114300" simplePos="0" relativeHeight="251730944" behindDoc="1" locked="0" layoutInCell="1" allowOverlap="1" wp14:anchorId="07D60F3E" wp14:editId="3A136F47">
                      <wp:simplePos x="0" y="0"/>
                      <wp:positionH relativeFrom="page">
                        <wp:posOffset>-1087755</wp:posOffset>
                      </wp:positionH>
                      <wp:positionV relativeFrom="paragraph">
                        <wp:posOffset>-444500</wp:posOffset>
                      </wp:positionV>
                      <wp:extent cx="7771130" cy="9124950"/>
                      <wp:effectExtent l="0" t="0" r="1270" b="0"/>
                      <wp:wrapNone/>
                      <wp:docPr id="3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1249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495D082" id="Shape" o:spid="_x0000_s1026" alt="&quot;&quot;" style="position:absolute;margin-left:-85.65pt;margin-top:-35pt;width:611.9pt;height:718.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" path="m,14678r,6922l21600,3032,21600,,17075,,,14678xe" fillcolor="#123869 [3204]" stroked="f" strokeweight="1pt">
                      <v:stroke miterlimit="4" joinstyle="miter"/>
                      <v:path arrowok="t" o:extrusionok="f" o:connecttype="custom" o:connectlocs="3885565,4562475;3885565,4562475;3885565,4562475;3885565,4562475" o:connectangles="0,90,180,270"/>
                      <w10:wrap anchorx="page"/>
                    </v:shape>
                  </w:pict>
                </mc:Fallback>
              </mc:AlternateContent>
            </w:r>
          </w:p>
        </w:tc>
        <w:tc>
          <w:tcPr>
            <w:tcW w:w="992" w:type="dxa"/>
            <w:vMerge w:val="restart"/>
            <w:shd w:val="clear" w:color="auto" w:fill="00C1C7" w:themeFill="accent2"/>
          </w:tcPr>
          <w:p w14:paraId="459FE04B" w14:textId="77777777" w:rsidR="00031CE7" w:rsidRPr="003A798E" w:rsidRDefault="00031CE7" w:rsidP="00723677"/>
        </w:tc>
      </w:tr>
      <w:tr w:rsidR="00031CE7" w:rsidRPr="003A798E" w14:paraId="021CE485" w14:textId="77777777" w:rsidTr="00031CE7">
        <w:trPr>
          <w:trHeight w:val="5966"/>
        </w:trPr>
        <w:tc>
          <w:tcPr>
            <w:tcW w:w="993" w:type="dxa"/>
            <w:vMerge/>
            <w:shd w:val="clear" w:color="auto" w:fill="00C1C7" w:themeFill="accent2"/>
          </w:tcPr>
          <w:p w14:paraId="5B7FDD60" w14:textId="77777777" w:rsidR="00031CE7" w:rsidRPr="003A798E" w:rsidRDefault="00031CE7" w:rsidP="0072367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535C9214" w14:textId="746AD3B7" w:rsidR="00031CE7" w:rsidRPr="003A798E" w:rsidRDefault="00832E57" w:rsidP="00723677">
            <w:pPr>
              <w:pStyle w:val="Quote"/>
            </w:pPr>
            <w:r>
              <w:t>RESULTS</w:t>
            </w:r>
            <w:r w:rsidR="003D734E">
              <w:t xml:space="preserve"> </w:t>
            </w:r>
          </w:p>
        </w:tc>
        <w:tc>
          <w:tcPr>
            <w:tcW w:w="992" w:type="dxa"/>
            <w:vMerge/>
            <w:shd w:val="clear" w:color="auto" w:fill="00C1C7" w:themeFill="accent2"/>
          </w:tcPr>
          <w:p w14:paraId="215CD9D1" w14:textId="77777777" w:rsidR="00031CE7" w:rsidRPr="003A798E" w:rsidRDefault="00031CE7" w:rsidP="00723677"/>
        </w:tc>
      </w:tr>
      <w:tr w:rsidR="00031CE7" w:rsidRPr="003A798E" w14:paraId="206618E7" w14:textId="77777777" w:rsidTr="00031CE7">
        <w:trPr>
          <w:trHeight w:val="4074"/>
        </w:trPr>
        <w:tc>
          <w:tcPr>
            <w:tcW w:w="993" w:type="dxa"/>
            <w:vMerge/>
            <w:shd w:val="clear" w:color="auto" w:fill="00C1C7" w:themeFill="accent2"/>
          </w:tcPr>
          <w:p w14:paraId="297781A2" w14:textId="77777777" w:rsidR="00031CE7" w:rsidRPr="003A798E" w:rsidRDefault="00031CE7" w:rsidP="00723677"/>
        </w:tc>
        <w:tc>
          <w:tcPr>
            <w:tcW w:w="8788" w:type="dxa"/>
            <w:tcBorders>
              <w:top w:val="single" w:sz="36" w:space="0" w:color="123869" w:themeColor="accent1"/>
            </w:tcBorders>
            <w:shd w:val="clear" w:color="auto" w:fill="00C1C7" w:themeFill="accent2"/>
          </w:tcPr>
          <w:p w14:paraId="68B4E9FC" w14:textId="77777777" w:rsidR="00031CE7" w:rsidRPr="003A798E" w:rsidRDefault="00031CE7" w:rsidP="00723677"/>
        </w:tc>
        <w:tc>
          <w:tcPr>
            <w:tcW w:w="992" w:type="dxa"/>
            <w:vMerge/>
            <w:shd w:val="clear" w:color="auto" w:fill="00C1C7" w:themeFill="accent2"/>
          </w:tcPr>
          <w:p w14:paraId="7F8159FC" w14:textId="77777777" w:rsidR="00031CE7" w:rsidRPr="003A798E" w:rsidRDefault="00031CE7" w:rsidP="00723677"/>
        </w:tc>
      </w:tr>
    </w:tbl>
    <w:p w14:paraId="528CFC29" w14:textId="77777777" w:rsidR="001A2FC2" w:rsidRDefault="001A2FC2" w:rsidP="001A2FC2"/>
    <w:tbl>
      <w:tblPr>
        <w:tblW w:w="10773" w:type="dxa"/>
        <w:shd w:val="clear" w:color="auto" w:fill="F5F7F9"/>
        <w:tblLayout w:type="fixed"/>
        <w:tblCellMar>
          <w:left w:w="0" w:type="dxa"/>
          <w:right w:w="0" w:type="dxa"/>
        </w:tblCellMar>
        <w:tblLook w:val="0600" w:firstRow="0" w:lastRow="0" w:firstColumn="0" w:lastColumn="0" w:noHBand="1" w:noVBand="1"/>
      </w:tblPr>
      <w:tblGrid>
        <w:gridCol w:w="21"/>
        <w:gridCol w:w="972"/>
        <w:gridCol w:w="8788"/>
        <w:gridCol w:w="925"/>
        <w:gridCol w:w="21"/>
        <w:gridCol w:w="46"/>
      </w:tblGrid>
      <w:tr w:rsidR="001A2FC2" w:rsidRPr="003A798E" w14:paraId="24BE9AD2" w14:textId="77777777" w:rsidTr="00A5460D">
        <w:trPr>
          <w:trHeight w:val="4599"/>
        </w:trPr>
        <w:tc>
          <w:tcPr>
            <w:tcW w:w="21" w:type="dxa"/>
            <w:shd w:val="clear" w:color="auto" w:fill="F5F7F9"/>
          </w:tcPr>
          <w:p w14:paraId="18535A7F" w14:textId="77777777" w:rsidR="001A2FC2" w:rsidRDefault="001A2FC2" w:rsidP="00723677"/>
          <w:p w14:paraId="50C3800B" w14:textId="77777777" w:rsidR="001A2FC2" w:rsidRPr="003A798E" w:rsidRDefault="001A2FC2" w:rsidP="00723677"/>
        </w:tc>
        <w:tc>
          <w:tcPr>
            <w:tcW w:w="10706" w:type="dxa"/>
            <w:gridSpan w:val="4"/>
            <w:shd w:val="clear" w:color="auto" w:fill="F5F7F9"/>
          </w:tcPr>
          <w:p w14:paraId="79C956F8" w14:textId="656FCF08" w:rsidR="00471598" w:rsidRPr="00A559EC" w:rsidRDefault="00BE17C5" w:rsidP="00471598">
            <w:pPr>
              <w:pStyle w:val="Heading3"/>
              <w:rPr>
                <w:rFonts w:ascii="Cambria Math" w:hAnsi="Cambria Math"/>
                <w:color w:val="002060"/>
                <w:sz w:val="40"/>
                <w:szCs w:val="40"/>
                <w:vertAlign w:val="subscript"/>
              </w:rPr>
            </w:pPr>
            <w:r>
              <w:rPr>
                <w:rFonts w:ascii="Cambria Math" w:hAnsi="Cambria Math"/>
                <w:color w:val="002060"/>
                <w:sz w:val="40"/>
                <w:szCs w:val="40"/>
              </w:rPr>
              <w:t xml:space="preserve">Prewitt Operator </w:t>
            </w:r>
          </w:p>
          <w:p w14:paraId="16C657D5" w14:textId="68C30826" w:rsidR="006535C4" w:rsidRDefault="00C0431B" w:rsidP="006B13D1">
            <w:pPr>
              <w:jc w:val="both"/>
              <w:rPr>
                <w:rFonts w:ascii="Cambria Math" w:hAnsi="Cambria Math"/>
                <w:sz w:val="36"/>
                <w:szCs w:val="36"/>
              </w:rPr>
            </w:pPr>
            <w:r>
              <w:rPr>
                <w:rFonts w:ascii="Cambria Math" w:hAnsi="Cambria Math"/>
                <w:noProof/>
                <w:sz w:val="36"/>
                <w:szCs w:val="36"/>
              </w:rPr>
              <w:drawing>
                <wp:inline distT="0" distB="0" distL="0" distR="0" wp14:anchorId="08D81C94" wp14:editId="7F3BF903">
                  <wp:extent cx="6781800" cy="280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953" b="8696"/>
                          <a:stretch/>
                        </pic:blipFill>
                        <pic:spPr bwMode="auto">
                          <a:xfrm>
                            <a:off x="0" y="0"/>
                            <a:ext cx="6781800"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6F30C747" w14:textId="7D4701E9" w:rsidR="00F27792" w:rsidRDefault="00F27792" w:rsidP="006B13D1">
            <w:pPr>
              <w:jc w:val="both"/>
              <w:rPr>
                <w:rFonts w:ascii="Cambria Math" w:hAnsi="Cambria Math"/>
                <w:sz w:val="36"/>
                <w:szCs w:val="36"/>
              </w:rPr>
            </w:pPr>
            <w:r>
              <w:rPr>
                <w:rFonts w:ascii="Cambria Math" w:hAnsi="Cambria Math"/>
                <w:sz w:val="36"/>
                <w:szCs w:val="36"/>
              </w:rPr>
              <w:t>The</w:t>
            </w:r>
            <w:r w:rsidR="00A06996">
              <w:rPr>
                <w:rFonts w:ascii="Cambria Math" w:hAnsi="Cambria Math"/>
                <w:sz w:val="36"/>
                <w:szCs w:val="36"/>
              </w:rPr>
              <w:t xml:space="preserve"> Prewitt</w:t>
            </w:r>
            <w:r w:rsidR="000529D1">
              <w:rPr>
                <w:rFonts w:ascii="Cambria Math" w:hAnsi="Cambria Math"/>
                <w:sz w:val="36"/>
                <w:szCs w:val="36"/>
              </w:rPr>
              <w:t xml:space="preserve"> filter does a good job of </w:t>
            </w:r>
            <w:r w:rsidR="00A06996">
              <w:rPr>
                <w:rFonts w:ascii="Cambria Math" w:hAnsi="Cambria Math"/>
                <w:sz w:val="36"/>
                <w:szCs w:val="36"/>
              </w:rPr>
              <w:t>obtaining the edges in the image</w:t>
            </w:r>
            <w:r w:rsidR="000529D1">
              <w:rPr>
                <w:rFonts w:ascii="Cambria Math" w:hAnsi="Cambria Math"/>
                <w:sz w:val="36"/>
                <w:szCs w:val="36"/>
              </w:rPr>
              <w:t>.</w:t>
            </w:r>
            <w:r w:rsidR="003208A9">
              <w:rPr>
                <w:rFonts w:ascii="Cambria Math" w:hAnsi="Cambria Math"/>
                <w:sz w:val="36"/>
                <w:szCs w:val="36"/>
              </w:rPr>
              <w:t xml:space="preserve"> Since it is based on convolution, it is suitable for </w:t>
            </w:r>
            <w:r w:rsidR="00A06996">
              <w:rPr>
                <w:rFonts w:ascii="Cambria Math" w:hAnsi="Cambria Math"/>
                <w:sz w:val="36"/>
                <w:szCs w:val="36"/>
              </w:rPr>
              <w:t>real-</w:t>
            </w:r>
            <w:r w:rsidR="003208A9">
              <w:rPr>
                <w:rFonts w:ascii="Cambria Math" w:hAnsi="Cambria Math"/>
                <w:sz w:val="36"/>
                <w:szCs w:val="36"/>
              </w:rPr>
              <w:t>time applications.</w:t>
            </w:r>
          </w:p>
          <w:p w14:paraId="2821303F" w14:textId="1C44AA3E" w:rsidR="008E4C33" w:rsidRDefault="008E4C33" w:rsidP="006B13D1">
            <w:pPr>
              <w:jc w:val="both"/>
              <w:rPr>
                <w:rFonts w:ascii="Cambria Math" w:hAnsi="Cambria Math"/>
                <w:sz w:val="36"/>
                <w:szCs w:val="36"/>
              </w:rPr>
            </w:pPr>
            <w:r>
              <w:rPr>
                <w:rFonts w:ascii="Cambria Math" w:hAnsi="Cambria Math"/>
                <w:sz w:val="36"/>
                <w:szCs w:val="36"/>
              </w:rPr>
              <w:t>-</w:t>
            </w:r>
          </w:p>
          <w:p w14:paraId="7C1CE04B" w14:textId="77777777" w:rsidR="000043F1" w:rsidRPr="00833806" w:rsidRDefault="000043F1" w:rsidP="0042416E">
            <w:pPr>
              <w:rPr>
                <w:sz w:val="30"/>
                <w:szCs w:val="30"/>
              </w:rPr>
            </w:pPr>
          </w:p>
          <w:p w14:paraId="7CFB1A41" w14:textId="7DBAB9D5" w:rsidR="00220E06" w:rsidRPr="00220E06" w:rsidRDefault="00D45ACF" w:rsidP="00220E06">
            <w:pPr>
              <w:pStyle w:val="Heading3"/>
              <w:rPr>
                <w:rFonts w:ascii="Cambria Math" w:hAnsi="Cambria Math"/>
                <w:color w:val="002060"/>
                <w:sz w:val="40"/>
                <w:szCs w:val="40"/>
                <w:vertAlign w:val="subscript"/>
              </w:rPr>
            </w:pPr>
            <w:r>
              <w:rPr>
                <w:rFonts w:ascii="Cambria Math" w:hAnsi="Cambria Math"/>
                <w:color w:val="002060"/>
                <w:sz w:val="40"/>
                <w:szCs w:val="40"/>
              </w:rPr>
              <w:t>Sobel</w:t>
            </w:r>
            <w:r w:rsidR="00220E06">
              <w:rPr>
                <w:rFonts w:ascii="Cambria Math" w:hAnsi="Cambria Math"/>
                <w:color w:val="002060"/>
                <w:sz w:val="40"/>
                <w:szCs w:val="40"/>
              </w:rPr>
              <w:t xml:space="preserve"> Filter</w:t>
            </w:r>
          </w:p>
          <w:p w14:paraId="78D452EE" w14:textId="2AB8B290" w:rsidR="008A66A9" w:rsidRDefault="0072219F" w:rsidP="006B13D1">
            <w:pPr>
              <w:jc w:val="both"/>
              <w:rPr>
                <w:rFonts w:ascii="Cambria Math" w:hAnsi="Cambria Math"/>
                <w:sz w:val="36"/>
                <w:szCs w:val="36"/>
              </w:rPr>
            </w:pPr>
            <w:r>
              <w:rPr>
                <w:rFonts w:ascii="Cambria Math" w:hAnsi="Cambria Math"/>
                <w:noProof/>
                <w:sz w:val="36"/>
                <w:szCs w:val="36"/>
              </w:rPr>
              <w:drawing>
                <wp:inline distT="0" distB="0" distL="0" distR="0" wp14:anchorId="6F8F8382" wp14:editId="7E4C9F1B">
                  <wp:extent cx="6781800" cy="280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58" b="9091"/>
                          <a:stretch/>
                        </pic:blipFill>
                        <pic:spPr bwMode="auto">
                          <a:xfrm>
                            <a:off x="0" y="0"/>
                            <a:ext cx="6781800" cy="2806700"/>
                          </a:xfrm>
                          <a:prstGeom prst="rect">
                            <a:avLst/>
                          </a:prstGeom>
                          <a:noFill/>
                          <a:ln>
                            <a:noFill/>
                          </a:ln>
                          <a:extLst>
                            <a:ext uri="{53640926-AAD7-44D8-BBD7-CCE9431645EC}">
                              <a14:shadowObscured xmlns:a14="http://schemas.microsoft.com/office/drawing/2010/main"/>
                            </a:ext>
                          </a:extLst>
                        </pic:spPr>
                      </pic:pic>
                    </a:graphicData>
                  </a:graphic>
                </wp:inline>
              </w:drawing>
            </w:r>
          </w:p>
          <w:p w14:paraId="622098E2" w14:textId="6EF354F2" w:rsidR="00220E06" w:rsidRDefault="00091AC4" w:rsidP="00091AC4">
            <w:pPr>
              <w:pStyle w:val="ListParagraph"/>
              <w:numPr>
                <w:ilvl w:val="0"/>
                <w:numId w:val="8"/>
              </w:numPr>
              <w:jc w:val="both"/>
              <w:rPr>
                <w:rFonts w:ascii="Cambria Math" w:hAnsi="Cambria Math"/>
                <w:sz w:val="36"/>
                <w:szCs w:val="36"/>
              </w:rPr>
            </w:pPr>
            <w:r>
              <w:rPr>
                <w:rFonts w:ascii="Cambria Math" w:hAnsi="Cambria Math"/>
                <w:sz w:val="36"/>
                <w:szCs w:val="36"/>
              </w:rPr>
              <w:t>The x-filter was used to obtain the Sobel vertical filtered image.</w:t>
            </w:r>
          </w:p>
          <w:p w14:paraId="080EAE92" w14:textId="3F95EF39" w:rsidR="00091AC4" w:rsidRPr="00091AC4" w:rsidRDefault="00091AC4" w:rsidP="00091AC4">
            <w:pPr>
              <w:pStyle w:val="ListParagraph"/>
              <w:numPr>
                <w:ilvl w:val="0"/>
                <w:numId w:val="8"/>
              </w:numPr>
              <w:jc w:val="both"/>
              <w:rPr>
                <w:rFonts w:ascii="Cambria Math" w:hAnsi="Cambria Math"/>
                <w:sz w:val="36"/>
                <w:szCs w:val="36"/>
              </w:rPr>
            </w:pPr>
            <w:r>
              <w:rPr>
                <w:rFonts w:ascii="Cambria Math" w:hAnsi="Cambria Math"/>
                <w:sz w:val="36"/>
                <w:szCs w:val="36"/>
              </w:rPr>
              <w:t xml:space="preserve">The y-filter was used to obtain the Sobel horizontal filtered image. </w:t>
            </w:r>
          </w:p>
          <w:p w14:paraId="712DBF2C" w14:textId="7FF91662" w:rsidR="00220E06" w:rsidRDefault="009749CF" w:rsidP="006B13D1">
            <w:pPr>
              <w:jc w:val="both"/>
              <w:rPr>
                <w:rFonts w:ascii="Cambria Math" w:hAnsi="Cambria Math"/>
                <w:sz w:val="36"/>
                <w:szCs w:val="36"/>
              </w:rPr>
            </w:pPr>
            <w:r>
              <w:rPr>
                <w:rFonts w:ascii="Cambria Math" w:hAnsi="Cambria Math"/>
                <w:sz w:val="36"/>
                <w:szCs w:val="36"/>
              </w:rPr>
              <w:t>Sobel filter is good for edge detection</w:t>
            </w:r>
            <w:r w:rsidR="00697424">
              <w:rPr>
                <w:rFonts w:ascii="Cambria Math" w:hAnsi="Cambria Math"/>
                <w:sz w:val="36"/>
                <w:szCs w:val="36"/>
              </w:rPr>
              <w:t>. It wouldn’t be a</w:t>
            </w:r>
            <w:r w:rsidR="004F05FA">
              <w:rPr>
                <w:rFonts w:ascii="Cambria Math" w:hAnsi="Cambria Math"/>
                <w:sz w:val="36"/>
                <w:szCs w:val="36"/>
              </w:rPr>
              <w:t>n ideal</w:t>
            </w:r>
            <w:r w:rsidR="00697424">
              <w:rPr>
                <w:rFonts w:ascii="Cambria Math" w:hAnsi="Cambria Math"/>
                <w:sz w:val="36"/>
                <w:szCs w:val="36"/>
              </w:rPr>
              <w:t xml:space="preserve"> method for smoothing since the scale applied in the filter are not uniform. </w:t>
            </w:r>
          </w:p>
          <w:p w14:paraId="11DC9F32" w14:textId="48479B14" w:rsidR="00A06996" w:rsidRPr="00A06996" w:rsidRDefault="00A06996" w:rsidP="00A06996">
            <w:pPr>
              <w:pStyle w:val="ListParagraph"/>
              <w:numPr>
                <w:ilvl w:val="0"/>
                <w:numId w:val="10"/>
              </w:numPr>
              <w:jc w:val="both"/>
              <w:rPr>
                <w:rFonts w:ascii="Cambria Math" w:hAnsi="Cambria Math"/>
                <w:sz w:val="36"/>
                <w:szCs w:val="36"/>
              </w:rPr>
            </w:pPr>
            <w:r>
              <w:rPr>
                <w:rFonts w:ascii="Cambria Math" w:hAnsi="Cambria Math"/>
                <w:sz w:val="36"/>
                <w:szCs w:val="36"/>
              </w:rPr>
              <w:t>Since it is based on convolution, it is suitable for real-time applications</w:t>
            </w:r>
            <w:r w:rsidR="00073D41">
              <w:rPr>
                <w:rFonts w:ascii="Cambria Math" w:hAnsi="Cambria Math"/>
                <w:sz w:val="36"/>
                <w:szCs w:val="36"/>
              </w:rPr>
              <w:t xml:space="preserve">. </w:t>
            </w:r>
          </w:p>
          <w:p w14:paraId="197FAC8C" w14:textId="649D265A" w:rsidR="008F04C8" w:rsidRDefault="008F04C8" w:rsidP="008F04C8">
            <w:pPr>
              <w:pStyle w:val="Heading3"/>
              <w:rPr>
                <w:rFonts w:ascii="Cambria Math" w:hAnsi="Cambria Math"/>
                <w:color w:val="002060"/>
                <w:sz w:val="40"/>
                <w:szCs w:val="40"/>
              </w:rPr>
            </w:pPr>
            <w:r>
              <w:rPr>
                <w:rFonts w:ascii="Cambria Math" w:hAnsi="Cambria Math"/>
                <w:color w:val="002060"/>
                <w:sz w:val="40"/>
                <w:szCs w:val="40"/>
              </w:rPr>
              <w:lastRenderedPageBreak/>
              <w:t>Laplacian of Gaussian Filter</w:t>
            </w:r>
          </w:p>
          <w:p w14:paraId="520B313A" w14:textId="12B501D3" w:rsidR="008F04C8" w:rsidRDefault="00036568" w:rsidP="008F04C8">
            <w:r>
              <w:rPr>
                <w:noProof/>
              </w:rPr>
              <w:drawing>
                <wp:inline distT="0" distB="0" distL="0" distR="0" wp14:anchorId="6E7CCF10" wp14:editId="4ECC67C0">
                  <wp:extent cx="6781800" cy="3213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81800" cy="3213100"/>
                          </a:xfrm>
                          <a:prstGeom prst="rect">
                            <a:avLst/>
                          </a:prstGeom>
                          <a:noFill/>
                          <a:ln>
                            <a:noFill/>
                          </a:ln>
                        </pic:spPr>
                      </pic:pic>
                    </a:graphicData>
                  </a:graphic>
                </wp:inline>
              </w:drawing>
            </w:r>
          </w:p>
          <w:p w14:paraId="126C6B05" w14:textId="7B3DE22C" w:rsidR="008F04C8" w:rsidRPr="001006BC" w:rsidRDefault="008F04C8" w:rsidP="008F04C8">
            <w:pPr>
              <w:rPr>
                <w:rFonts w:ascii="Cambria Math" w:hAnsi="Cambria Math"/>
                <w:noProof/>
                <w:sz w:val="30"/>
                <w:szCs w:val="30"/>
              </w:rPr>
            </w:pPr>
            <w:r w:rsidRPr="001006BC">
              <w:rPr>
                <w:rFonts w:ascii="Cambria Math" w:hAnsi="Cambria Math"/>
                <w:noProof/>
                <w:sz w:val="30"/>
                <w:szCs w:val="30"/>
              </w:rPr>
              <w:t xml:space="preserve">Notice: The </w:t>
            </w:r>
            <w:r w:rsidR="00B46B7F" w:rsidRPr="001006BC">
              <w:rPr>
                <w:rFonts w:ascii="Cambria Math" w:hAnsi="Cambria Math"/>
                <w:noProof/>
                <w:sz w:val="30"/>
                <w:szCs w:val="30"/>
              </w:rPr>
              <w:t xml:space="preserve">edges above </w:t>
            </w:r>
            <w:r w:rsidR="00371109" w:rsidRPr="001006BC">
              <w:rPr>
                <w:rFonts w:ascii="Cambria Math" w:hAnsi="Cambria Math"/>
                <w:noProof/>
                <w:sz w:val="30"/>
                <w:szCs w:val="30"/>
              </w:rPr>
              <w:t xml:space="preserve">really faint, so we could </w:t>
            </w:r>
            <w:r w:rsidR="00161285" w:rsidRPr="001006BC">
              <w:rPr>
                <w:rFonts w:ascii="Cambria Math" w:hAnsi="Cambria Math"/>
                <w:noProof/>
                <w:sz w:val="30"/>
                <w:szCs w:val="30"/>
              </w:rPr>
              <w:t xml:space="preserve">futher </w:t>
            </w:r>
            <w:r w:rsidR="00371109" w:rsidRPr="001006BC">
              <w:rPr>
                <w:rFonts w:ascii="Cambria Math" w:hAnsi="Cambria Math"/>
                <w:noProof/>
                <w:sz w:val="30"/>
                <w:szCs w:val="30"/>
              </w:rPr>
              <w:t xml:space="preserve">process the LoG filtered image to make the </w:t>
            </w:r>
            <w:r w:rsidR="00161285" w:rsidRPr="001006BC">
              <w:rPr>
                <w:rFonts w:ascii="Cambria Math" w:hAnsi="Cambria Math"/>
                <w:noProof/>
                <w:sz w:val="30"/>
                <w:szCs w:val="30"/>
              </w:rPr>
              <w:t xml:space="preserve">edges more visible. </w:t>
            </w:r>
            <w:r w:rsidR="00ED2529" w:rsidRPr="001006BC">
              <w:rPr>
                <w:rFonts w:ascii="Cambria Math" w:hAnsi="Cambria Math"/>
                <w:noProof/>
                <w:sz w:val="30"/>
                <w:szCs w:val="30"/>
              </w:rPr>
              <w:t>This could be done by normalizing the image to fit a range</w:t>
            </w:r>
            <w:r w:rsidR="001006BC" w:rsidRPr="001006BC">
              <w:rPr>
                <w:rFonts w:ascii="Cambria Math" w:hAnsi="Cambria Math"/>
                <w:noProof/>
                <w:sz w:val="30"/>
                <w:szCs w:val="30"/>
              </w:rPr>
              <w:t>, e.g., from 0 to 250.</w:t>
            </w:r>
          </w:p>
          <w:p w14:paraId="4BEB35E7" w14:textId="77777777" w:rsidR="008F04C8" w:rsidRPr="008F04C8" w:rsidRDefault="008F04C8" w:rsidP="008F04C8"/>
          <w:p w14:paraId="411FB4A7" w14:textId="77777777" w:rsidR="00143F28" w:rsidRDefault="00143F28" w:rsidP="00143F28"/>
          <w:p w14:paraId="6E4F70DC" w14:textId="77777777" w:rsidR="00143F28" w:rsidRDefault="00143F28" w:rsidP="00143F28"/>
          <w:p w14:paraId="1DC0BB1A" w14:textId="530109B0" w:rsidR="00143F28" w:rsidRDefault="00143F28" w:rsidP="00143F28"/>
          <w:p w14:paraId="69DD9866" w14:textId="752C7DBC" w:rsidR="007B359C" w:rsidRDefault="007B359C" w:rsidP="00143F28"/>
          <w:p w14:paraId="46E078BA" w14:textId="2C8452E9" w:rsidR="007B359C" w:rsidRDefault="007B359C" w:rsidP="00143F28"/>
          <w:p w14:paraId="6B6D783A" w14:textId="61AA4320" w:rsidR="007B359C" w:rsidRDefault="007B359C" w:rsidP="00143F28"/>
          <w:p w14:paraId="5BDE1EC8" w14:textId="734FB7AB" w:rsidR="007B359C" w:rsidRDefault="007B359C" w:rsidP="00143F28"/>
          <w:p w14:paraId="3F477BB9" w14:textId="34623037" w:rsidR="007B359C" w:rsidRDefault="007B359C" w:rsidP="00143F28"/>
          <w:p w14:paraId="35E076D0" w14:textId="7F3AD250" w:rsidR="007B359C" w:rsidRDefault="007B359C" w:rsidP="00143F28"/>
          <w:p w14:paraId="0EA35594" w14:textId="2B16D4D3" w:rsidR="007B359C" w:rsidRDefault="007B359C" w:rsidP="00143F28"/>
          <w:p w14:paraId="25EF7620" w14:textId="6E936A6F" w:rsidR="007B359C" w:rsidRDefault="007B359C" w:rsidP="00143F28"/>
          <w:p w14:paraId="28672919" w14:textId="18A078D4" w:rsidR="007B359C" w:rsidRDefault="007B359C" w:rsidP="00143F28"/>
          <w:p w14:paraId="5F482133" w14:textId="6D2E869A" w:rsidR="007B359C" w:rsidRDefault="007B359C" w:rsidP="00143F28"/>
          <w:p w14:paraId="2CEEC36C" w14:textId="5ECBDB47" w:rsidR="007B359C" w:rsidRDefault="007B359C" w:rsidP="00143F28"/>
          <w:p w14:paraId="4DA812DA" w14:textId="43E809CA" w:rsidR="007B359C" w:rsidRDefault="007B359C" w:rsidP="00143F28"/>
          <w:p w14:paraId="37CC66FF" w14:textId="37980B98" w:rsidR="007B359C" w:rsidRDefault="007B359C" w:rsidP="00143F28"/>
          <w:p w14:paraId="5F01A095" w14:textId="5C7A5037" w:rsidR="007B359C" w:rsidRDefault="007B359C" w:rsidP="00143F28"/>
          <w:p w14:paraId="5B6430E2" w14:textId="2DB44550" w:rsidR="007B359C" w:rsidRDefault="007B359C" w:rsidP="00143F28"/>
          <w:p w14:paraId="77D3E786" w14:textId="1765FB3D" w:rsidR="007B359C" w:rsidRDefault="007B359C" w:rsidP="00143F28"/>
          <w:p w14:paraId="3E641ADE" w14:textId="216789F9" w:rsidR="007B359C" w:rsidRDefault="007B359C" w:rsidP="00143F28"/>
          <w:p w14:paraId="1C24C856" w14:textId="4A264B88" w:rsidR="007B359C" w:rsidRDefault="007B359C" w:rsidP="00143F28"/>
          <w:p w14:paraId="3A2C7467" w14:textId="567A5EA5" w:rsidR="007B359C" w:rsidRDefault="007B359C" w:rsidP="00143F28"/>
          <w:p w14:paraId="2F8DC7DE" w14:textId="6D396703" w:rsidR="007B359C" w:rsidRDefault="007B359C" w:rsidP="00143F28"/>
          <w:p w14:paraId="4E31D659" w14:textId="68F902B3" w:rsidR="007B359C" w:rsidRDefault="007B359C" w:rsidP="00143F28"/>
          <w:p w14:paraId="33E97C39" w14:textId="77777777" w:rsidR="007B359C" w:rsidRDefault="007B359C" w:rsidP="00143F28"/>
          <w:p w14:paraId="242CE860" w14:textId="78A99B88" w:rsidR="00143F28" w:rsidRPr="00143F28" w:rsidRDefault="00143F28" w:rsidP="00143F28"/>
        </w:tc>
        <w:tc>
          <w:tcPr>
            <w:tcW w:w="46" w:type="dxa"/>
            <w:shd w:val="clear" w:color="auto" w:fill="F5F7F9"/>
          </w:tcPr>
          <w:p w14:paraId="69DB7FB1" w14:textId="77777777" w:rsidR="001A2FC2" w:rsidRPr="003A798E" w:rsidRDefault="001A2FC2" w:rsidP="00723677"/>
        </w:tc>
      </w:tr>
      <w:tr w:rsidR="00B500FE" w:rsidRPr="003A798E" w14:paraId="4A653ED0" w14:textId="77777777" w:rsidTr="00723677">
        <w:tblPrEx>
          <w:shd w:val="clear" w:color="auto" w:fill="00C1C7" w:themeFill="accent2"/>
          <w:tblCellMar>
            <w:left w:w="108" w:type="dxa"/>
            <w:right w:w="108" w:type="dxa"/>
          </w:tblCellMar>
        </w:tblPrEx>
        <w:trPr>
          <w:trHeight w:val="3180"/>
        </w:trPr>
        <w:tc>
          <w:tcPr>
            <w:tcW w:w="993" w:type="dxa"/>
            <w:gridSpan w:val="2"/>
            <w:shd w:val="clear" w:color="auto" w:fill="00C1C7" w:themeFill="accent2"/>
          </w:tcPr>
          <w:p w14:paraId="758D2EE5" w14:textId="77777777" w:rsidR="00B500FE" w:rsidRPr="003A798E" w:rsidRDefault="00B500FE" w:rsidP="00723677">
            <w:pPr>
              <w:pStyle w:val="GraphicAnchor"/>
            </w:pPr>
            <w:r w:rsidRPr="003A798E">
              <w:rPr>
                <w:noProof/>
                <w:lang w:eastAsia="en-AU"/>
              </w:rPr>
              <w:lastRenderedPageBreak/>
              <mc:AlternateContent>
                <mc:Choice Requires="wps">
                  <w:drawing>
                    <wp:anchor distT="0" distB="0" distL="114300" distR="114300" simplePos="0" relativeHeight="251741184" behindDoc="1" locked="0" layoutInCell="1" allowOverlap="1" wp14:anchorId="2B212A18" wp14:editId="3258971D">
                      <wp:simplePos x="0" y="0"/>
                      <wp:positionH relativeFrom="margin">
                        <wp:posOffset>-1022350</wp:posOffset>
                      </wp:positionH>
                      <wp:positionV relativeFrom="paragraph">
                        <wp:posOffset>-457200</wp:posOffset>
                      </wp:positionV>
                      <wp:extent cx="8228330" cy="9239250"/>
                      <wp:effectExtent l="0" t="0" r="1270" b="0"/>
                      <wp:wrapNone/>
                      <wp:docPr id="6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83063E9" id="Shape" o:spid="_x0000_s1026" alt="&quot;&quot;" style="position:absolute;margin-left:-80.5pt;margin-top:-36pt;width:647.9pt;height:72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4ht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444D0179" w14:textId="77777777" w:rsidR="00B500FE" w:rsidRPr="003A798E" w:rsidRDefault="00B500FE" w:rsidP="00723677"/>
        </w:tc>
        <w:tc>
          <w:tcPr>
            <w:tcW w:w="992" w:type="dxa"/>
            <w:gridSpan w:val="3"/>
            <w:shd w:val="clear" w:color="auto" w:fill="00C1C7" w:themeFill="accent2"/>
          </w:tcPr>
          <w:p w14:paraId="593E6994" w14:textId="77777777" w:rsidR="00B500FE" w:rsidRPr="003A798E" w:rsidRDefault="00B500FE" w:rsidP="00723677"/>
        </w:tc>
      </w:tr>
      <w:tr w:rsidR="00B500FE" w:rsidRPr="003A798E" w14:paraId="456C84FB" w14:textId="77777777" w:rsidTr="00723677">
        <w:tblPrEx>
          <w:shd w:val="clear" w:color="auto" w:fill="00C1C7" w:themeFill="accent2"/>
          <w:tblCellMar>
            <w:left w:w="108" w:type="dxa"/>
            <w:right w:w="108" w:type="dxa"/>
          </w:tblCellMar>
        </w:tblPrEx>
        <w:trPr>
          <w:trHeight w:val="5966"/>
        </w:trPr>
        <w:tc>
          <w:tcPr>
            <w:tcW w:w="993" w:type="dxa"/>
            <w:gridSpan w:val="2"/>
            <w:shd w:val="clear" w:color="auto" w:fill="00C1C7" w:themeFill="accent2"/>
          </w:tcPr>
          <w:p w14:paraId="2927888E" w14:textId="77777777" w:rsidR="00B500FE" w:rsidRPr="003A798E" w:rsidRDefault="00B500FE" w:rsidP="0072367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6CAE8500" w14:textId="3B335C22" w:rsidR="00B500FE" w:rsidRPr="003A798E" w:rsidRDefault="009F3E53" w:rsidP="00723677">
            <w:pPr>
              <w:pStyle w:val="Quote"/>
            </w:pPr>
            <w:r>
              <w:t>MULTIPLE RESULTS</w:t>
            </w:r>
          </w:p>
        </w:tc>
        <w:tc>
          <w:tcPr>
            <w:tcW w:w="992" w:type="dxa"/>
            <w:gridSpan w:val="3"/>
            <w:shd w:val="clear" w:color="auto" w:fill="00C1C7" w:themeFill="accent2"/>
          </w:tcPr>
          <w:p w14:paraId="7E3153E5" w14:textId="77777777" w:rsidR="00B500FE" w:rsidRPr="003A798E" w:rsidRDefault="00B500FE" w:rsidP="00723677"/>
        </w:tc>
      </w:tr>
      <w:tr w:rsidR="00B500FE" w:rsidRPr="003A798E" w14:paraId="0652A218" w14:textId="77777777" w:rsidTr="00723677">
        <w:tblPrEx>
          <w:shd w:val="clear" w:color="auto" w:fill="00C1C7" w:themeFill="accent2"/>
          <w:tblCellMar>
            <w:left w:w="108" w:type="dxa"/>
            <w:right w:w="108" w:type="dxa"/>
          </w:tblCellMar>
        </w:tblPrEx>
        <w:trPr>
          <w:trHeight w:val="4074"/>
        </w:trPr>
        <w:tc>
          <w:tcPr>
            <w:tcW w:w="993" w:type="dxa"/>
            <w:gridSpan w:val="2"/>
            <w:shd w:val="clear" w:color="auto" w:fill="00C1C7" w:themeFill="accent2"/>
          </w:tcPr>
          <w:p w14:paraId="6F3676B5" w14:textId="77777777" w:rsidR="00B500FE" w:rsidRPr="003A798E" w:rsidRDefault="00B500FE" w:rsidP="00723677"/>
        </w:tc>
        <w:tc>
          <w:tcPr>
            <w:tcW w:w="8788" w:type="dxa"/>
            <w:tcBorders>
              <w:top w:val="single" w:sz="36" w:space="0" w:color="123869" w:themeColor="accent1"/>
            </w:tcBorders>
            <w:shd w:val="clear" w:color="auto" w:fill="00C1C7" w:themeFill="accent2"/>
          </w:tcPr>
          <w:p w14:paraId="177502AE" w14:textId="77777777" w:rsidR="00B500FE" w:rsidRPr="003A798E" w:rsidRDefault="00B500FE" w:rsidP="00723677"/>
        </w:tc>
        <w:tc>
          <w:tcPr>
            <w:tcW w:w="992" w:type="dxa"/>
            <w:gridSpan w:val="3"/>
            <w:shd w:val="clear" w:color="auto" w:fill="00C1C7" w:themeFill="accent2"/>
          </w:tcPr>
          <w:p w14:paraId="7EF489AD" w14:textId="77777777" w:rsidR="00B500FE" w:rsidRPr="003A798E" w:rsidRDefault="00B500FE" w:rsidP="00723677"/>
        </w:tc>
      </w:tr>
      <w:tr w:rsidR="00A5460D" w:rsidRPr="007353A2" w14:paraId="39A8DEFE" w14:textId="77777777" w:rsidTr="00A5460D">
        <w:trPr>
          <w:gridAfter w:val="2"/>
          <w:wAfter w:w="67" w:type="dxa"/>
          <w:trHeight w:val="4599"/>
        </w:trPr>
        <w:tc>
          <w:tcPr>
            <w:tcW w:w="10706" w:type="dxa"/>
            <w:gridSpan w:val="4"/>
            <w:shd w:val="clear" w:color="auto" w:fill="F5F7F9"/>
          </w:tcPr>
          <w:p w14:paraId="4FA1313C" w14:textId="77777777" w:rsidR="009E1829" w:rsidRPr="0056708C" w:rsidRDefault="009E1829" w:rsidP="009E1829">
            <w:pPr>
              <w:jc w:val="center"/>
              <w:rPr>
                <w:rFonts w:ascii="Cambria Math" w:hAnsi="Cambria Math"/>
                <w:b/>
                <w:bCs/>
                <w:color w:val="002060"/>
                <w:sz w:val="10"/>
                <w:szCs w:val="10"/>
              </w:rPr>
            </w:pPr>
          </w:p>
          <w:p w14:paraId="55BBDAE9" w14:textId="0C9C1C8D" w:rsidR="007A3AC7" w:rsidRPr="00A559EC" w:rsidRDefault="00EA53E4" w:rsidP="007A3AC7">
            <w:pPr>
              <w:pStyle w:val="Heading3"/>
              <w:rPr>
                <w:rFonts w:ascii="Cambria Math" w:hAnsi="Cambria Math"/>
                <w:color w:val="002060"/>
                <w:sz w:val="40"/>
                <w:szCs w:val="40"/>
                <w:vertAlign w:val="subscript"/>
              </w:rPr>
            </w:pPr>
            <w:r>
              <w:rPr>
                <w:rFonts w:ascii="Cambria Math" w:hAnsi="Cambria Math"/>
                <w:color w:val="002060"/>
                <w:sz w:val="40"/>
                <w:szCs w:val="40"/>
              </w:rPr>
              <w:t>Prewitt</w:t>
            </w:r>
            <w:r w:rsidR="008F04C8">
              <w:rPr>
                <w:rFonts w:ascii="Cambria Math" w:hAnsi="Cambria Math"/>
                <w:color w:val="002060"/>
                <w:sz w:val="40"/>
                <w:szCs w:val="40"/>
              </w:rPr>
              <w:t xml:space="preserve"> Operator</w:t>
            </w:r>
          </w:p>
          <w:p w14:paraId="269A5273" w14:textId="061BD95F" w:rsidR="005C4FD2" w:rsidRDefault="00580A50" w:rsidP="007A3AC7">
            <w:pPr>
              <w:jc w:val="both"/>
              <w:rPr>
                <w:rFonts w:ascii="Cambria Math" w:hAnsi="Cambria Math"/>
                <w:sz w:val="36"/>
                <w:szCs w:val="36"/>
              </w:rPr>
            </w:pPr>
            <w:r>
              <w:rPr>
                <w:rFonts w:ascii="Cambria Math" w:hAnsi="Cambria Math"/>
                <w:sz w:val="36"/>
                <w:szCs w:val="36"/>
              </w:rPr>
              <w:t>Let’s apply the Prewitt operator on an RGB image of the Golden State Bridge:</w:t>
            </w:r>
          </w:p>
          <w:p w14:paraId="3CE1781A" w14:textId="7880534B" w:rsidR="007A3AC7" w:rsidRDefault="00F81528" w:rsidP="007A3AC7">
            <w:pPr>
              <w:jc w:val="both"/>
              <w:rPr>
                <w:rFonts w:ascii="Cambria Math" w:hAnsi="Cambria Math"/>
                <w:sz w:val="36"/>
                <w:szCs w:val="36"/>
              </w:rPr>
            </w:pPr>
            <w:r>
              <w:rPr>
                <w:rFonts w:ascii="Cambria Math" w:hAnsi="Cambria Math"/>
                <w:noProof/>
                <w:sz w:val="36"/>
                <w:szCs w:val="36"/>
              </w:rPr>
              <w:drawing>
                <wp:inline distT="0" distB="0" distL="0" distR="0" wp14:anchorId="6C53F204" wp14:editId="1843D49C">
                  <wp:extent cx="6779260" cy="2948152"/>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336"/>
                          <a:stretch/>
                        </pic:blipFill>
                        <pic:spPr bwMode="auto">
                          <a:xfrm>
                            <a:off x="0" y="0"/>
                            <a:ext cx="6779260" cy="2948152"/>
                          </a:xfrm>
                          <a:prstGeom prst="rect">
                            <a:avLst/>
                          </a:prstGeom>
                          <a:noFill/>
                          <a:ln>
                            <a:noFill/>
                          </a:ln>
                          <a:extLst>
                            <a:ext uri="{53640926-AAD7-44D8-BBD7-CCE9431645EC}">
                              <a14:shadowObscured xmlns:a14="http://schemas.microsoft.com/office/drawing/2010/main"/>
                            </a:ext>
                          </a:extLst>
                        </pic:spPr>
                      </pic:pic>
                    </a:graphicData>
                  </a:graphic>
                </wp:inline>
              </w:drawing>
            </w:r>
          </w:p>
          <w:p w14:paraId="5D9839C2" w14:textId="3E3B2BCE" w:rsidR="00634A6B" w:rsidRDefault="00F81528" w:rsidP="007A3AC7">
            <w:r>
              <w:t xml:space="preserve">Notice: The Prewitt operator was able to obtain a nice gradient of the image. </w:t>
            </w:r>
            <w:r w:rsidR="002624B2">
              <w:t xml:space="preserve">For the Prewitt Edges, if we lower our threshold, we should be able to obtain more edges. </w:t>
            </w:r>
          </w:p>
          <w:p w14:paraId="36846CE1" w14:textId="77777777" w:rsidR="001D4D00" w:rsidRPr="002067A2" w:rsidRDefault="001D4D00" w:rsidP="002067A2"/>
          <w:p w14:paraId="2EDCAB39" w14:textId="17F25CA0" w:rsidR="007A3AC7" w:rsidRPr="00220E06" w:rsidRDefault="0035781B" w:rsidP="007A3AC7">
            <w:pPr>
              <w:pStyle w:val="Heading3"/>
              <w:rPr>
                <w:rFonts w:ascii="Cambria Math" w:hAnsi="Cambria Math"/>
                <w:color w:val="002060"/>
                <w:sz w:val="40"/>
                <w:szCs w:val="40"/>
                <w:vertAlign w:val="subscript"/>
              </w:rPr>
            </w:pPr>
            <w:r>
              <w:rPr>
                <w:rFonts w:ascii="Cambria Math" w:hAnsi="Cambria Math"/>
                <w:color w:val="002060"/>
                <w:sz w:val="40"/>
                <w:szCs w:val="40"/>
              </w:rPr>
              <w:t>Sobel</w:t>
            </w:r>
            <w:r w:rsidR="007A3AC7">
              <w:rPr>
                <w:rFonts w:ascii="Cambria Math" w:hAnsi="Cambria Math"/>
                <w:color w:val="002060"/>
                <w:sz w:val="40"/>
                <w:szCs w:val="40"/>
              </w:rPr>
              <w:t xml:space="preserve"> Filter</w:t>
            </w:r>
          </w:p>
          <w:p w14:paraId="62A16C77" w14:textId="1763C2E0" w:rsidR="007A3AC7" w:rsidRDefault="008E7A68" w:rsidP="007A3AC7">
            <w:pPr>
              <w:jc w:val="both"/>
              <w:rPr>
                <w:rFonts w:ascii="Cambria Math" w:hAnsi="Cambria Math"/>
                <w:sz w:val="36"/>
                <w:szCs w:val="36"/>
              </w:rPr>
            </w:pPr>
            <w:r>
              <w:rPr>
                <w:rFonts w:ascii="Cambria Math" w:hAnsi="Cambria Math"/>
                <w:sz w:val="36"/>
                <w:szCs w:val="36"/>
              </w:rPr>
              <w:t>Applying the</w:t>
            </w:r>
            <w:r w:rsidR="006F4BD7">
              <w:rPr>
                <w:rFonts w:ascii="Cambria Math" w:hAnsi="Cambria Math"/>
                <w:sz w:val="36"/>
                <w:szCs w:val="36"/>
              </w:rPr>
              <w:t xml:space="preserve"> Sobel</w:t>
            </w:r>
            <w:r>
              <w:rPr>
                <w:rFonts w:ascii="Cambria Math" w:hAnsi="Cambria Math"/>
                <w:sz w:val="36"/>
                <w:szCs w:val="36"/>
              </w:rPr>
              <w:t xml:space="preserve"> filter on </w:t>
            </w:r>
            <w:r w:rsidR="008465F9">
              <w:rPr>
                <w:rFonts w:ascii="Cambria Math" w:hAnsi="Cambria Math"/>
                <w:sz w:val="36"/>
                <w:szCs w:val="36"/>
              </w:rPr>
              <w:t>the same Golden State Bridge</w:t>
            </w:r>
            <w:r>
              <w:rPr>
                <w:rFonts w:ascii="Cambria Math" w:hAnsi="Cambria Math"/>
                <w:sz w:val="36"/>
                <w:szCs w:val="36"/>
              </w:rPr>
              <w:t>:</w:t>
            </w:r>
          </w:p>
          <w:p w14:paraId="0040FED5" w14:textId="7472F21F" w:rsidR="006629F1" w:rsidRDefault="003200D6" w:rsidP="0027068F">
            <w:pPr>
              <w:jc w:val="both"/>
              <w:rPr>
                <w:rFonts w:ascii="Cambria Math" w:hAnsi="Cambria Math"/>
                <w:sz w:val="36"/>
                <w:szCs w:val="36"/>
              </w:rPr>
            </w:pPr>
            <w:r>
              <w:rPr>
                <w:rFonts w:ascii="Cambria Math" w:hAnsi="Cambria Math"/>
                <w:noProof/>
                <w:sz w:val="36"/>
                <w:szCs w:val="36"/>
              </w:rPr>
              <w:drawing>
                <wp:inline distT="0" distB="0" distL="0" distR="0" wp14:anchorId="17FA541D" wp14:editId="036E88DE">
                  <wp:extent cx="677926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9260" cy="3216275"/>
                          </a:xfrm>
                          <a:prstGeom prst="rect">
                            <a:avLst/>
                          </a:prstGeom>
                          <a:noFill/>
                          <a:ln>
                            <a:noFill/>
                          </a:ln>
                        </pic:spPr>
                      </pic:pic>
                    </a:graphicData>
                  </a:graphic>
                </wp:inline>
              </w:drawing>
            </w:r>
          </w:p>
          <w:p w14:paraId="78BF84AC" w14:textId="0A5E4ADD" w:rsidR="003200D6" w:rsidRDefault="003200D6" w:rsidP="0027068F">
            <w:pPr>
              <w:jc w:val="both"/>
              <w:rPr>
                <w:rFonts w:ascii="Cambria Math" w:hAnsi="Cambria Math"/>
                <w:sz w:val="36"/>
                <w:szCs w:val="36"/>
              </w:rPr>
            </w:pPr>
            <w:r>
              <w:rPr>
                <w:rFonts w:ascii="Cambria Math" w:hAnsi="Cambria Math"/>
                <w:sz w:val="36"/>
                <w:szCs w:val="36"/>
              </w:rPr>
              <w:t xml:space="preserve">P.S. A comparison of the results from Prewitt and Sobel is discussed in the next section. </w:t>
            </w:r>
          </w:p>
          <w:p w14:paraId="5E6AA72C" w14:textId="068D5286" w:rsidR="00C8313C" w:rsidRDefault="00C6378C" w:rsidP="0027068F">
            <w:pPr>
              <w:jc w:val="both"/>
              <w:rPr>
                <w:rFonts w:ascii="Cambria Math" w:hAnsi="Cambria Math"/>
                <w:sz w:val="36"/>
                <w:szCs w:val="36"/>
              </w:rPr>
            </w:pPr>
            <w:r>
              <w:rPr>
                <w:rFonts w:ascii="Cambria Math" w:hAnsi="Cambria Math"/>
                <w:noProof/>
                <w:sz w:val="36"/>
                <w:szCs w:val="36"/>
              </w:rPr>
              <w:lastRenderedPageBreak/>
              <w:drawing>
                <wp:inline distT="0" distB="0" distL="0" distR="0" wp14:anchorId="33B8C8BF" wp14:editId="2D1B2CAA">
                  <wp:extent cx="6779260" cy="321627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79260" cy="3216275"/>
                          </a:xfrm>
                          <a:prstGeom prst="rect">
                            <a:avLst/>
                          </a:prstGeom>
                          <a:noFill/>
                          <a:ln>
                            <a:noFill/>
                          </a:ln>
                        </pic:spPr>
                      </pic:pic>
                    </a:graphicData>
                  </a:graphic>
                </wp:inline>
              </w:drawing>
            </w:r>
          </w:p>
          <w:p w14:paraId="2C8780EC" w14:textId="5EE82F46" w:rsidR="008F04C8" w:rsidRDefault="00BE17C5" w:rsidP="008F04C8">
            <w:pPr>
              <w:pStyle w:val="Heading3"/>
              <w:rPr>
                <w:rFonts w:ascii="Cambria Math" w:hAnsi="Cambria Math"/>
                <w:color w:val="002060"/>
                <w:sz w:val="40"/>
                <w:szCs w:val="40"/>
              </w:rPr>
            </w:pPr>
            <w:r>
              <w:rPr>
                <w:rFonts w:ascii="Cambria Math" w:hAnsi="Cambria Math"/>
                <w:color w:val="002060"/>
                <w:sz w:val="40"/>
                <w:szCs w:val="40"/>
              </w:rPr>
              <w:t>Laplacian of Gaussian Filter</w:t>
            </w:r>
          </w:p>
          <w:p w14:paraId="6569B074" w14:textId="35BF1DE4" w:rsidR="008F04C8" w:rsidRPr="00690A2E" w:rsidRDefault="00BF6F47" w:rsidP="008F04C8">
            <w:pPr>
              <w:rPr>
                <w:rFonts w:ascii="Cambria Math" w:hAnsi="Cambria Math"/>
                <w:sz w:val="36"/>
                <w:szCs w:val="36"/>
              </w:rPr>
            </w:pPr>
            <w:r>
              <w:rPr>
                <w:rFonts w:ascii="Cambria Math" w:hAnsi="Cambria Math"/>
                <w:sz w:val="36"/>
                <w:szCs w:val="36"/>
              </w:rPr>
              <w:t xml:space="preserve">Apply the LoG filter on </w:t>
            </w:r>
            <w:r w:rsidR="002F37AB">
              <w:rPr>
                <w:rFonts w:ascii="Cambria Math" w:hAnsi="Cambria Math"/>
                <w:sz w:val="36"/>
                <w:szCs w:val="36"/>
              </w:rPr>
              <w:t>an RGB image:</w:t>
            </w:r>
          </w:p>
          <w:p w14:paraId="22A3405D" w14:textId="4B01786F" w:rsidR="008F04C8" w:rsidRDefault="00043DAE" w:rsidP="008F04C8">
            <w:r>
              <w:rPr>
                <w:noProof/>
              </w:rPr>
              <w:drawing>
                <wp:inline distT="0" distB="0" distL="0" distR="0" wp14:anchorId="2E570482" wp14:editId="22AC673E">
                  <wp:extent cx="6779260" cy="32162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79260" cy="3216275"/>
                          </a:xfrm>
                          <a:prstGeom prst="rect">
                            <a:avLst/>
                          </a:prstGeom>
                          <a:noFill/>
                          <a:ln>
                            <a:noFill/>
                          </a:ln>
                        </pic:spPr>
                      </pic:pic>
                    </a:graphicData>
                  </a:graphic>
                </wp:inline>
              </w:drawing>
            </w:r>
          </w:p>
          <w:p w14:paraId="51D74ADB" w14:textId="4B5F957D" w:rsidR="00EB41C9" w:rsidRDefault="00EB41C9" w:rsidP="00450EDD">
            <w:pPr>
              <w:jc w:val="center"/>
              <w:rPr>
                <w:rFonts w:ascii="Cambria Math" w:hAnsi="Cambria Math"/>
                <w:sz w:val="36"/>
                <w:szCs w:val="36"/>
              </w:rPr>
            </w:pPr>
          </w:p>
          <w:p w14:paraId="2CF6C5C3" w14:textId="120D8C28" w:rsidR="00EB41C9" w:rsidRDefault="00EB41C9" w:rsidP="00450EDD">
            <w:pPr>
              <w:jc w:val="center"/>
              <w:rPr>
                <w:rFonts w:ascii="Cambria Math" w:hAnsi="Cambria Math"/>
                <w:sz w:val="36"/>
                <w:szCs w:val="36"/>
              </w:rPr>
            </w:pPr>
          </w:p>
          <w:p w14:paraId="5D20FE54" w14:textId="77777777" w:rsidR="00EB41C9" w:rsidRDefault="00EB41C9" w:rsidP="00EB41C9">
            <w:pPr>
              <w:rPr>
                <w:rFonts w:ascii="Cambria Math" w:hAnsi="Cambria Math"/>
                <w:sz w:val="36"/>
                <w:szCs w:val="36"/>
              </w:rPr>
            </w:pPr>
          </w:p>
          <w:p w14:paraId="0BB795A7" w14:textId="631CE3E5" w:rsidR="00044977" w:rsidRDefault="00044977" w:rsidP="002067A2">
            <w:pPr>
              <w:jc w:val="both"/>
              <w:rPr>
                <w:rFonts w:ascii="Cambria Math" w:hAnsi="Cambria Math"/>
                <w:sz w:val="36"/>
                <w:szCs w:val="36"/>
              </w:rPr>
            </w:pPr>
          </w:p>
          <w:p w14:paraId="665FC2C6" w14:textId="02C00611" w:rsidR="00F82FC9" w:rsidRDefault="00F82FC9" w:rsidP="002067A2">
            <w:pPr>
              <w:jc w:val="both"/>
              <w:rPr>
                <w:rFonts w:ascii="Cambria Math" w:hAnsi="Cambria Math"/>
                <w:sz w:val="36"/>
                <w:szCs w:val="36"/>
              </w:rPr>
            </w:pPr>
          </w:p>
          <w:p w14:paraId="1BB56F61" w14:textId="77777777" w:rsidR="00F82FC9" w:rsidRDefault="00F82FC9" w:rsidP="002067A2">
            <w:pPr>
              <w:jc w:val="both"/>
              <w:rPr>
                <w:rFonts w:ascii="Cambria Math" w:hAnsi="Cambria Math"/>
                <w:sz w:val="36"/>
                <w:szCs w:val="36"/>
              </w:r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A5460D" w:rsidRPr="003A798E" w14:paraId="3B05985D" w14:textId="77777777" w:rsidTr="00723677">
              <w:trPr>
                <w:trHeight w:val="3180"/>
              </w:trPr>
              <w:tc>
                <w:tcPr>
                  <w:tcW w:w="993" w:type="dxa"/>
                  <w:shd w:val="clear" w:color="auto" w:fill="00C1C7" w:themeFill="accent2"/>
                </w:tcPr>
                <w:p w14:paraId="45D0DA81" w14:textId="77777777" w:rsidR="00A5460D" w:rsidRPr="003A798E" w:rsidRDefault="00A5460D" w:rsidP="00723677">
                  <w:pPr>
                    <w:pStyle w:val="GraphicAnchor"/>
                  </w:pPr>
                  <w:r w:rsidRPr="003A798E">
                    <w:rPr>
                      <w:noProof/>
                      <w:lang w:eastAsia="en-AU"/>
                    </w:rPr>
                    <w:lastRenderedPageBreak/>
                    <mc:AlternateContent>
                      <mc:Choice Requires="wps">
                        <w:drawing>
                          <wp:anchor distT="0" distB="0" distL="114300" distR="114300" simplePos="0" relativeHeight="251737088" behindDoc="1" locked="0" layoutInCell="1" allowOverlap="1" wp14:anchorId="3FD59BA7" wp14:editId="00C12938">
                            <wp:simplePos x="0" y="0"/>
                            <wp:positionH relativeFrom="margin">
                              <wp:posOffset>-1022350</wp:posOffset>
                            </wp:positionH>
                            <wp:positionV relativeFrom="paragraph">
                              <wp:posOffset>-457200</wp:posOffset>
                            </wp:positionV>
                            <wp:extent cx="8228330" cy="9239250"/>
                            <wp:effectExtent l="0" t="0" r="1270" b="0"/>
                            <wp:wrapNone/>
                            <wp:docPr id="6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3081EF2" id="Shape" o:spid="_x0000_s1026" alt="&quot;&quot;" style="position:absolute;margin-left:-80.5pt;margin-top:-36pt;width:647.9pt;height:727.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7r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785B6771" w14:textId="77777777" w:rsidR="00A5460D" w:rsidRPr="003A798E" w:rsidRDefault="00A5460D" w:rsidP="00723677"/>
              </w:tc>
              <w:tc>
                <w:tcPr>
                  <w:tcW w:w="992" w:type="dxa"/>
                  <w:shd w:val="clear" w:color="auto" w:fill="00C1C7" w:themeFill="accent2"/>
                </w:tcPr>
                <w:p w14:paraId="659C5F6C" w14:textId="77777777" w:rsidR="00A5460D" w:rsidRPr="003A798E" w:rsidRDefault="00A5460D" w:rsidP="00723677"/>
              </w:tc>
            </w:tr>
            <w:tr w:rsidR="00A5460D" w:rsidRPr="003A798E" w14:paraId="1E2147BA" w14:textId="77777777" w:rsidTr="00723677">
              <w:trPr>
                <w:trHeight w:val="5966"/>
              </w:trPr>
              <w:tc>
                <w:tcPr>
                  <w:tcW w:w="993" w:type="dxa"/>
                  <w:shd w:val="clear" w:color="auto" w:fill="00C1C7" w:themeFill="accent2"/>
                </w:tcPr>
                <w:p w14:paraId="60B2F15D" w14:textId="77777777" w:rsidR="00A5460D" w:rsidRPr="003A798E" w:rsidRDefault="00A5460D" w:rsidP="0072367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4BE264DC" w14:textId="3D8CD433" w:rsidR="00A5460D" w:rsidRPr="003A798E" w:rsidRDefault="00412E8B" w:rsidP="00723677">
                  <w:pPr>
                    <w:pStyle w:val="Quote"/>
                  </w:pPr>
                  <w:r>
                    <w:t>QUESTIONS</w:t>
                  </w:r>
                </w:p>
              </w:tc>
              <w:tc>
                <w:tcPr>
                  <w:tcW w:w="992" w:type="dxa"/>
                  <w:shd w:val="clear" w:color="auto" w:fill="00C1C7" w:themeFill="accent2"/>
                </w:tcPr>
                <w:p w14:paraId="4744313A" w14:textId="77777777" w:rsidR="00A5460D" w:rsidRPr="003A798E" w:rsidRDefault="00A5460D" w:rsidP="00723677"/>
              </w:tc>
            </w:tr>
            <w:tr w:rsidR="00A5460D" w:rsidRPr="003A798E" w14:paraId="55D8FB16" w14:textId="77777777" w:rsidTr="00723677">
              <w:trPr>
                <w:trHeight w:val="4074"/>
              </w:trPr>
              <w:tc>
                <w:tcPr>
                  <w:tcW w:w="993" w:type="dxa"/>
                  <w:shd w:val="clear" w:color="auto" w:fill="00C1C7" w:themeFill="accent2"/>
                </w:tcPr>
                <w:p w14:paraId="7DC9733F" w14:textId="77777777" w:rsidR="00A5460D" w:rsidRPr="003A798E" w:rsidRDefault="00A5460D" w:rsidP="00723677"/>
              </w:tc>
              <w:tc>
                <w:tcPr>
                  <w:tcW w:w="8788" w:type="dxa"/>
                  <w:tcBorders>
                    <w:top w:val="single" w:sz="36" w:space="0" w:color="123869" w:themeColor="accent1"/>
                  </w:tcBorders>
                  <w:shd w:val="clear" w:color="auto" w:fill="00C1C7" w:themeFill="accent2"/>
                </w:tcPr>
                <w:p w14:paraId="34573F6F" w14:textId="77777777" w:rsidR="00A5460D" w:rsidRPr="003A798E" w:rsidRDefault="00A5460D" w:rsidP="00723677"/>
              </w:tc>
              <w:tc>
                <w:tcPr>
                  <w:tcW w:w="992" w:type="dxa"/>
                  <w:shd w:val="clear" w:color="auto" w:fill="00C1C7" w:themeFill="accent2"/>
                </w:tcPr>
                <w:p w14:paraId="12294F6E" w14:textId="77777777" w:rsidR="00A5460D" w:rsidRPr="003A798E" w:rsidRDefault="00A5460D" w:rsidP="00723677"/>
              </w:tc>
            </w:tr>
          </w:tbl>
          <w:p w14:paraId="1BC93ED3" w14:textId="07FF8AEA" w:rsidR="00355145" w:rsidRPr="00220E06" w:rsidRDefault="00633DEC" w:rsidP="00355145">
            <w:pPr>
              <w:pStyle w:val="Heading3"/>
              <w:rPr>
                <w:rFonts w:ascii="Cambria Math" w:hAnsi="Cambria Math"/>
                <w:color w:val="002060"/>
                <w:sz w:val="40"/>
                <w:szCs w:val="40"/>
                <w:vertAlign w:val="subscript"/>
              </w:rPr>
            </w:pPr>
            <w:r>
              <w:rPr>
                <w:rFonts w:ascii="Cambria Math" w:hAnsi="Cambria Math"/>
                <w:color w:val="002060"/>
                <w:sz w:val="40"/>
                <w:szCs w:val="40"/>
              </w:rPr>
              <w:lastRenderedPageBreak/>
              <w:t>Zero Crossing on a LoG Filtered Image</w:t>
            </w:r>
          </w:p>
          <w:p w14:paraId="78BDB7C9" w14:textId="21408997" w:rsidR="00116BAD" w:rsidRDefault="00116BAD" w:rsidP="006B13D1">
            <w:pPr>
              <w:jc w:val="both"/>
              <w:rPr>
                <w:rFonts w:ascii="Cambria Math" w:hAnsi="Cambria Math"/>
                <w:sz w:val="36"/>
                <w:szCs w:val="36"/>
              </w:rPr>
            </w:pPr>
          </w:p>
          <w:p w14:paraId="43EB2B2A" w14:textId="17DC42F3" w:rsidR="00116BAD" w:rsidRDefault="00117CB8" w:rsidP="006B13D1">
            <w:pPr>
              <w:jc w:val="both"/>
              <w:rPr>
                <w:rFonts w:ascii="Cambria Math" w:hAnsi="Cambria Math"/>
                <w:sz w:val="36"/>
                <w:szCs w:val="36"/>
              </w:rPr>
            </w:pPr>
            <w:r>
              <w:rPr>
                <w:rFonts w:ascii="Cambria Math" w:hAnsi="Cambria Math"/>
                <w:sz w:val="36"/>
                <w:szCs w:val="36"/>
              </w:rPr>
              <w:t xml:space="preserve">The Sigma Filter </w:t>
            </w:r>
            <w:r w:rsidR="006C4496">
              <w:rPr>
                <w:rFonts w:ascii="Cambria Math" w:hAnsi="Cambria Math"/>
                <w:sz w:val="36"/>
                <w:szCs w:val="36"/>
              </w:rPr>
              <w:t>computes an average based a predefined intensity range</w:t>
            </w:r>
            <w:r w:rsidR="002763E3">
              <w:rPr>
                <w:rFonts w:ascii="Cambria Math" w:hAnsi="Cambria Math"/>
                <w:sz w:val="36"/>
                <w:szCs w:val="36"/>
              </w:rPr>
              <w:t xml:space="preserve"> enforced by a user input </w:t>
            </w:r>
            <w:r w:rsidR="009C4CA4">
              <w:rPr>
                <w:rFonts w:ascii="Cambria Math" w:hAnsi="Cambria Math"/>
                <w:sz w:val="36"/>
                <w:szCs w:val="36"/>
              </w:rPr>
              <w:t>σ. The equation for the Sigma Filter is as follows:</w:t>
            </w:r>
          </w:p>
          <w:p w14:paraId="78012C35" w14:textId="2EDA8173" w:rsidR="009C4CA4" w:rsidRDefault="00633DEC" w:rsidP="006B13D1">
            <w:pPr>
              <w:jc w:val="both"/>
              <w:rPr>
                <w:rFonts w:ascii="Cambria Math" w:hAnsi="Cambria Math"/>
                <w:sz w:val="36"/>
                <w:szCs w:val="36"/>
              </w:rPr>
            </w:pPr>
            <w:r>
              <w:rPr>
                <w:rFonts w:ascii="Cambria Math" w:hAnsi="Cambria Math"/>
                <w:sz w:val="36"/>
                <w:szCs w:val="36"/>
              </w:rPr>
              <w:t xml:space="preserve">Zero Crossing </w:t>
            </w:r>
            <w:r w:rsidR="00A83B67">
              <w:rPr>
                <w:rFonts w:ascii="Cambria Math" w:hAnsi="Cambria Math"/>
                <w:sz w:val="36"/>
                <w:szCs w:val="36"/>
              </w:rPr>
              <w:t xml:space="preserve">is used to pinpoint edges. It simply looks for areas in a LoG filtered image where the Laplacian goes from positive to negative and vice versa. </w:t>
            </w:r>
          </w:p>
          <w:p w14:paraId="744F9CA2" w14:textId="2D38E199" w:rsidR="009C4CA4" w:rsidRDefault="009C4CA4" w:rsidP="006B13D1">
            <w:pPr>
              <w:jc w:val="both"/>
              <w:rPr>
                <w:rFonts w:ascii="Cambria Math" w:hAnsi="Cambria Math"/>
                <w:sz w:val="36"/>
                <w:szCs w:val="36"/>
              </w:rPr>
            </w:pPr>
          </w:p>
          <w:p w14:paraId="7A33700A" w14:textId="39F76E58" w:rsidR="009C4CA4" w:rsidRDefault="00A13106" w:rsidP="006B13D1">
            <w:pPr>
              <w:jc w:val="both"/>
              <w:rPr>
                <w:rFonts w:ascii="Cambria Math" w:hAnsi="Cambria Math"/>
                <w:sz w:val="36"/>
                <w:szCs w:val="36"/>
              </w:rPr>
            </w:pPr>
            <w:r>
              <w:rPr>
                <w:rFonts w:ascii="Cambria Math" w:hAnsi="Cambria Math"/>
                <w:sz w:val="36"/>
                <w:szCs w:val="36"/>
              </w:rPr>
              <w:t xml:space="preserve">In MATLAB, the following function was written for the </w:t>
            </w:r>
            <w:r w:rsidR="00056951">
              <w:rPr>
                <w:rFonts w:ascii="Cambria Math" w:hAnsi="Cambria Math"/>
                <w:sz w:val="36"/>
                <w:szCs w:val="36"/>
              </w:rPr>
              <w:t>Zero Crossing</w:t>
            </w:r>
            <w:r>
              <w:rPr>
                <w:rFonts w:ascii="Cambria Math" w:hAnsi="Cambria Math"/>
                <w:sz w:val="36"/>
                <w:szCs w:val="36"/>
              </w:rPr>
              <w:t xml:space="preserve">. The function accepts </w:t>
            </w:r>
            <w:r w:rsidR="00633DEC">
              <w:rPr>
                <w:rFonts w:ascii="Cambria Math" w:hAnsi="Cambria Math"/>
                <w:sz w:val="36"/>
                <w:szCs w:val="36"/>
              </w:rPr>
              <w:t xml:space="preserve">an image and return </w:t>
            </w:r>
            <w:r w:rsidR="00133A97">
              <w:rPr>
                <w:rFonts w:ascii="Cambria Math" w:hAnsi="Cambria Math"/>
                <w:sz w:val="36"/>
                <w:szCs w:val="36"/>
              </w:rPr>
              <w:t xml:space="preserve">a LoG filtered image and the Zero Crossing image in both uint8 and double formats. </w:t>
            </w:r>
            <w:r w:rsidR="00964E9E">
              <w:rPr>
                <w:rFonts w:ascii="Cambria Math" w:hAnsi="Cambria Math"/>
                <w:sz w:val="36"/>
                <w:szCs w:val="36"/>
              </w:rPr>
              <w:t xml:space="preserve"> </w:t>
            </w:r>
          </w:p>
          <w:p w14:paraId="1866807F" w14:textId="27DD5A32" w:rsidR="00964E9E" w:rsidRDefault="00964E9E" w:rsidP="006B13D1">
            <w:pPr>
              <w:jc w:val="both"/>
              <w:rPr>
                <w:rFonts w:ascii="Cambria Math" w:hAnsi="Cambria Math"/>
                <w:sz w:val="36"/>
                <w:szCs w:val="36"/>
              </w:rPr>
            </w:pPr>
          </w:p>
          <w:p w14:paraId="20170F8B"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function</w:t>
            </w:r>
            <w:r>
              <w:rPr>
                <w:rFonts w:ascii="Courier New" w:hAnsi="Courier New" w:cs="Courier New"/>
                <w:color w:val="000000"/>
                <w:sz w:val="30"/>
                <w:szCs w:val="30"/>
                <w:lang w:val="tr-TR"/>
              </w:rPr>
              <w:t xml:space="preserve"> [output1, output2, output3, output4] = lab3ZeroCrossing(img)</w:t>
            </w:r>
          </w:p>
          <w:p w14:paraId="2FBC07A3"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B7DBE45"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First of all, smoothen the image using Gaussian filtering.</w:t>
            </w:r>
          </w:p>
          <w:p w14:paraId="01F956E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img = lab3gaussfilt(img);</w:t>
            </w:r>
          </w:p>
          <w:p w14:paraId="55879CBB"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E949058"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The row, column, and channels of the image are obtained along with the cardinality of the image. </w:t>
            </w:r>
          </w:p>
          <w:p w14:paraId="34726BB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[r, c, ch] = size(img);</w:t>
            </w:r>
          </w:p>
          <w:p w14:paraId="249B2CF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Card = r*c;</w:t>
            </w:r>
          </w:p>
          <w:p w14:paraId="7018BF44"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06E951C"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This is added in case the image introduced is an RGB image. </w:t>
            </w:r>
          </w:p>
          <w:p w14:paraId="2D5AFAF6"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It functions to convert it to a gray-scale image. </w:t>
            </w:r>
          </w:p>
          <w:p w14:paraId="165A7428"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(ch == 3)</w:t>
            </w:r>
          </w:p>
          <w:p w14:paraId="2726D7C5"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img = rgb2gray(img);</w:t>
            </w:r>
          </w:p>
          <w:p w14:paraId="1830695D"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1446C6E1"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7A48566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%Convert the image to double before performing any %mathematical operation</w:t>
            </w:r>
          </w:p>
          <w:p w14:paraId="44279981"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 = double(img);</w:t>
            </w:r>
          </w:p>
          <w:p w14:paraId="3E38B145"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FF581E1"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Threshold</w:t>
            </w:r>
          </w:p>
          <w:p w14:paraId="2884581A"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 = 0.5 * mean(abs(img(:)));</w:t>
            </w:r>
          </w:p>
          <w:p w14:paraId="78349C3B"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55A8BE2"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lastRenderedPageBreak/>
              <w:t>% Create the sobel filters; the x-filter will be used to create the</w:t>
            </w:r>
          </w:p>
          <w:p w14:paraId="4DB507BC"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vertically filtered image, while the y-filter will be used to create the</w:t>
            </w:r>
          </w:p>
          <w:p w14:paraId="34F69EB3"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horizontally filtered image. </w:t>
            </w:r>
          </w:p>
          <w:p w14:paraId="743305FA"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LoG_filt = [0 1 0; 1 -4 1; 0 1 0];</w:t>
            </w:r>
          </w:p>
          <w:p w14:paraId="64793690"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92F1E23"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The prewitt filter has a size (2k+1)x(2k+1), where k = 1;</w:t>
            </w:r>
          </w:p>
          <w:p w14:paraId="3FA3E6CD"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k = 1;</w:t>
            </w:r>
          </w:p>
          <w:p w14:paraId="0DDA2842"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43792A8" w14:textId="24B9FCA0"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To ensure that we don't end up with images of different </w:t>
            </w:r>
            <w:r w:rsidR="00BC5696">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sizes relative to the original images, we initialize our </w:t>
            </w:r>
            <w:r w:rsidR="00BC5696">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final images with the same number of rows and columns as </w:t>
            </w:r>
            <w:r w:rsidR="00BC5696">
              <w:rPr>
                <w:rFonts w:ascii="Courier New" w:hAnsi="Courier New" w:cs="Courier New"/>
                <w:color w:val="028009"/>
                <w:sz w:val="30"/>
                <w:szCs w:val="30"/>
                <w:lang w:val="tr-TR"/>
              </w:rPr>
              <w:t>%</w:t>
            </w:r>
            <w:r>
              <w:rPr>
                <w:rFonts w:ascii="Courier New" w:hAnsi="Courier New" w:cs="Courier New"/>
                <w:color w:val="028009"/>
                <w:sz w:val="30"/>
                <w:szCs w:val="30"/>
                <w:lang w:val="tr-TR"/>
              </w:rPr>
              <w:t xml:space="preserve">the original ones. </w:t>
            </w:r>
          </w:p>
          <w:p w14:paraId="23020D20"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ILoG = zeros(r, c);</w:t>
            </w:r>
          </w:p>
          <w:p w14:paraId="20BE532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IZC = zeros(r, c);</w:t>
            </w:r>
          </w:p>
          <w:p w14:paraId="4088C06E"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94B1DD1" w14:textId="0E1D4392"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Use nested for-loops to create a window for scanning the </w:t>
            </w:r>
            <w:r w:rsidR="00BC5696">
              <w:rPr>
                <w:rFonts w:ascii="Courier New" w:hAnsi="Courier New" w:cs="Courier New"/>
                <w:color w:val="028009"/>
                <w:sz w:val="30"/>
                <w:szCs w:val="30"/>
                <w:lang w:val="tr-TR"/>
              </w:rPr>
              <w:t>%</w:t>
            </w:r>
            <w:r>
              <w:rPr>
                <w:rFonts w:ascii="Courier New" w:hAnsi="Courier New" w:cs="Courier New"/>
                <w:color w:val="028009"/>
                <w:sz w:val="30"/>
                <w:szCs w:val="30"/>
                <w:lang w:val="tr-TR"/>
              </w:rPr>
              <w:t>image.</w:t>
            </w:r>
          </w:p>
          <w:p w14:paraId="31C3BD4F"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i=(k+1):1:r-k</w:t>
            </w:r>
          </w:p>
          <w:p w14:paraId="3D424622"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j=(k+1):1:c-k</w:t>
            </w:r>
          </w:p>
          <w:p w14:paraId="3289564D"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%the window will go from -k to +k</w:t>
            </w:r>
          </w:p>
          <w:p w14:paraId="59C09A8B"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wp = I(i-k:i+k, j-k:j+k);</w:t>
            </w:r>
          </w:p>
          <w:p w14:paraId="4CF5A6C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28009"/>
                <w:sz w:val="30"/>
                <w:szCs w:val="30"/>
                <w:lang w:val="tr-TR"/>
              </w:rPr>
              <w:t xml:space="preserve">% Perform convolution using the previously created masks. </w:t>
            </w:r>
          </w:p>
          <w:p w14:paraId="070C09CC"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ILoG(i,j) = sum(wp(:).*LoG_filt(:));</w:t>
            </w:r>
          </w:p>
          <w:p w14:paraId="73E080FE"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06C17EB9"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482728CB"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2154C652"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Now, we find the zero crossings.</w:t>
            </w:r>
          </w:p>
          <w:p w14:paraId="4C48F1B5"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i= 2:r-1</w:t>
            </w:r>
          </w:p>
          <w:p w14:paraId="256D9641"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for</w:t>
            </w:r>
            <w:r>
              <w:rPr>
                <w:rFonts w:ascii="Courier New" w:hAnsi="Courier New" w:cs="Courier New"/>
                <w:color w:val="000000"/>
                <w:sz w:val="30"/>
                <w:szCs w:val="30"/>
                <w:lang w:val="tr-TR"/>
              </w:rPr>
              <w:t xml:space="preserve"> j = 2:c-1</w:t>
            </w:r>
          </w:p>
          <w:p w14:paraId="782A0BDC"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ILoG(i,j)&gt;0</w:t>
            </w:r>
          </w:p>
          <w:p w14:paraId="0015E55F"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if</w:t>
            </w:r>
            <w:r>
              <w:rPr>
                <w:rFonts w:ascii="Courier New" w:hAnsi="Courier New" w:cs="Courier New"/>
                <w:color w:val="000000"/>
                <w:sz w:val="30"/>
                <w:szCs w:val="30"/>
                <w:lang w:val="tr-TR"/>
              </w:rPr>
              <w:t xml:space="preserve"> ((ILoG(i,j+1) &gt;= 0 &amp;&amp; ILoG(i,j-1) &lt; 0) || (ILoG(i,j+1) &lt; 0 &amp;&amp;</w:t>
            </w:r>
            <w:r>
              <w:rPr>
                <w:rFonts w:ascii="Courier New" w:hAnsi="Courier New" w:cs="Courier New"/>
                <w:color w:val="0E00FF"/>
                <w:sz w:val="30"/>
                <w:szCs w:val="30"/>
                <w:lang w:val="tr-TR"/>
              </w:rPr>
              <w:t>...</w:t>
            </w:r>
          </w:p>
          <w:p w14:paraId="630D1718"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ILoG(i,j-1) &gt;= 0)) &amp;&amp; abs(ILoG(i,j+1) - ILoG(i,j-1)) &gt; t</w:t>
            </w:r>
          </w:p>
          <w:p w14:paraId="083BECA8"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IZC(i,j) = ILoG(i,j+1);</w:t>
            </w:r>
          </w:p>
          <w:p w14:paraId="7DF2B096"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((ILoG(i+1,j) &gt;= 0 &amp;&amp; ILoG(i-1,j) &lt; 0) || (ILoG(i+1,j) &lt; 0 &amp;&amp;</w:t>
            </w:r>
            <w:r>
              <w:rPr>
                <w:rFonts w:ascii="Courier New" w:hAnsi="Courier New" w:cs="Courier New"/>
                <w:color w:val="0E00FF"/>
                <w:sz w:val="30"/>
                <w:szCs w:val="30"/>
                <w:lang w:val="tr-TR"/>
              </w:rPr>
              <w:t>...</w:t>
            </w:r>
          </w:p>
          <w:p w14:paraId="626D563D"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ILoG(i-1,j) &gt;= 0)) &amp;&amp; abs(ILoG(i+1,j) - ILoG(i-1,j)) &gt; t</w:t>
            </w:r>
          </w:p>
          <w:p w14:paraId="179243CB"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 xml:space="preserve">                IZC(i,j) = I(i,j+1);</w:t>
            </w:r>
          </w:p>
          <w:p w14:paraId="613F9038"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((ILoG(i+1,j+1) &gt;= 0 &amp;&amp; ILoG(i-1,j-1) &lt; 0) || (ILoG(i+1,j+1) &lt; 0 &amp;&amp;</w:t>
            </w:r>
            <w:r>
              <w:rPr>
                <w:rFonts w:ascii="Courier New" w:hAnsi="Courier New" w:cs="Courier New"/>
                <w:color w:val="0E00FF"/>
                <w:sz w:val="30"/>
                <w:szCs w:val="30"/>
                <w:lang w:val="tr-TR"/>
              </w:rPr>
              <w:t>...</w:t>
            </w:r>
          </w:p>
          <w:p w14:paraId="5E8CAD80"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ILoG(i-1,j-1) &gt;= 0)) &amp;&amp; abs(ILoG(i+1,j+1) - ILoG(i-1,j-1)) &gt; t</w:t>
            </w:r>
          </w:p>
          <w:p w14:paraId="55E8FCB0"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IZC(i,j) = ILoG(i,j+1);</w:t>
            </w:r>
          </w:p>
          <w:p w14:paraId="6632C912"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elseif</w:t>
            </w:r>
            <w:r>
              <w:rPr>
                <w:rFonts w:ascii="Courier New" w:hAnsi="Courier New" w:cs="Courier New"/>
                <w:color w:val="000000"/>
                <w:sz w:val="30"/>
                <w:szCs w:val="30"/>
                <w:lang w:val="tr-TR"/>
              </w:rPr>
              <w:t xml:space="preserve"> ((ILoG(i-1,j+1) &gt;= 0 &amp;&amp; ILoG(i+1,j-1) &lt; 0) || (ILoG(i-1,j+1) &lt; 0 &amp;&amp;</w:t>
            </w:r>
            <w:r>
              <w:rPr>
                <w:rFonts w:ascii="Courier New" w:hAnsi="Courier New" w:cs="Courier New"/>
                <w:color w:val="0E00FF"/>
                <w:sz w:val="30"/>
                <w:szCs w:val="30"/>
                <w:lang w:val="tr-TR"/>
              </w:rPr>
              <w:t>...</w:t>
            </w:r>
          </w:p>
          <w:p w14:paraId="4558AF46"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ILoG(i+1,j-1) &gt;= 0)) &amp;&amp; abs(ILoG(i+1,j-1) - ILoG(i-1,j-1)) &gt; t</w:t>
            </w:r>
          </w:p>
          <w:p w14:paraId="7648F44E"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IZC(i,j) = ILoG(i,j+1);</w:t>
            </w:r>
          </w:p>
          <w:p w14:paraId="67D15968"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655FDB66"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2970B21F"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r>
              <w:rPr>
                <w:rFonts w:ascii="Courier New" w:hAnsi="Courier New" w:cs="Courier New"/>
                <w:color w:val="0E00FF"/>
                <w:sz w:val="30"/>
                <w:szCs w:val="30"/>
                <w:lang w:val="tr-TR"/>
              </w:rPr>
              <w:t>end</w:t>
            </w:r>
          </w:p>
          <w:p w14:paraId="636E0F79"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1054885A"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 xml:space="preserve"> </w:t>
            </w:r>
          </w:p>
          <w:p w14:paraId="15FF8DAF" w14:textId="494F71FE"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Convert the </w:t>
            </w:r>
            <w:r w:rsidR="00A47353">
              <w:rPr>
                <w:rFonts w:ascii="Courier New" w:hAnsi="Courier New" w:cs="Courier New"/>
                <w:color w:val="028009"/>
                <w:sz w:val="30"/>
                <w:szCs w:val="30"/>
                <w:lang w:val="tr-TR"/>
              </w:rPr>
              <w:t>resulting</w:t>
            </w:r>
            <w:r>
              <w:rPr>
                <w:rFonts w:ascii="Courier New" w:hAnsi="Courier New" w:cs="Courier New"/>
                <w:color w:val="028009"/>
                <w:sz w:val="30"/>
                <w:szCs w:val="30"/>
                <w:lang w:val="tr-TR"/>
              </w:rPr>
              <w:t xml:space="preserve"> image</w:t>
            </w:r>
            <w:r w:rsidR="00A47353">
              <w:rPr>
                <w:rFonts w:ascii="Courier New" w:hAnsi="Courier New" w:cs="Courier New"/>
                <w:color w:val="028009"/>
                <w:sz w:val="30"/>
                <w:szCs w:val="30"/>
                <w:lang w:val="tr-TR"/>
              </w:rPr>
              <w:t>s</w:t>
            </w:r>
            <w:r>
              <w:rPr>
                <w:rFonts w:ascii="Courier New" w:hAnsi="Courier New" w:cs="Courier New"/>
                <w:color w:val="028009"/>
                <w:sz w:val="30"/>
                <w:szCs w:val="30"/>
                <w:lang w:val="tr-TR"/>
              </w:rPr>
              <w:t xml:space="preserve"> to unsigned 8-bit image</w:t>
            </w:r>
            <w:r w:rsidR="00A47353">
              <w:rPr>
                <w:rFonts w:ascii="Courier New" w:hAnsi="Courier New" w:cs="Courier New"/>
                <w:color w:val="028009"/>
                <w:sz w:val="30"/>
                <w:szCs w:val="30"/>
                <w:lang w:val="tr-TR"/>
              </w:rPr>
              <w:t>s</w:t>
            </w:r>
            <w:r>
              <w:rPr>
                <w:rFonts w:ascii="Courier New" w:hAnsi="Courier New" w:cs="Courier New"/>
                <w:color w:val="028009"/>
                <w:sz w:val="30"/>
                <w:szCs w:val="30"/>
                <w:lang w:val="tr-TR"/>
              </w:rPr>
              <w:t xml:space="preserve">, </w:t>
            </w:r>
            <w:r w:rsidR="00A47353">
              <w:rPr>
                <w:rFonts w:ascii="Courier New" w:hAnsi="Courier New" w:cs="Courier New"/>
                <w:color w:val="028009"/>
                <w:sz w:val="30"/>
                <w:szCs w:val="30"/>
                <w:lang w:val="tr-TR"/>
              </w:rPr>
              <w:t>and return them.</w:t>
            </w:r>
          </w:p>
          <w:p w14:paraId="07EB33C4"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output1 = uint8(ILoG);</w:t>
            </w:r>
          </w:p>
          <w:p w14:paraId="652D9ABA"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output2 = uint8(IZC);</w:t>
            </w:r>
          </w:p>
          <w:p w14:paraId="2195B813"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output3 = ILoG;</w:t>
            </w:r>
          </w:p>
          <w:p w14:paraId="07C376F7"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output4 = IZC;</w:t>
            </w:r>
          </w:p>
          <w:p w14:paraId="70B78ED6" w14:textId="77777777" w:rsidR="00601EA0" w:rsidRDefault="00601EA0" w:rsidP="00601EA0">
            <w:pPr>
              <w:autoSpaceDE w:val="0"/>
              <w:autoSpaceDN w:val="0"/>
              <w:adjustRightInd w:val="0"/>
              <w:rPr>
                <w:rFonts w:ascii="Courier New" w:hAnsi="Courier New" w:cs="Courier New"/>
                <w:lang w:val="tr-TR"/>
              </w:rPr>
            </w:pPr>
            <w:r>
              <w:rPr>
                <w:rFonts w:ascii="Courier New" w:hAnsi="Courier New" w:cs="Courier New"/>
                <w:color w:val="0E00FF"/>
                <w:sz w:val="30"/>
                <w:szCs w:val="30"/>
                <w:lang w:val="tr-TR"/>
              </w:rPr>
              <w:t>end</w:t>
            </w:r>
          </w:p>
          <w:p w14:paraId="03EE5F1A" w14:textId="7234DA8F" w:rsidR="00964E9E" w:rsidRDefault="00964E9E" w:rsidP="006B13D1">
            <w:pPr>
              <w:jc w:val="both"/>
              <w:rPr>
                <w:rFonts w:ascii="Cambria Math" w:hAnsi="Cambria Math"/>
                <w:sz w:val="36"/>
                <w:szCs w:val="36"/>
              </w:rPr>
            </w:pPr>
          </w:p>
          <w:p w14:paraId="6BF8B6EA" w14:textId="56FEDEA6" w:rsidR="00903578" w:rsidRDefault="00903578" w:rsidP="00903578">
            <w:pPr>
              <w:jc w:val="both"/>
              <w:rPr>
                <w:rFonts w:ascii="Cambria Math" w:hAnsi="Cambria Math"/>
                <w:sz w:val="36"/>
                <w:szCs w:val="36"/>
              </w:rPr>
            </w:pPr>
            <w:r>
              <w:rPr>
                <w:rFonts w:ascii="Cambria Math" w:hAnsi="Cambria Math"/>
                <w:sz w:val="36"/>
                <w:szCs w:val="36"/>
              </w:rPr>
              <w:t>The following code calls the</w:t>
            </w:r>
            <w:r w:rsidR="00464650">
              <w:rPr>
                <w:rFonts w:ascii="Cambria Math" w:hAnsi="Cambria Math"/>
                <w:sz w:val="36"/>
                <w:szCs w:val="36"/>
              </w:rPr>
              <w:t xml:space="preserve"> </w:t>
            </w:r>
            <w:r w:rsidR="000736AA">
              <w:rPr>
                <w:rFonts w:ascii="Cambria Math" w:hAnsi="Cambria Math"/>
                <w:sz w:val="36"/>
                <w:szCs w:val="36"/>
              </w:rPr>
              <w:t xml:space="preserve">Zero Crossing </w:t>
            </w:r>
            <w:r>
              <w:rPr>
                <w:rFonts w:ascii="Cambria Math" w:hAnsi="Cambria Math"/>
                <w:sz w:val="36"/>
                <w:szCs w:val="36"/>
              </w:rPr>
              <w:t xml:space="preserve">function and applies it on the input image, before displaying the results. </w:t>
            </w:r>
          </w:p>
          <w:p w14:paraId="70B198E1" w14:textId="15BAD586" w:rsidR="00903578" w:rsidRDefault="00903578" w:rsidP="006B13D1">
            <w:pPr>
              <w:jc w:val="both"/>
              <w:rPr>
                <w:rFonts w:ascii="Cambria Math" w:hAnsi="Cambria Math"/>
                <w:sz w:val="36"/>
                <w:szCs w:val="36"/>
              </w:rPr>
            </w:pPr>
          </w:p>
          <w:p w14:paraId="46DF3763"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Zero Crossing</w:t>
            </w:r>
          </w:p>
          <w:p w14:paraId="7C5C9D9D"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Read the image to be preprocessed</w:t>
            </w:r>
          </w:p>
          <w:p w14:paraId="08178946"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pp = imread(</w:t>
            </w:r>
            <w:r>
              <w:rPr>
                <w:rFonts w:ascii="Courier New" w:hAnsi="Courier New" w:cs="Courier New"/>
                <w:color w:val="AA04F9"/>
                <w:sz w:val="30"/>
                <w:szCs w:val="30"/>
                <w:lang w:val="tr-TR"/>
              </w:rPr>
              <w:t>'Object_contours.jpg'</w:t>
            </w:r>
            <w:r>
              <w:rPr>
                <w:rFonts w:ascii="Courier New" w:hAnsi="Courier New" w:cs="Courier New"/>
                <w:color w:val="000000"/>
                <w:sz w:val="30"/>
                <w:szCs w:val="30"/>
                <w:lang w:val="tr-TR"/>
              </w:rPr>
              <w:t>);</w:t>
            </w:r>
          </w:p>
          <w:p w14:paraId="09F9F203"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533EE5B" w14:textId="73EA04AF" w:rsidR="000736AA" w:rsidRDefault="000736AA" w:rsidP="000736AA">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 We call the LoG function. E represents the LoG filtered image, while F represents the gradient profile. G and H are </w:t>
            </w:r>
            <w:r>
              <w:rPr>
                <w:rFonts w:ascii="Courier New" w:hAnsi="Courier New" w:cs="Courier New"/>
                <w:color w:val="028009"/>
                <w:sz w:val="30"/>
                <w:szCs w:val="30"/>
                <w:lang w:val="tr-TR"/>
              </w:rPr>
              <w:t>% t</w:t>
            </w:r>
            <w:r>
              <w:rPr>
                <w:rFonts w:ascii="Courier New" w:hAnsi="Courier New" w:cs="Courier New"/>
                <w:color w:val="028009"/>
                <w:sz w:val="30"/>
                <w:szCs w:val="30"/>
                <w:lang w:val="tr-TR"/>
              </w:rPr>
              <w:t>he same as E and F but in</w:t>
            </w:r>
            <w:r>
              <w:rPr>
                <w:rFonts w:ascii="Courier New" w:hAnsi="Courier New" w:cs="Courier New"/>
                <w:color w:val="028009"/>
                <w:sz w:val="30"/>
                <w:szCs w:val="30"/>
                <w:lang w:val="tr-TR"/>
              </w:rPr>
              <w:t xml:space="preserve"> </w:t>
            </w:r>
            <w:r>
              <w:rPr>
                <w:rFonts w:ascii="Courier New" w:hAnsi="Courier New" w:cs="Courier New"/>
                <w:color w:val="028009"/>
                <w:sz w:val="30"/>
                <w:szCs w:val="30"/>
                <w:lang w:val="tr-TR"/>
              </w:rPr>
              <w:t xml:space="preserve">double format. </w:t>
            </w:r>
          </w:p>
          <w:p w14:paraId="32E3FE97"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[E, F, G, H] = lab3ZeroCrossing(pp);</w:t>
            </w:r>
          </w:p>
          <w:p w14:paraId="6FAAA9EA"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5E598405" w14:textId="0DE2C578"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28009"/>
                <w:sz w:val="30"/>
                <w:szCs w:val="30"/>
                <w:lang w:val="tr-TR"/>
              </w:rPr>
              <w:t xml:space="preserve">%The original image, the LoG filtered image, and </w:t>
            </w:r>
            <w:r>
              <w:rPr>
                <w:rFonts w:ascii="Courier New" w:hAnsi="Courier New" w:cs="Courier New"/>
                <w:color w:val="028009"/>
                <w:sz w:val="30"/>
                <w:szCs w:val="30"/>
                <w:lang w:val="tr-TR"/>
              </w:rPr>
              <w:t xml:space="preserve">the zero crossing are </w:t>
            </w:r>
            <w:r>
              <w:rPr>
                <w:rFonts w:ascii="Courier New" w:hAnsi="Courier New" w:cs="Courier New"/>
                <w:color w:val="028009"/>
                <w:sz w:val="30"/>
                <w:szCs w:val="30"/>
                <w:lang w:val="tr-TR"/>
              </w:rPr>
              <w:t xml:space="preserve">displayed. </w:t>
            </w:r>
          </w:p>
          <w:p w14:paraId="2B2A912E"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figure</w:t>
            </w:r>
          </w:p>
          <w:p w14:paraId="1B105D17"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1)</w:t>
            </w:r>
          </w:p>
          <w:p w14:paraId="5DD00ADA"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lastRenderedPageBreak/>
              <w:t>imshow(pp)</w:t>
            </w:r>
          </w:p>
          <w:p w14:paraId="113D42B0"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'Original Image'</w:t>
            </w:r>
            <w:r>
              <w:rPr>
                <w:rFonts w:ascii="Courier New" w:hAnsi="Courier New" w:cs="Courier New"/>
                <w:color w:val="000000"/>
                <w:sz w:val="30"/>
                <w:szCs w:val="30"/>
                <w:lang w:val="tr-TR"/>
              </w:rPr>
              <w:t>)</w:t>
            </w:r>
          </w:p>
          <w:p w14:paraId="76340638"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44DF7998"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2)</w:t>
            </w:r>
          </w:p>
          <w:p w14:paraId="4C48A1BF"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imshow(E)</w:t>
            </w:r>
          </w:p>
          <w:p w14:paraId="1971FAF3"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'LOG Filtered Image'</w:t>
            </w:r>
            <w:r>
              <w:rPr>
                <w:rFonts w:ascii="Courier New" w:hAnsi="Courier New" w:cs="Courier New"/>
                <w:color w:val="000000"/>
                <w:sz w:val="30"/>
                <w:szCs w:val="30"/>
                <w:lang w:val="tr-TR"/>
              </w:rPr>
              <w:t>)</w:t>
            </w:r>
          </w:p>
          <w:p w14:paraId="44B4F898"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6DB1C186"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3)</w:t>
            </w:r>
          </w:p>
          <w:p w14:paraId="575A1782"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imshow(F)</w:t>
            </w:r>
          </w:p>
          <w:p w14:paraId="3644AA5F"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'Zero Crossing'</w:t>
            </w:r>
            <w:r>
              <w:rPr>
                <w:rFonts w:ascii="Courier New" w:hAnsi="Courier New" w:cs="Courier New"/>
                <w:color w:val="000000"/>
                <w:sz w:val="30"/>
                <w:szCs w:val="30"/>
                <w:lang w:val="tr-TR"/>
              </w:rPr>
              <w:t>);</w:t>
            </w:r>
          </w:p>
          <w:p w14:paraId="0348D7AE"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1C86E789"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5)</w:t>
            </w:r>
          </w:p>
          <w:p w14:paraId="7E6D2485"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imshow(G)</w:t>
            </w:r>
          </w:p>
          <w:p w14:paraId="3C1F0A89"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'LOG Filtered Image - in Double Format'</w:t>
            </w:r>
            <w:r>
              <w:rPr>
                <w:rFonts w:ascii="Courier New" w:hAnsi="Courier New" w:cs="Courier New"/>
                <w:color w:val="000000"/>
                <w:sz w:val="30"/>
                <w:szCs w:val="30"/>
                <w:lang w:val="tr-TR"/>
              </w:rPr>
              <w:t>)</w:t>
            </w:r>
          </w:p>
          <w:p w14:paraId="0DE40C4E"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 xml:space="preserve"> </w:t>
            </w:r>
          </w:p>
          <w:p w14:paraId="00B8BA59"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subplot(2, 3, 6)</w:t>
            </w:r>
          </w:p>
          <w:p w14:paraId="49D189AD" w14:textId="77777777" w:rsid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imshow(H)</w:t>
            </w:r>
          </w:p>
          <w:p w14:paraId="563E2AC6" w14:textId="32F1818A" w:rsidR="00903578" w:rsidRPr="00AB08A4" w:rsidRDefault="00AB08A4" w:rsidP="00AB08A4">
            <w:pPr>
              <w:autoSpaceDE w:val="0"/>
              <w:autoSpaceDN w:val="0"/>
              <w:adjustRightInd w:val="0"/>
              <w:rPr>
                <w:rFonts w:ascii="Courier New" w:hAnsi="Courier New" w:cs="Courier New"/>
                <w:lang w:val="tr-TR"/>
              </w:rPr>
            </w:pPr>
            <w:r>
              <w:rPr>
                <w:rFonts w:ascii="Courier New" w:hAnsi="Courier New" w:cs="Courier New"/>
                <w:color w:val="000000"/>
                <w:sz w:val="30"/>
                <w:szCs w:val="30"/>
                <w:lang w:val="tr-TR"/>
              </w:rPr>
              <w:t>title(</w:t>
            </w:r>
            <w:r>
              <w:rPr>
                <w:rFonts w:ascii="Courier New" w:hAnsi="Courier New" w:cs="Courier New"/>
                <w:color w:val="AA04F9"/>
                <w:sz w:val="30"/>
                <w:szCs w:val="30"/>
                <w:lang w:val="tr-TR"/>
              </w:rPr>
              <w:t>'Zero Crossing - in Double Format'</w:t>
            </w:r>
            <w:r>
              <w:rPr>
                <w:rFonts w:ascii="Courier New" w:hAnsi="Courier New" w:cs="Courier New"/>
                <w:color w:val="000000"/>
                <w:sz w:val="30"/>
                <w:szCs w:val="30"/>
                <w:lang w:val="tr-TR"/>
              </w:rPr>
              <w:t>);</w:t>
            </w:r>
          </w:p>
          <w:p w14:paraId="76E3EA57" w14:textId="62C8F357" w:rsidR="00F35830" w:rsidRDefault="00E4430F" w:rsidP="00E4430F">
            <w:pPr>
              <w:pStyle w:val="Heading3"/>
              <w:jc w:val="center"/>
              <w:rPr>
                <w:rFonts w:ascii="Cambria Math" w:hAnsi="Cambria Math"/>
                <w:szCs w:val="36"/>
              </w:rPr>
            </w:pPr>
            <w:r>
              <w:rPr>
                <w:rFonts w:ascii="Cambria Math" w:hAnsi="Cambria Math"/>
                <w:color w:val="002060"/>
                <w:sz w:val="40"/>
                <w:szCs w:val="40"/>
              </w:rPr>
              <w:t xml:space="preserve">Results </w:t>
            </w:r>
          </w:p>
          <w:p w14:paraId="3BA6D37E" w14:textId="4852FA01" w:rsidR="0066665D" w:rsidRDefault="0066665D" w:rsidP="006B13D1">
            <w:pPr>
              <w:jc w:val="both"/>
              <w:rPr>
                <w:rFonts w:ascii="Cambria Math" w:hAnsi="Cambria Math"/>
                <w:sz w:val="36"/>
                <w:szCs w:val="36"/>
              </w:rPr>
            </w:pPr>
            <w:r>
              <w:rPr>
                <w:rFonts w:ascii="Cambria Math" w:hAnsi="Cambria Math"/>
                <w:sz w:val="36"/>
                <w:szCs w:val="36"/>
              </w:rPr>
              <w:t>The result is as follows:</w:t>
            </w:r>
          </w:p>
          <w:p w14:paraId="324DCE02" w14:textId="3B5985EE" w:rsidR="0066665D" w:rsidRDefault="00902E57" w:rsidP="006B13D1">
            <w:pPr>
              <w:jc w:val="both"/>
              <w:rPr>
                <w:rFonts w:ascii="Cambria Math" w:hAnsi="Cambria Math"/>
                <w:sz w:val="36"/>
                <w:szCs w:val="36"/>
              </w:rPr>
            </w:pPr>
            <w:r>
              <w:rPr>
                <w:rFonts w:ascii="Cambria Math" w:hAnsi="Cambria Math"/>
                <w:noProof/>
                <w:sz w:val="36"/>
                <w:szCs w:val="36"/>
              </w:rPr>
              <w:drawing>
                <wp:inline distT="0" distB="0" distL="0" distR="0" wp14:anchorId="243B2A89" wp14:editId="5760E5B7">
                  <wp:extent cx="6781165" cy="32232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81165" cy="3223260"/>
                          </a:xfrm>
                          <a:prstGeom prst="rect">
                            <a:avLst/>
                          </a:prstGeom>
                          <a:noFill/>
                          <a:ln>
                            <a:noFill/>
                          </a:ln>
                        </pic:spPr>
                      </pic:pic>
                    </a:graphicData>
                  </a:graphic>
                </wp:inline>
              </w:drawing>
            </w:r>
          </w:p>
          <w:p w14:paraId="78B560D0" w14:textId="61500671" w:rsidR="00915BA3" w:rsidRDefault="00915BA3" w:rsidP="009F3E53">
            <w:pPr>
              <w:jc w:val="both"/>
              <w:rPr>
                <w:rFonts w:ascii="Cambria Math" w:hAnsi="Cambria Math"/>
                <w:sz w:val="36"/>
                <w:szCs w:val="36"/>
              </w:rPr>
            </w:pPr>
          </w:p>
          <w:p w14:paraId="5614190E" w14:textId="5C121F87" w:rsidR="00915BA3" w:rsidRDefault="00915BA3" w:rsidP="009F3E53">
            <w:pPr>
              <w:jc w:val="both"/>
              <w:rPr>
                <w:rFonts w:ascii="Cambria Math" w:hAnsi="Cambria Math"/>
                <w:sz w:val="36"/>
                <w:szCs w:val="36"/>
              </w:rPr>
            </w:pPr>
          </w:p>
          <w:p w14:paraId="3E505808" w14:textId="2B4E0A84" w:rsidR="00915BA3" w:rsidRDefault="00915BA3" w:rsidP="009F3E53">
            <w:pPr>
              <w:jc w:val="both"/>
              <w:rPr>
                <w:rFonts w:ascii="Cambria Math" w:hAnsi="Cambria Math"/>
                <w:sz w:val="36"/>
                <w:szCs w:val="36"/>
              </w:rPr>
            </w:pPr>
          </w:p>
          <w:p w14:paraId="6BF63B19" w14:textId="6046236B" w:rsidR="00915BA3" w:rsidRDefault="00915BA3" w:rsidP="009F3E53">
            <w:pPr>
              <w:jc w:val="both"/>
              <w:rPr>
                <w:rFonts w:ascii="Cambria Math" w:hAnsi="Cambria Math"/>
                <w:sz w:val="36"/>
                <w:szCs w:val="36"/>
              </w:rPr>
            </w:pPr>
          </w:p>
          <w:p w14:paraId="7DC9AB17" w14:textId="3CB58EC9" w:rsidR="00915BA3" w:rsidRDefault="00915BA3" w:rsidP="009F3E53">
            <w:pPr>
              <w:jc w:val="both"/>
              <w:rPr>
                <w:rFonts w:ascii="Cambria Math" w:hAnsi="Cambria Math"/>
                <w:sz w:val="36"/>
                <w:szCs w:val="36"/>
              </w:rPr>
            </w:pP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412E8B" w:rsidRPr="003A798E" w14:paraId="2B248659" w14:textId="77777777" w:rsidTr="003F0184">
              <w:trPr>
                <w:trHeight w:val="3180"/>
              </w:trPr>
              <w:tc>
                <w:tcPr>
                  <w:tcW w:w="993" w:type="dxa"/>
                  <w:shd w:val="clear" w:color="auto" w:fill="00C1C7" w:themeFill="accent2"/>
                </w:tcPr>
                <w:p w14:paraId="4313D94E" w14:textId="77777777" w:rsidR="00412E8B" w:rsidRPr="003A798E" w:rsidRDefault="00412E8B" w:rsidP="00412E8B">
                  <w:pPr>
                    <w:pStyle w:val="GraphicAnchor"/>
                  </w:pPr>
                  <w:r w:rsidRPr="003A798E">
                    <w:rPr>
                      <w:noProof/>
                      <w:lang w:eastAsia="en-AU"/>
                    </w:rPr>
                    <w:lastRenderedPageBreak/>
                    <mc:AlternateContent>
                      <mc:Choice Requires="wps">
                        <w:drawing>
                          <wp:anchor distT="0" distB="0" distL="114300" distR="114300" simplePos="0" relativeHeight="251745280" behindDoc="1" locked="0" layoutInCell="1" allowOverlap="1" wp14:anchorId="628E6B28" wp14:editId="0CB1CEE7">
                            <wp:simplePos x="0" y="0"/>
                            <wp:positionH relativeFrom="margin">
                              <wp:posOffset>-1022350</wp:posOffset>
                            </wp:positionH>
                            <wp:positionV relativeFrom="paragraph">
                              <wp:posOffset>-457200</wp:posOffset>
                            </wp:positionV>
                            <wp:extent cx="8228330" cy="9239250"/>
                            <wp:effectExtent l="0" t="0" r="1270" b="0"/>
                            <wp:wrapNone/>
                            <wp:docPr id="3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ED7D33C" id="Shape" o:spid="_x0000_s1026" alt="&quot;&quot;" style="position:absolute;margin-left:-80.5pt;margin-top:-36pt;width:647.9pt;height:727.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2m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6B846966" w14:textId="77777777" w:rsidR="00412E8B" w:rsidRPr="003A798E" w:rsidRDefault="00412E8B" w:rsidP="00412E8B"/>
              </w:tc>
              <w:tc>
                <w:tcPr>
                  <w:tcW w:w="992" w:type="dxa"/>
                  <w:shd w:val="clear" w:color="auto" w:fill="00C1C7" w:themeFill="accent2"/>
                </w:tcPr>
                <w:p w14:paraId="51CC7154" w14:textId="77777777" w:rsidR="00412E8B" w:rsidRPr="003A798E" w:rsidRDefault="00412E8B" w:rsidP="00412E8B"/>
              </w:tc>
            </w:tr>
            <w:tr w:rsidR="00412E8B" w:rsidRPr="003A798E" w14:paraId="03D33746" w14:textId="77777777" w:rsidTr="003F0184">
              <w:trPr>
                <w:trHeight w:val="5966"/>
              </w:trPr>
              <w:tc>
                <w:tcPr>
                  <w:tcW w:w="993" w:type="dxa"/>
                  <w:shd w:val="clear" w:color="auto" w:fill="00C1C7" w:themeFill="accent2"/>
                </w:tcPr>
                <w:p w14:paraId="3342CE36" w14:textId="77777777" w:rsidR="00412E8B" w:rsidRPr="003A798E" w:rsidRDefault="00412E8B" w:rsidP="00412E8B"/>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24EDCB34" w14:textId="77777777" w:rsidR="00412E8B" w:rsidRPr="003A798E" w:rsidRDefault="00412E8B" w:rsidP="00412E8B">
                  <w:pPr>
                    <w:pStyle w:val="Quote"/>
                  </w:pPr>
                  <w:r>
                    <w:t>DISCUSSION</w:t>
                  </w:r>
                </w:p>
              </w:tc>
              <w:tc>
                <w:tcPr>
                  <w:tcW w:w="992" w:type="dxa"/>
                  <w:shd w:val="clear" w:color="auto" w:fill="00C1C7" w:themeFill="accent2"/>
                </w:tcPr>
                <w:p w14:paraId="51995EB5" w14:textId="77777777" w:rsidR="00412E8B" w:rsidRPr="003A798E" w:rsidRDefault="00412E8B" w:rsidP="00412E8B"/>
              </w:tc>
            </w:tr>
            <w:tr w:rsidR="00412E8B" w:rsidRPr="003A798E" w14:paraId="5EF11A65" w14:textId="77777777" w:rsidTr="003F0184">
              <w:trPr>
                <w:trHeight w:val="4074"/>
              </w:trPr>
              <w:tc>
                <w:tcPr>
                  <w:tcW w:w="993" w:type="dxa"/>
                  <w:shd w:val="clear" w:color="auto" w:fill="00C1C7" w:themeFill="accent2"/>
                </w:tcPr>
                <w:p w14:paraId="58FC3306" w14:textId="77777777" w:rsidR="00412E8B" w:rsidRPr="003A798E" w:rsidRDefault="00412E8B" w:rsidP="00412E8B"/>
              </w:tc>
              <w:tc>
                <w:tcPr>
                  <w:tcW w:w="8788" w:type="dxa"/>
                  <w:tcBorders>
                    <w:top w:val="single" w:sz="36" w:space="0" w:color="123869" w:themeColor="accent1"/>
                  </w:tcBorders>
                  <w:shd w:val="clear" w:color="auto" w:fill="00C1C7" w:themeFill="accent2"/>
                </w:tcPr>
                <w:p w14:paraId="5E3E48AA" w14:textId="77777777" w:rsidR="00412E8B" w:rsidRPr="003A798E" w:rsidRDefault="00412E8B" w:rsidP="00412E8B"/>
              </w:tc>
              <w:tc>
                <w:tcPr>
                  <w:tcW w:w="992" w:type="dxa"/>
                  <w:shd w:val="clear" w:color="auto" w:fill="00C1C7" w:themeFill="accent2"/>
                </w:tcPr>
                <w:p w14:paraId="167699A5" w14:textId="77777777" w:rsidR="00412E8B" w:rsidRPr="003A798E" w:rsidRDefault="00412E8B" w:rsidP="00412E8B"/>
              </w:tc>
            </w:tr>
          </w:tbl>
          <w:p w14:paraId="34398C7D" w14:textId="77777777" w:rsidR="00C11F30" w:rsidRDefault="00C11F30" w:rsidP="009F27C2">
            <w:pPr>
              <w:pStyle w:val="ListParagraph"/>
              <w:numPr>
                <w:ilvl w:val="0"/>
                <w:numId w:val="5"/>
              </w:numPr>
              <w:jc w:val="both"/>
              <w:rPr>
                <w:sz w:val="36"/>
                <w:szCs w:val="36"/>
              </w:rPr>
            </w:pPr>
          </w:p>
          <w:p w14:paraId="2AD25981" w14:textId="5720EDE0" w:rsidR="00C11F30" w:rsidRPr="00220E06" w:rsidRDefault="00DD746B" w:rsidP="00C11F30">
            <w:pPr>
              <w:pStyle w:val="Heading3"/>
              <w:rPr>
                <w:rFonts w:ascii="Cambria Math" w:hAnsi="Cambria Math"/>
                <w:color w:val="002060"/>
                <w:sz w:val="40"/>
                <w:szCs w:val="40"/>
                <w:vertAlign w:val="subscript"/>
              </w:rPr>
            </w:pPr>
            <w:r>
              <w:rPr>
                <w:rFonts w:ascii="Cambria Math" w:hAnsi="Cambria Math"/>
                <w:color w:val="002060"/>
                <w:sz w:val="40"/>
                <w:szCs w:val="40"/>
              </w:rPr>
              <w:lastRenderedPageBreak/>
              <w:t>Prewitt Operator</w:t>
            </w:r>
          </w:p>
          <w:p w14:paraId="5CF8E7BC" w14:textId="52C406EC" w:rsidR="00072800" w:rsidRDefault="00EB2C6C" w:rsidP="003D47E6">
            <w:pPr>
              <w:pStyle w:val="ListParagraph"/>
              <w:numPr>
                <w:ilvl w:val="0"/>
                <w:numId w:val="5"/>
              </w:numPr>
              <w:jc w:val="both"/>
              <w:rPr>
                <w:rFonts w:ascii="Cambria Math" w:hAnsi="Cambria Math"/>
                <w:sz w:val="36"/>
                <w:szCs w:val="36"/>
              </w:rPr>
            </w:pPr>
            <w:r w:rsidRPr="00EB2C6C">
              <w:rPr>
                <w:rFonts w:ascii="Cambria Math" w:hAnsi="Cambria Math"/>
                <w:sz w:val="36"/>
                <w:szCs w:val="36"/>
              </w:rPr>
              <w:t xml:space="preserve">A 1D </w:t>
            </w:r>
            <w:r>
              <w:rPr>
                <w:rFonts w:ascii="Cambria Math" w:hAnsi="Cambria Math"/>
                <w:sz w:val="36"/>
                <w:szCs w:val="36"/>
              </w:rPr>
              <w:t xml:space="preserve">Prewitt filter is very </w:t>
            </w:r>
            <w:r w:rsidRPr="00B24207">
              <w:rPr>
                <w:rFonts w:ascii="Cambria Math" w:hAnsi="Cambria Math"/>
                <w:b/>
                <w:bCs/>
                <w:sz w:val="36"/>
                <w:szCs w:val="36"/>
              </w:rPr>
              <w:t>noise sensitive</w:t>
            </w:r>
            <w:r w:rsidR="00D54343" w:rsidRPr="00B24207">
              <w:rPr>
                <w:rFonts w:ascii="Cambria Math" w:hAnsi="Cambria Math"/>
                <w:b/>
                <w:bCs/>
                <w:sz w:val="36"/>
                <w:szCs w:val="36"/>
              </w:rPr>
              <w:t>.</w:t>
            </w:r>
            <w:r w:rsidR="00D54343">
              <w:rPr>
                <w:rFonts w:ascii="Cambria Math" w:hAnsi="Cambria Math"/>
                <w:sz w:val="36"/>
                <w:szCs w:val="36"/>
              </w:rPr>
              <w:t xml:space="preserve"> </w:t>
            </w:r>
            <w:r w:rsidR="00B321D3">
              <w:rPr>
                <w:rFonts w:ascii="Cambria Math" w:hAnsi="Cambria Math"/>
                <w:sz w:val="36"/>
                <w:szCs w:val="36"/>
              </w:rPr>
              <w:t>Therefore</w:t>
            </w:r>
            <w:r w:rsidR="00862732">
              <w:rPr>
                <w:rFonts w:ascii="Cambria Math" w:hAnsi="Cambria Math"/>
                <w:sz w:val="36"/>
                <w:szCs w:val="36"/>
              </w:rPr>
              <w:t>,</w:t>
            </w:r>
            <w:r w:rsidR="00D54343">
              <w:rPr>
                <w:rFonts w:ascii="Cambria Math" w:hAnsi="Cambria Math"/>
                <w:sz w:val="36"/>
                <w:szCs w:val="36"/>
              </w:rPr>
              <w:t xml:space="preserve"> 3 1D central difference filters are used to simultaneously perform some smoothing.</w:t>
            </w:r>
          </w:p>
          <w:p w14:paraId="5A20F066" w14:textId="713B6FF8" w:rsidR="003D47E6" w:rsidRPr="00072800" w:rsidRDefault="00072800" w:rsidP="00072800">
            <w:pPr>
              <w:ind w:left="360"/>
              <w:jc w:val="center"/>
              <w:rPr>
                <w:rFonts w:ascii="Cambria Math" w:hAnsi="Cambria Math"/>
                <w:sz w:val="36"/>
                <w:szCs w:val="36"/>
              </w:rPr>
            </w:pPr>
            <w:r>
              <w:rPr>
                <w:noProof/>
              </w:rPr>
              <w:drawing>
                <wp:inline distT="0" distB="0" distL="0" distR="0" wp14:anchorId="3CE0DF13" wp14:editId="187590A9">
                  <wp:extent cx="1793875" cy="61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575"/>
                          <a:stretch/>
                        </pic:blipFill>
                        <pic:spPr bwMode="auto">
                          <a:xfrm>
                            <a:off x="0" y="0"/>
                            <a:ext cx="1803828" cy="620398"/>
                          </a:xfrm>
                          <a:prstGeom prst="rect">
                            <a:avLst/>
                          </a:prstGeom>
                          <a:ln>
                            <a:noFill/>
                          </a:ln>
                          <a:extLst>
                            <a:ext uri="{53640926-AAD7-44D8-BBD7-CCE9431645EC}">
                              <a14:shadowObscured xmlns:a14="http://schemas.microsoft.com/office/drawing/2010/main"/>
                            </a:ext>
                          </a:extLst>
                        </pic:spPr>
                      </pic:pic>
                    </a:graphicData>
                  </a:graphic>
                </wp:inline>
              </w:drawing>
            </w:r>
          </w:p>
          <w:p w14:paraId="01619150" w14:textId="1965B96E" w:rsidR="00862732" w:rsidRDefault="00E65660" w:rsidP="00E65660">
            <w:pPr>
              <w:pStyle w:val="ListParagraph"/>
              <w:numPr>
                <w:ilvl w:val="0"/>
                <w:numId w:val="5"/>
              </w:numPr>
              <w:jc w:val="both"/>
              <w:rPr>
                <w:rFonts w:ascii="Cambria Math" w:hAnsi="Cambria Math"/>
                <w:sz w:val="36"/>
                <w:szCs w:val="36"/>
              </w:rPr>
            </w:pPr>
            <w:r>
              <w:rPr>
                <w:rFonts w:ascii="Cambria Math" w:hAnsi="Cambria Math"/>
                <w:sz w:val="36"/>
                <w:szCs w:val="36"/>
              </w:rPr>
              <w:t xml:space="preserve">From close observation, it won’t be out-of-place to opine that the smoothing performed by the </w:t>
            </w:r>
            <w:r w:rsidR="00D67E77">
              <w:rPr>
                <w:rFonts w:ascii="Cambria Math" w:hAnsi="Cambria Math"/>
                <w:sz w:val="36"/>
                <w:szCs w:val="36"/>
              </w:rPr>
              <w:t>Prewitt filter is akin to box filter. This is because the weights of the window are ones</w:t>
            </w:r>
            <w:r w:rsidR="003F0553">
              <w:rPr>
                <w:rFonts w:ascii="Cambria Math" w:hAnsi="Cambria Math"/>
                <w:sz w:val="36"/>
                <w:szCs w:val="36"/>
              </w:rPr>
              <w:t xml:space="preserve"> on either side of the central column. The negative signs on the </w:t>
            </w:r>
            <w:r w:rsidR="00533AF3">
              <w:rPr>
                <w:rFonts w:ascii="Cambria Math" w:hAnsi="Cambria Math"/>
                <w:sz w:val="36"/>
                <w:szCs w:val="36"/>
              </w:rPr>
              <w:t xml:space="preserve">first column simply show that the left column is subtracted from the right column (this </w:t>
            </w:r>
            <w:r w:rsidR="005410B8">
              <w:rPr>
                <w:rFonts w:ascii="Cambria Math" w:hAnsi="Cambria Math"/>
                <w:sz w:val="36"/>
                <w:szCs w:val="36"/>
              </w:rPr>
              <w:t xml:space="preserve">is how the derivative is performed). </w:t>
            </w:r>
          </w:p>
          <w:p w14:paraId="3E2D6B68" w14:textId="6F7E3F7B" w:rsidR="00D67E77" w:rsidRPr="00E65660" w:rsidRDefault="00D67E77" w:rsidP="00DA25F6">
            <w:pPr>
              <w:pStyle w:val="ListParagraph"/>
              <w:jc w:val="center"/>
              <w:rPr>
                <w:rFonts w:ascii="Cambria Math" w:hAnsi="Cambria Math"/>
                <w:sz w:val="36"/>
                <w:szCs w:val="36"/>
              </w:rPr>
            </w:pPr>
            <w:r>
              <w:rPr>
                <w:noProof/>
              </w:rPr>
              <w:drawing>
                <wp:inline distT="0" distB="0" distL="0" distR="0" wp14:anchorId="5956558E" wp14:editId="1D454693">
                  <wp:extent cx="1562100" cy="149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8843"/>
                          <a:stretch/>
                        </pic:blipFill>
                        <pic:spPr bwMode="auto">
                          <a:xfrm>
                            <a:off x="0" y="0"/>
                            <a:ext cx="1570937" cy="1507078"/>
                          </a:xfrm>
                          <a:prstGeom prst="rect">
                            <a:avLst/>
                          </a:prstGeom>
                          <a:ln>
                            <a:noFill/>
                          </a:ln>
                          <a:extLst>
                            <a:ext uri="{53640926-AAD7-44D8-BBD7-CCE9431645EC}">
                              <a14:shadowObscured xmlns:a14="http://schemas.microsoft.com/office/drawing/2010/main"/>
                            </a:ext>
                          </a:extLst>
                        </pic:spPr>
                      </pic:pic>
                    </a:graphicData>
                  </a:graphic>
                </wp:inline>
              </w:drawing>
            </w:r>
          </w:p>
          <w:p w14:paraId="4DA29441" w14:textId="1C307F9B" w:rsidR="00B47F8F" w:rsidRPr="00E14967" w:rsidRDefault="00B47F8F" w:rsidP="00E14967">
            <w:pPr>
              <w:rPr>
                <w:sz w:val="36"/>
                <w:szCs w:val="36"/>
              </w:rPr>
            </w:pPr>
          </w:p>
          <w:p w14:paraId="2C34F232" w14:textId="21E1E2A0" w:rsidR="00BA18F3" w:rsidRPr="00220E06" w:rsidRDefault="00BA18F3" w:rsidP="00BA18F3">
            <w:pPr>
              <w:pStyle w:val="Heading3"/>
              <w:rPr>
                <w:rFonts w:ascii="Cambria Math" w:hAnsi="Cambria Math"/>
                <w:color w:val="002060"/>
                <w:sz w:val="40"/>
                <w:szCs w:val="40"/>
                <w:vertAlign w:val="subscript"/>
              </w:rPr>
            </w:pPr>
            <w:r>
              <w:rPr>
                <w:rFonts w:ascii="Cambria Math" w:hAnsi="Cambria Math"/>
                <w:color w:val="002060"/>
                <w:sz w:val="40"/>
                <w:szCs w:val="40"/>
              </w:rPr>
              <w:t>Sobel Filter</w:t>
            </w:r>
          </w:p>
          <w:p w14:paraId="5114452B" w14:textId="77777777" w:rsidR="008F47A9" w:rsidRDefault="008F47A9" w:rsidP="008F47A9">
            <w:pPr>
              <w:pStyle w:val="ListParagraph"/>
              <w:numPr>
                <w:ilvl w:val="0"/>
                <w:numId w:val="5"/>
              </w:numPr>
              <w:jc w:val="both"/>
              <w:rPr>
                <w:rFonts w:ascii="Cambria Math" w:hAnsi="Cambria Math"/>
                <w:sz w:val="36"/>
                <w:szCs w:val="36"/>
              </w:rPr>
            </w:pPr>
            <w:r w:rsidRPr="00EB2C6C">
              <w:rPr>
                <w:rFonts w:ascii="Cambria Math" w:hAnsi="Cambria Math"/>
                <w:sz w:val="36"/>
                <w:szCs w:val="36"/>
              </w:rPr>
              <w:t xml:space="preserve">A 1D </w:t>
            </w:r>
            <w:r>
              <w:rPr>
                <w:rFonts w:ascii="Cambria Math" w:hAnsi="Cambria Math"/>
                <w:sz w:val="36"/>
                <w:szCs w:val="36"/>
              </w:rPr>
              <w:t xml:space="preserve">Prewitt filter is very </w:t>
            </w:r>
            <w:r w:rsidRPr="009F6660">
              <w:rPr>
                <w:rFonts w:ascii="Cambria Math" w:hAnsi="Cambria Math"/>
                <w:b/>
                <w:bCs/>
                <w:sz w:val="36"/>
                <w:szCs w:val="36"/>
              </w:rPr>
              <w:t>noise sensitive</w:t>
            </w:r>
            <w:r>
              <w:rPr>
                <w:rFonts w:ascii="Cambria Math" w:hAnsi="Cambria Math"/>
                <w:sz w:val="36"/>
                <w:szCs w:val="36"/>
              </w:rPr>
              <w:t>. Therefore, 3 1D central difference filters are used to simultaneously perform some smoothing.</w:t>
            </w:r>
          </w:p>
          <w:p w14:paraId="54D02B26" w14:textId="2261B3D1" w:rsidR="008F47A9" w:rsidRPr="008F47A9" w:rsidRDefault="0021519E" w:rsidP="0021519E">
            <w:pPr>
              <w:jc w:val="center"/>
              <w:rPr>
                <w:rFonts w:ascii="Cambria Math" w:hAnsi="Cambria Math"/>
                <w:sz w:val="36"/>
                <w:szCs w:val="36"/>
              </w:rPr>
            </w:pPr>
            <w:r>
              <w:rPr>
                <w:noProof/>
              </w:rPr>
              <w:drawing>
                <wp:inline distT="0" distB="0" distL="0" distR="0" wp14:anchorId="193C1EFD" wp14:editId="5D5F6744">
                  <wp:extent cx="1358900" cy="469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5265" b="69955"/>
                          <a:stretch/>
                        </pic:blipFill>
                        <pic:spPr bwMode="auto">
                          <a:xfrm>
                            <a:off x="0" y="0"/>
                            <a:ext cx="1371463" cy="474244"/>
                          </a:xfrm>
                          <a:prstGeom prst="rect">
                            <a:avLst/>
                          </a:prstGeom>
                          <a:ln>
                            <a:noFill/>
                          </a:ln>
                          <a:extLst>
                            <a:ext uri="{53640926-AAD7-44D8-BBD7-CCE9431645EC}">
                              <a14:shadowObscured xmlns:a14="http://schemas.microsoft.com/office/drawing/2010/main"/>
                            </a:ext>
                          </a:extLst>
                        </pic:spPr>
                      </pic:pic>
                    </a:graphicData>
                  </a:graphic>
                </wp:inline>
              </w:drawing>
            </w:r>
          </w:p>
          <w:p w14:paraId="00277BD2" w14:textId="657FBBB3" w:rsidR="00B702B3" w:rsidRDefault="007100A0" w:rsidP="0021519E">
            <w:pPr>
              <w:pStyle w:val="ListParagraph"/>
              <w:numPr>
                <w:ilvl w:val="0"/>
                <w:numId w:val="5"/>
              </w:numPr>
              <w:rPr>
                <w:rFonts w:ascii="Cambria Math" w:hAnsi="Cambria Math"/>
                <w:sz w:val="36"/>
                <w:szCs w:val="36"/>
              </w:rPr>
            </w:pPr>
            <w:r w:rsidRPr="0021519E">
              <w:rPr>
                <w:rFonts w:ascii="Cambria Math" w:hAnsi="Cambria Math"/>
                <w:sz w:val="36"/>
                <w:szCs w:val="36"/>
              </w:rPr>
              <w:t xml:space="preserve">The </w:t>
            </w:r>
            <w:r w:rsidR="00D33CD7" w:rsidRPr="0021519E">
              <w:rPr>
                <w:rFonts w:ascii="Cambria Math" w:hAnsi="Cambria Math"/>
                <w:sz w:val="36"/>
                <w:szCs w:val="36"/>
              </w:rPr>
              <w:t>S</w:t>
            </w:r>
            <w:r w:rsidRPr="0021519E">
              <w:rPr>
                <w:rFonts w:ascii="Cambria Math" w:hAnsi="Cambria Math"/>
                <w:sz w:val="36"/>
                <w:szCs w:val="36"/>
              </w:rPr>
              <w:t xml:space="preserve">obel filter </w:t>
            </w:r>
            <w:r w:rsidR="00867351">
              <w:rPr>
                <w:rFonts w:ascii="Cambria Math" w:hAnsi="Cambria Math"/>
                <w:sz w:val="36"/>
                <w:szCs w:val="36"/>
              </w:rPr>
              <w:t>gives more weights to the 4</w:t>
            </w:r>
            <w:r w:rsidR="008B3752">
              <w:rPr>
                <w:rFonts w:ascii="Cambria Math" w:hAnsi="Cambria Math"/>
                <w:sz w:val="36"/>
                <w:szCs w:val="36"/>
              </w:rPr>
              <w:t xml:space="preserve"> immediate neighbors of the </w:t>
            </w:r>
            <w:r w:rsidR="008B3752" w:rsidRPr="0021519E">
              <w:rPr>
                <w:rFonts w:ascii="Cambria Math" w:hAnsi="Cambria Math"/>
                <w:sz w:val="36"/>
                <w:szCs w:val="36"/>
              </w:rPr>
              <w:t>central</w:t>
            </w:r>
            <w:r w:rsidR="008B3752">
              <w:rPr>
                <w:rFonts w:ascii="Cambria Math" w:hAnsi="Cambria Math"/>
                <w:sz w:val="36"/>
                <w:szCs w:val="36"/>
              </w:rPr>
              <w:t xml:space="preserve"> pixel. This </w:t>
            </w:r>
            <w:r w:rsidR="00863C61">
              <w:rPr>
                <w:rFonts w:ascii="Cambria Math" w:hAnsi="Cambria Math"/>
                <w:sz w:val="36"/>
                <w:szCs w:val="36"/>
              </w:rPr>
              <w:t xml:space="preserve">applies the principle </w:t>
            </w:r>
            <w:r w:rsidR="00863C61" w:rsidRPr="001652E3">
              <w:rPr>
                <w:rFonts w:ascii="Cambria Math" w:hAnsi="Cambria Math"/>
                <w:b/>
                <w:bCs/>
                <w:sz w:val="36"/>
                <w:szCs w:val="36"/>
              </w:rPr>
              <w:t>of 4-adjacency</w:t>
            </w:r>
            <w:r w:rsidR="00863C61">
              <w:rPr>
                <w:rFonts w:ascii="Cambria Math" w:hAnsi="Cambria Math"/>
                <w:sz w:val="36"/>
                <w:szCs w:val="36"/>
              </w:rPr>
              <w:t xml:space="preserve">. Therefore, we may say that Sobel </w:t>
            </w:r>
            <w:r w:rsidR="00547B9B">
              <w:rPr>
                <w:rFonts w:ascii="Cambria Math" w:hAnsi="Cambria Math"/>
                <w:sz w:val="36"/>
                <w:szCs w:val="36"/>
              </w:rPr>
              <w:t xml:space="preserve">implemented a </w:t>
            </w:r>
            <w:r w:rsidR="00547B9B" w:rsidRPr="001652E3">
              <w:rPr>
                <w:rFonts w:ascii="Cambria Math" w:hAnsi="Cambria Math"/>
                <w:b/>
                <w:bCs/>
                <w:sz w:val="36"/>
                <w:szCs w:val="36"/>
              </w:rPr>
              <w:t>primitive Gaussian</w:t>
            </w:r>
            <w:r w:rsidR="00547B9B">
              <w:rPr>
                <w:rFonts w:ascii="Cambria Math" w:hAnsi="Cambria Math"/>
                <w:sz w:val="36"/>
                <w:szCs w:val="36"/>
              </w:rPr>
              <w:t xml:space="preserve"> in his filter such that if we normal the weights, we could come up with </w:t>
            </w:r>
            <w:r w:rsidR="001652E3">
              <w:rPr>
                <w:rFonts w:ascii="Cambria Math" w:hAnsi="Cambria Math"/>
                <w:sz w:val="36"/>
                <w:szCs w:val="36"/>
              </w:rPr>
              <w:t xml:space="preserve">a gaussian curve. </w:t>
            </w:r>
            <w:r w:rsidR="00783056">
              <w:rPr>
                <w:rFonts w:ascii="Cambria Math" w:hAnsi="Cambria Math"/>
                <w:sz w:val="36"/>
                <w:szCs w:val="36"/>
              </w:rPr>
              <w:t xml:space="preserve">So, </w:t>
            </w:r>
            <w:r w:rsidR="00783056" w:rsidRPr="00F06F9B">
              <w:rPr>
                <w:rFonts w:ascii="Cambria Math" w:hAnsi="Cambria Math"/>
                <w:i/>
                <w:iCs/>
                <w:sz w:val="36"/>
                <w:szCs w:val="36"/>
              </w:rPr>
              <w:t>the Sobel filter is similar in principle to the Gaussian filter</w:t>
            </w:r>
            <w:r w:rsidR="00783056">
              <w:rPr>
                <w:rFonts w:ascii="Cambria Math" w:hAnsi="Cambria Math"/>
                <w:sz w:val="36"/>
                <w:szCs w:val="36"/>
              </w:rPr>
              <w:t xml:space="preserve">. </w:t>
            </w:r>
          </w:p>
          <w:p w14:paraId="045CE289" w14:textId="70BED3F0" w:rsidR="001652E3" w:rsidRPr="0021519E" w:rsidRDefault="0001465F" w:rsidP="0021519E">
            <w:pPr>
              <w:pStyle w:val="ListParagraph"/>
              <w:numPr>
                <w:ilvl w:val="0"/>
                <w:numId w:val="5"/>
              </w:numPr>
              <w:rPr>
                <w:rFonts w:ascii="Cambria Math" w:hAnsi="Cambria Math"/>
                <w:sz w:val="36"/>
                <w:szCs w:val="36"/>
              </w:rPr>
            </w:pPr>
            <w:r>
              <w:rPr>
                <w:rFonts w:ascii="Cambria Math" w:hAnsi="Cambria Math"/>
                <w:sz w:val="36"/>
                <w:szCs w:val="36"/>
              </w:rPr>
              <w:lastRenderedPageBreak/>
              <w:t>Like in the Prewitt filter, the negative signs on the first column simply show that the left column is subtracted from the right column (this is how the derivative is performed).</w:t>
            </w:r>
          </w:p>
          <w:p w14:paraId="7D2B8805" w14:textId="0A0E1F8E" w:rsidR="0021519E" w:rsidRPr="008F47A9" w:rsidRDefault="0021519E" w:rsidP="009F6660">
            <w:pPr>
              <w:jc w:val="center"/>
              <w:rPr>
                <w:rFonts w:ascii="Cambria Math" w:hAnsi="Cambria Math"/>
                <w:sz w:val="36"/>
                <w:szCs w:val="36"/>
              </w:rPr>
            </w:pPr>
            <w:r>
              <w:rPr>
                <w:noProof/>
              </w:rPr>
              <w:drawing>
                <wp:inline distT="0" distB="0" distL="0" distR="0" wp14:anchorId="5ADD4840" wp14:editId="644914C5">
                  <wp:extent cx="3124200" cy="1564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47"/>
                          <a:stretch/>
                        </pic:blipFill>
                        <pic:spPr bwMode="auto">
                          <a:xfrm>
                            <a:off x="0" y="0"/>
                            <a:ext cx="3153083" cy="1578464"/>
                          </a:xfrm>
                          <a:prstGeom prst="rect">
                            <a:avLst/>
                          </a:prstGeom>
                          <a:ln>
                            <a:noFill/>
                          </a:ln>
                          <a:extLst>
                            <a:ext uri="{53640926-AAD7-44D8-BBD7-CCE9431645EC}">
                              <a14:shadowObscured xmlns:a14="http://schemas.microsoft.com/office/drawing/2010/main"/>
                            </a:ext>
                          </a:extLst>
                        </pic:spPr>
                      </pic:pic>
                    </a:graphicData>
                  </a:graphic>
                </wp:inline>
              </w:drawing>
            </w:r>
          </w:p>
          <w:p w14:paraId="0B9C0C38" w14:textId="36C83EBB" w:rsidR="00BA18F3" w:rsidRPr="008F47A9" w:rsidRDefault="00D33CD7" w:rsidP="00B702B3">
            <w:pPr>
              <w:pStyle w:val="ListParagraph"/>
              <w:numPr>
                <w:ilvl w:val="0"/>
                <w:numId w:val="5"/>
              </w:numPr>
              <w:rPr>
                <w:rFonts w:ascii="Cambria Math" w:hAnsi="Cambria Math"/>
                <w:sz w:val="36"/>
                <w:szCs w:val="36"/>
              </w:rPr>
            </w:pPr>
            <w:r w:rsidRPr="008F47A9">
              <w:rPr>
                <w:rFonts w:ascii="Cambria Math" w:hAnsi="Cambria Math"/>
                <w:sz w:val="36"/>
                <w:szCs w:val="36"/>
              </w:rPr>
              <w:t xml:space="preserve">Instead of a 1D filter, a 2D filter is used because 1D filters are very </w:t>
            </w:r>
            <w:r w:rsidRPr="008F47A9">
              <w:rPr>
                <w:rFonts w:ascii="Cambria Math" w:hAnsi="Cambria Math"/>
                <w:b/>
                <w:bCs/>
                <w:sz w:val="36"/>
                <w:szCs w:val="36"/>
              </w:rPr>
              <w:t>noise sensitive</w:t>
            </w:r>
            <w:r w:rsidRPr="008F47A9">
              <w:rPr>
                <w:rFonts w:ascii="Cambria Math" w:hAnsi="Cambria Math"/>
                <w:sz w:val="36"/>
                <w:szCs w:val="36"/>
              </w:rPr>
              <w:t xml:space="preserve">. </w:t>
            </w:r>
          </w:p>
          <w:p w14:paraId="3B1B59B6" w14:textId="3080B649" w:rsidR="00B702B3" w:rsidRPr="008F47A9" w:rsidRDefault="00B702B3" w:rsidP="00B702B3">
            <w:pPr>
              <w:pStyle w:val="ListParagraph"/>
              <w:numPr>
                <w:ilvl w:val="0"/>
                <w:numId w:val="5"/>
              </w:numPr>
              <w:rPr>
                <w:rFonts w:ascii="Cambria Math" w:hAnsi="Cambria Math"/>
                <w:sz w:val="36"/>
                <w:szCs w:val="36"/>
              </w:rPr>
            </w:pPr>
            <w:r w:rsidRPr="008F47A9">
              <w:rPr>
                <w:rFonts w:ascii="Cambria Math" w:hAnsi="Cambria Math"/>
                <w:sz w:val="36"/>
                <w:szCs w:val="36"/>
              </w:rPr>
              <w:t xml:space="preserve">Notice that the x-filter simply emphasizes the vertical lines in the image due to the change in that direction. </w:t>
            </w:r>
          </w:p>
          <w:p w14:paraId="54DDDC5E" w14:textId="6547EE52" w:rsidR="007D7BB2" w:rsidRPr="008F47A9" w:rsidRDefault="007D7BB2" w:rsidP="00B702B3">
            <w:pPr>
              <w:pStyle w:val="ListParagraph"/>
              <w:numPr>
                <w:ilvl w:val="0"/>
                <w:numId w:val="5"/>
              </w:numPr>
              <w:rPr>
                <w:rFonts w:ascii="Cambria Math" w:hAnsi="Cambria Math"/>
                <w:sz w:val="36"/>
                <w:szCs w:val="36"/>
              </w:rPr>
            </w:pPr>
            <w:r w:rsidRPr="008F47A9">
              <w:rPr>
                <w:rFonts w:ascii="Cambria Math" w:hAnsi="Cambria Math"/>
                <w:sz w:val="36"/>
                <w:szCs w:val="36"/>
              </w:rPr>
              <w:t xml:space="preserve">Likewise, the y-filter emphasizes the horizontal lines due to the change in that in direction. </w:t>
            </w:r>
          </w:p>
          <w:p w14:paraId="138EB68E" w14:textId="3A31A046" w:rsidR="007D7BB2" w:rsidRPr="008F47A9" w:rsidRDefault="00041115" w:rsidP="00041115">
            <w:pPr>
              <w:rPr>
                <w:rFonts w:ascii="Cambria Math" w:hAnsi="Cambria Math"/>
                <w:sz w:val="36"/>
                <w:szCs w:val="36"/>
              </w:rPr>
            </w:pPr>
            <w:r w:rsidRPr="008F47A9">
              <w:rPr>
                <w:rFonts w:ascii="Cambria Math" w:hAnsi="Cambria Math"/>
                <w:sz w:val="36"/>
                <w:szCs w:val="36"/>
              </w:rPr>
              <w:t>Key Observation:</w:t>
            </w:r>
          </w:p>
          <w:p w14:paraId="1CDE8296" w14:textId="29C95FFC" w:rsidR="00041115" w:rsidRPr="008F47A9" w:rsidRDefault="00041115" w:rsidP="00041115">
            <w:pPr>
              <w:pStyle w:val="ListParagraph"/>
              <w:numPr>
                <w:ilvl w:val="0"/>
                <w:numId w:val="7"/>
              </w:numPr>
              <w:rPr>
                <w:rFonts w:ascii="Cambria Math" w:hAnsi="Cambria Math"/>
                <w:sz w:val="36"/>
                <w:szCs w:val="36"/>
              </w:rPr>
            </w:pPr>
            <w:r w:rsidRPr="008F47A9">
              <w:rPr>
                <w:rFonts w:ascii="Cambria Math" w:hAnsi="Cambria Math"/>
                <w:sz w:val="36"/>
                <w:szCs w:val="36"/>
              </w:rPr>
              <w:t xml:space="preserve">If we apply </w:t>
            </w:r>
            <w:r w:rsidR="00F03E1E" w:rsidRPr="008F47A9">
              <w:rPr>
                <w:rFonts w:ascii="Cambria Math" w:hAnsi="Cambria Math"/>
                <w:sz w:val="36"/>
                <w:szCs w:val="36"/>
              </w:rPr>
              <w:t>derivative</w:t>
            </w:r>
            <w:r w:rsidR="00A40E70" w:rsidRPr="008F47A9">
              <w:rPr>
                <w:rFonts w:ascii="Cambria Math" w:hAnsi="Cambria Math"/>
                <w:sz w:val="36"/>
                <w:szCs w:val="36"/>
              </w:rPr>
              <w:t xml:space="preserve"> direct</w:t>
            </w:r>
            <w:r w:rsidR="00786F2B" w:rsidRPr="008F47A9">
              <w:rPr>
                <w:rFonts w:ascii="Cambria Math" w:hAnsi="Cambria Math"/>
                <w:sz w:val="36"/>
                <w:szCs w:val="36"/>
              </w:rPr>
              <w:t>ly</w:t>
            </w:r>
            <w:r w:rsidR="00F03E1E" w:rsidRPr="008F47A9">
              <w:rPr>
                <w:rFonts w:ascii="Cambria Math" w:hAnsi="Cambria Math"/>
                <w:sz w:val="36"/>
                <w:szCs w:val="36"/>
              </w:rPr>
              <w:t xml:space="preserve"> on noisy images</w:t>
            </w:r>
            <w:r w:rsidR="00786F2B" w:rsidRPr="008F47A9">
              <w:rPr>
                <w:rFonts w:ascii="Cambria Math" w:hAnsi="Cambria Math"/>
                <w:sz w:val="36"/>
                <w:szCs w:val="36"/>
              </w:rPr>
              <w:t xml:space="preserve"> without first smoothing</w:t>
            </w:r>
            <w:r w:rsidR="00F03E1E" w:rsidRPr="008F47A9">
              <w:rPr>
                <w:rFonts w:ascii="Cambria Math" w:hAnsi="Cambria Math"/>
                <w:sz w:val="36"/>
                <w:szCs w:val="36"/>
              </w:rPr>
              <w:t xml:space="preserve">, we’ll obtain very bizarre results. </w:t>
            </w:r>
          </w:p>
          <w:p w14:paraId="2D741167" w14:textId="18CD33DC" w:rsidR="00E67981" w:rsidRPr="00041115" w:rsidRDefault="00421952" w:rsidP="00041115">
            <w:pPr>
              <w:pStyle w:val="ListParagraph"/>
              <w:numPr>
                <w:ilvl w:val="0"/>
                <w:numId w:val="7"/>
              </w:numPr>
              <w:rPr>
                <w:sz w:val="36"/>
                <w:szCs w:val="36"/>
              </w:rPr>
            </w:pPr>
            <w:r>
              <w:rPr>
                <w:sz w:val="36"/>
                <w:szCs w:val="36"/>
              </w:rPr>
              <w:t xml:space="preserve">This is specifically why if we take a closer look at the Sobel filter, </w:t>
            </w:r>
            <w:r w:rsidR="00B47FDD">
              <w:rPr>
                <w:sz w:val="36"/>
                <w:szCs w:val="36"/>
              </w:rPr>
              <w:t xml:space="preserve">we notice that </w:t>
            </w:r>
            <w:r>
              <w:rPr>
                <w:sz w:val="36"/>
                <w:szCs w:val="36"/>
              </w:rPr>
              <w:t xml:space="preserve">it performs smoothing and derivative simultaneously. </w:t>
            </w:r>
          </w:p>
          <w:p w14:paraId="540FD882" w14:textId="74481283" w:rsidR="002E1B35" w:rsidRDefault="00F3732B" w:rsidP="008C5422">
            <w:pPr>
              <w:jc w:val="center"/>
              <w:rPr>
                <w:sz w:val="36"/>
                <w:szCs w:val="36"/>
              </w:rPr>
            </w:pPr>
            <w:r>
              <w:rPr>
                <w:noProof/>
              </w:rPr>
              <w:drawing>
                <wp:inline distT="0" distB="0" distL="0" distR="0" wp14:anchorId="0BFB2F9E" wp14:editId="64BC993F">
                  <wp:extent cx="2298700" cy="11507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47"/>
                          <a:stretch/>
                        </pic:blipFill>
                        <pic:spPr bwMode="auto">
                          <a:xfrm>
                            <a:off x="0" y="0"/>
                            <a:ext cx="2336928" cy="1169889"/>
                          </a:xfrm>
                          <a:prstGeom prst="rect">
                            <a:avLst/>
                          </a:prstGeom>
                          <a:ln>
                            <a:noFill/>
                          </a:ln>
                          <a:extLst>
                            <a:ext uri="{53640926-AAD7-44D8-BBD7-CCE9431645EC}">
                              <a14:shadowObscured xmlns:a14="http://schemas.microsoft.com/office/drawing/2010/main"/>
                            </a:ext>
                          </a:extLst>
                        </pic:spPr>
                      </pic:pic>
                    </a:graphicData>
                  </a:graphic>
                </wp:inline>
              </w:drawing>
            </w:r>
          </w:p>
          <w:p w14:paraId="13BF0682" w14:textId="542E64B1" w:rsidR="00421952" w:rsidRDefault="00421952" w:rsidP="00421952">
            <w:pPr>
              <w:rPr>
                <w:sz w:val="36"/>
                <w:szCs w:val="36"/>
              </w:rPr>
            </w:pPr>
            <w:r>
              <w:rPr>
                <w:sz w:val="36"/>
                <w:szCs w:val="36"/>
              </w:rPr>
              <w:t>As we can see above, for the:</w:t>
            </w:r>
          </w:p>
          <w:p w14:paraId="12D9B38B" w14:textId="02ACDA0D" w:rsidR="00421952" w:rsidRDefault="00540DFD" w:rsidP="00540DFD">
            <w:pPr>
              <w:pStyle w:val="ListParagraph"/>
              <w:numPr>
                <w:ilvl w:val="0"/>
                <w:numId w:val="9"/>
              </w:numPr>
              <w:rPr>
                <w:sz w:val="36"/>
                <w:szCs w:val="36"/>
              </w:rPr>
            </w:pPr>
            <w:r>
              <w:rPr>
                <w:sz w:val="36"/>
                <w:szCs w:val="36"/>
              </w:rPr>
              <w:t xml:space="preserve">x-filter – derivative is performed horizontally while smoothing is performed vertically. </w:t>
            </w:r>
          </w:p>
          <w:p w14:paraId="3C35DAE5" w14:textId="19A03A63" w:rsidR="00540DFD" w:rsidRPr="00540DFD" w:rsidRDefault="00540DFD" w:rsidP="00540DFD">
            <w:pPr>
              <w:pStyle w:val="ListParagraph"/>
              <w:numPr>
                <w:ilvl w:val="0"/>
                <w:numId w:val="9"/>
              </w:numPr>
              <w:rPr>
                <w:sz w:val="36"/>
                <w:szCs w:val="36"/>
              </w:rPr>
            </w:pPr>
            <w:r>
              <w:rPr>
                <w:sz w:val="36"/>
                <w:szCs w:val="36"/>
              </w:rPr>
              <w:t xml:space="preserve">y-filter – derivative is performed vertically while smoothing is performed horizontally. </w:t>
            </w:r>
          </w:p>
          <w:p w14:paraId="53F4F8D4" w14:textId="77777777" w:rsidR="003F5D6C" w:rsidRPr="00E5009F" w:rsidRDefault="003F5D6C" w:rsidP="00E5009F">
            <w:pPr>
              <w:rPr>
                <w:rFonts w:ascii="Cambria Math" w:hAnsi="Cambria Math"/>
                <w:sz w:val="36"/>
                <w:szCs w:val="36"/>
              </w:rPr>
            </w:pPr>
          </w:p>
          <w:p w14:paraId="2D132EBE" w14:textId="79BDA533" w:rsidR="003F5D6C" w:rsidRPr="006E1426" w:rsidRDefault="00237EB7" w:rsidP="00237EB7">
            <w:pPr>
              <w:pStyle w:val="ListParagraph"/>
              <w:numPr>
                <w:ilvl w:val="0"/>
                <w:numId w:val="7"/>
              </w:numPr>
              <w:jc w:val="both"/>
              <w:rPr>
                <w:rFonts w:ascii="Cambria Math" w:hAnsi="Cambria Math"/>
                <w:sz w:val="36"/>
                <w:szCs w:val="36"/>
              </w:rPr>
            </w:pPr>
            <w:r>
              <w:rPr>
                <w:rFonts w:ascii="Cambria Math" w:hAnsi="Cambria Math"/>
                <w:sz w:val="36"/>
                <w:szCs w:val="36"/>
              </w:rPr>
              <w:t xml:space="preserve">The central difference method is preferred for taking derivative because it produces errors of the order </w:t>
            </w:r>
            <m:oMath>
              <m:sSup>
                <m:sSupPr>
                  <m:ctrlPr>
                    <w:rPr>
                      <w:rFonts w:ascii="Cambria Math" w:hAnsi="Cambria Math"/>
                      <w:i/>
                      <w:sz w:val="36"/>
                      <w:szCs w:val="36"/>
                    </w:rPr>
                  </m:ctrlPr>
                </m:sSupPr>
                <m:e>
                  <m:r>
                    <w:rPr>
                      <w:rFonts w:ascii="Cambria Math" w:hAnsi="Cambria Math"/>
                      <w:sz w:val="36"/>
                      <w:szCs w:val="36"/>
                    </w:rPr>
                    <m:t>ε</m:t>
                  </m:r>
                </m:e>
                <m:sup>
                  <m:r>
                    <w:rPr>
                      <w:rFonts w:ascii="Cambria Math" w:hAnsi="Cambria Math"/>
                      <w:sz w:val="36"/>
                      <w:szCs w:val="36"/>
                    </w:rPr>
                    <m:t>2</m:t>
                  </m:r>
                </m:sup>
              </m:sSup>
            </m:oMath>
            <w:r w:rsidR="00734EFE">
              <w:rPr>
                <w:rFonts w:ascii="Cambria Math" w:eastAsiaTheme="minorEastAsia" w:hAnsi="Cambria Math"/>
                <w:sz w:val="36"/>
                <w:szCs w:val="36"/>
              </w:rPr>
              <w:t xml:space="preserve"> as opposed to </w:t>
            </w:r>
            <m:oMath>
              <m:r>
                <w:rPr>
                  <w:rFonts w:ascii="Cambria Math" w:eastAsiaTheme="minorEastAsia" w:hAnsi="Cambria Math"/>
                  <w:sz w:val="36"/>
                  <w:szCs w:val="36"/>
                </w:rPr>
                <m:t>ε-</m:t>
              </m:r>
              <m:r>
                <w:rPr>
                  <w:rFonts w:ascii="Cambria Math" w:eastAsiaTheme="minorEastAsia" w:hAnsi="Cambria Math"/>
                  <w:sz w:val="36"/>
                  <w:szCs w:val="36"/>
                </w:rPr>
                <w:lastRenderedPageBreak/>
                <m:t>order</m:t>
              </m:r>
            </m:oMath>
            <w:r w:rsidR="00734EFE">
              <w:rPr>
                <w:rFonts w:ascii="Cambria Math" w:eastAsiaTheme="minorEastAsia" w:hAnsi="Cambria Math"/>
                <w:sz w:val="36"/>
                <w:szCs w:val="36"/>
              </w:rPr>
              <w:t xml:space="preserve"> errors produced by forward and backward difference methods. </w:t>
            </w:r>
          </w:p>
          <w:p w14:paraId="7B779EDE" w14:textId="293A44A1" w:rsidR="006E1426" w:rsidRDefault="006E1426" w:rsidP="006E1426">
            <w:pPr>
              <w:jc w:val="both"/>
              <w:rPr>
                <w:rFonts w:ascii="Cambria Math" w:hAnsi="Cambria Math"/>
                <w:sz w:val="36"/>
                <w:szCs w:val="36"/>
              </w:rPr>
            </w:pPr>
          </w:p>
          <w:p w14:paraId="3B67966D" w14:textId="08793C61" w:rsidR="006E1426" w:rsidRDefault="006E1426" w:rsidP="006E1426">
            <w:pPr>
              <w:pStyle w:val="ListParagraph"/>
              <w:numPr>
                <w:ilvl w:val="0"/>
                <w:numId w:val="5"/>
              </w:numPr>
              <w:jc w:val="both"/>
              <w:rPr>
                <w:rFonts w:ascii="Cambria Math" w:hAnsi="Cambria Math"/>
                <w:sz w:val="36"/>
                <w:szCs w:val="36"/>
              </w:rPr>
            </w:pPr>
            <w:r>
              <w:rPr>
                <w:rFonts w:ascii="Cambria Math" w:hAnsi="Cambria Math"/>
                <w:sz w:val="36"/>
                <w:szCs w:val="36"/>
              </w:rPr>
              <w:t>To properly apply convolution in our code, we implement the element-by-element matrix multiplication as seen below:</w:t>
            </w:r>
          </w:p>
          <w:p w14:paraId="5D4605E5" w14:textId="77777777" w:rsidR="00C40BC2" w:rsidRDefault="00C40BC2" w:rsidP="00C40BC2">
            <w:pPr>
              <w:autoSpaceDE w:val="0"/>
              <w:autoSpaceDN w:val="0"/>
              <w:adjustRightInd w:val="0"/>
              <w:jc w:val="center"/>
              <w:rPr>
                <w:rFonts w:ascii="Courier New" w:hAnsi="Courier New" w:cs="Courier New"/>
                <w:lang w:val="tr-TR"/>
              </w:rPr>
            </w:pPr>
            <w:r>
              <w:rPr>
                <w:rFonts w:ascii="Courier New" w:hAnsi="Courier New" w:cs="Courier New"/>
                <w:color w:val="000000"/>
                <w:sz w:val="30"/>
                <w:szCs w:val="30"/>
                <w:lang w:val="tr-TR"/>
              </w:rPr>
              <w:t>Ihor(i,j) = sum(wp(:).*y_filt(:));</w:t>
            </w:r>
          </w:p>
          <w:p w14:paraId="2E0E1408" w14:textId="77777777" w:rsidR="006E1426" w:rsidRPr="006E1426" w:rsidRDefault="006E1426" w:rsidP="00C40BC2">
            <w:pPr>
              <w:pStyle w:val="ListParagraph"/>
              <w:jc w:val="both"/>
              <w:rPr>
                <w:rFonts w:ascii="Cambria Math" w:hAnsi="Cambria Math"/>
                <w:sz w:val="36"/>
                <w:szCs w:val="36"/>
              </w:rPr>
            </w:pPr>
          </w:p>
          <w:p w14:paraId="17B64F11" w14:textId="77777777" w:rsidR="00802B4B" w:rsidRPr="00220E06" w:rsidRDefault="00802B4B" w:rsidP="00802B4B">
            <w:pPr>
              <w:pStyle w:val="Heading3"/>
              <w:rPr>
                <w:rFonts w:ascii="Cambria Math" w:hAnsi="Cambria Math"/>
                <w:color w:val="002060"/>
                <w:sz w:val="40"/>
                <w:szCs w:val="40"/>
                <w:vertAlign w:val="subscript"/>
              </w:rPr>
            </w:pPr>
            <w:r>
              <w:rPr>
                <w:rFonts w:ascii="Cambria Math" w:hAnsi="Cambria Math"/>
                <w:color w:val="002060"/>
                <w:sz w:val="40"/>
                <w:szCs w:val="40"/>
              </w:rPr>
              <w:t xml:space="preserve">Laplacian of Gaussian </w:t>
            </w:r>
          </w:p>
          <w:p w14:paraId="11DBDE4F" w14:textId="7B3FD317" w:rsidR="00995387" w:rsidRDefault="00995387" w:rsidP="00995387">
            <w:pPr>
              <w:pStyle w:val="ListParagraph"/>
              <w:numPr>
                <w:ilvl w:val="0"/>
                <w:numId w:val="5"/>
              </w:numPr>
              <w:jc w:val="both"/>
              <w:rPr>
                <w:rFonts w:ascii="Cambria Math" w:hAnsi="Cambria Math"/>
                <w:sz w:val="36"/>
                <w:szCs w:val="36"/>
              </w:rPr>
            </w:pPr>
            <w:r>
              <w:rPr>
                <w:rFonts w:ascii="Cambria Math" w:hAnsi="Cambria Math"/>
                <w:sz w:val="36"/>
                <w:szCs w:val="36"/>
              </w:rPr>
              <w:t xml:space="preserve">Just as we’ve emphasized for </w:t>
            </w:r>
            <w:r w:rsidR="007F3777">
              <w:rPr>
                <w:rFonts w:ascii="Cambria Math" w:hAnsi="Cambria Math"/>
                <w:sz w:val="36"/>
                <w:szCs w:val="36"/>
              </w:rPr>
              <w:t>some time</w:t>
            </w:r>
            <w:r>
              <w:rPr>
                <w:rFonts w:ascii="Cambria Math" w:hAnsi="Cambria Math"/>
                <w:sz w:val="36"/>
                <w:szCs w:val="36"/>
              </w:rPr>
              <w:t xml:space="preserve"> now, </w:t>
            </w:r>
            <w:r w:rsidR="00003E34">
              <w:rPr>
                <w:rFonts w:ascii="Cambria Math" w:hAnsi="Cambria Math"/>
                <w:sz w:val="36"/>
                <w:szCs w:val="36"/>
              </w:rPr>
              <w:t xml:space="preserve">it is imperative that an image be smoothened before </w:t>
            </w:r>
            <w:r w:rsidR="007F3777">
              <w:rPr>
                <w:rFonts w:ascii="Cambria Math" w:hAnsi="Cambria Math"/>
                <w:sz w:val="36"/>
                <w:szCs w:val="36"/>
              </w:rPr>
              <w:t>finding its derivative to avoid bizarre results like the following:</w:t>
            </w:r>
          </w:p>
          <w:p w14:paraId="4E77A189" w14:textId="16B2637F" w:rsidR="007F3777" w:rsidRDefault="007F3777" w:rsidP="007F3777">
            <w:pPr>
              <w:pStyle w:val="ListParagraph"/>
              <w:numPr>
                <w:ilvl w:val="0"/>
                <w:numId w:val="5"/>
              </w:numPr>
              <w:jc w:val="center"/>
              <w:rPr>
                <w:rFonts w:ascii="Cambria Math" w:hAnsi="Cambria Math"/>
                <w:sz w:val="36"/>
                <w:szCs w:val="36"/>
              </w:rPr>
            </w:pPr>
            <w:r>
              <w:rPr>
                <w:noProof/>
              </w:rPr>
              <w:drawing>
                <wp:inline distT="0" distB="0" distL="0" distR="0" wp14:anchorId="02963BAB" wp14:editId="587BB4E2">
                  <wp:extent cx="4552950" cy="2790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2790825"/>
                          </a:xfrm>
                          <a:prstGeom prst="rect">
                            <a:avLst/>
                          </a:prstGeom>
                        </pic:spPr>
                      </pic:pic>
                    </a:graphicData>
                  </a:graphic>
                </wp:inline>
              </w:drawing>
            </w:r>
          </w:p>
          <w:p w14:paraId="549FC8DD" w14:textId="4861A714" w:rsidR="0085228C" w:rsidRDefault="0085228C" w:rsidP="0085228C">
            <w:pPr>
              <w:pStyle w:val="ListParagraph"/>
              <w:numPr>
                <w:ilvl w:val="0"/>
                <w:numId w:val="5"/>
              </w:numPr>
              <w:rPr>
                <w:rFonts w:ascii="Cambria Math" w:hAnsi="Cambria Math"/>
                <w:sz w:val="36"/>
                <w:szCs w:val="36"/>
              </w:rPr>
            </w:pPr>
            <w:r>
              <w:rPr>
                <w:rFonts w:ascii="Cambria Math" w:hAnsi="Cambria Math"/>
                <w:sz w:val="36"/>
                <w:szCs w:val="36"/>
              </w:rPr>
              <w:t>Notice, the above result was obtained only after the first derivative. Imag</w:t>
            </w:r>
            <w:r w:rsidR="0055093E">
              <w:rPr>
                <w:rFonts w:ascii="Cambria Math" w:hAnsi="Cambria Math"/>
                <w:sz w:val="36"/>
                <w:szCs w:val="36"/>
              </w:rPr>
              <w:t>in</w:t>
            </w:r>
            <w:r>
              <w:rPr>
                <w:rFonts w:ascii="Cambria Math" w:hAnsi="Cambria Math"/>
                <w:sz w:val="36"/>
                <w:szCs w:val="36"/>
              </w:rPr>
              <w:t xml:space="preserve">e taking a derivative of the </w:t>
            </w:r>
            <w:r w:rsidR="0055093E">
              <w:rPr>
                <w:rFonts w:ascii="Cambria Math" w:hAnsi="Cambria Math"/>
                <w:sz w:val="36"/>
                <w:szCs w:val="36"/>
              </w:rPr>
              <w:t xml:space="preserve">above noisy result… This underpins the </w:t>
            </w:r>
            <w:r w:rsidR="007C144E">
              <w:rPr>
                <w:rFonts w:ascii="Cambria Math" w:hAnsi="Cambria Math"/>
                <w:sz w:val="36"/>
                <w:szCs w:val="36"/>
              </w:rPr>
              <w:t xml:space="preserve">requirement to smoothen an image first before such an operation. Hence, the LoG filter is applied on a Gaussian filtered image. </w:t>
            </w:r>
          </w:p>
          <w:p w14:paraId="65538E25" w14:textId="646E7F32" w:rsidR="007C144E" w:rsidRDefault="00187F42" w:rsidP="0085228C">
            <w:pPr>
              <w:pStyle w:val="ListParagraph"/>
              <w:numPr>
                <w:ilvl w:val="0"/>
                <w:numId w:val="5"/>
              </w:numPr>
              <w:rPr>
                <w:rFonts w:ascii="Cambria Math" w:hAnsi="Cambria Math"/>
                <w:sz w:val="36"/>
                <w:szCs w:val="36"/>
              </w:rPr>
            </w:pPr>
            <w:r>
              <w:rPr>
                <w:rFonts w:ascii="Cambria Math" w:hAnsi="Cambria Math"/>
                <w:sz w:val="36"/>
                <w:szCs w:val="36"/>
              </w:rPr>
              <w:t>For edge detection in this case, we are not just looking at for peaks. There must be zero</w:t>
            </w:r>
            <w:r w:rsidR="00894F8B">
              <w:rPr>
                <w:rFonts w:ascii="Cambria Math" w:hAnsi="Cambria Math"/>
                <w:sz w:val="36"/>
                <w:szCs w:val="36"/>
              </w:rPr>
              <w:t xml:space="preserve">-crossing (-ve to +ve or vice versa) to conclude on the presence of an edge. </w:t>
            </w:r>
          </w:p>
          <w:p w14:paraId="7E128963" w14:textId="43A6905D" w:rsidR="00A46E29" w:rsidRDefault="00A46E29" w:rsidP="0085228C">
            <w:pPr>
              <w:pStyle w:val="ListParagraph"/>
              <w:numPr>
                <w:ilvl w:val="0"/>
                <w:numId w:val="5"/>
              </w:numPr>
              <w:rPr>
                <w:rFonts w:ascii="Cambria Math" w:hAnsi="Cambria Math"/>
                <w:sz w:val="36"/>
                <w:szCs w:val="36"/>
              </w:rPr>
            </w:pPr>
            <w:r>
              <w:rPr>
                <w:rFonts w:ascii="Cambria Math" w:hAnsi="Cambria Math"/>
                <w:sz w:val="36"/>
                <w:szCs w:val="36"/>
              </w:rPr>
              <w:t xml:space="preserve">A peculiar advantage of the </w:t>
            </w:r>
            <w:r w:rsidR="00CD3823">
              <w:rPr>
                <w:rFonts w:ascii="Cambria Math" w:hAnsi="Cambria Math"/>
                <w:sz w:val="36"/>
                <w:szCs w:val="36"/>
              </w:rPr>
              <w:t xml:space="preserve">Laplacian is that </w:t>
            </w:r>
            <w:r w:rsidR="00CD3823" w:rsidRPr="00CD3823">
              <w:rPr>
                <w:rFonts w:ascii="Cambria Math" w:hAnsi="Cambria Math"/>
                <w:b/>
                <w:bCs/>
                <w:sz w:val="36"/>
                <w:szCs w:val="36"/>
              </w:rPr>
              <w:t>it can be performed using only one mask</w:t>
            </w:r>
            <w:r w:rsidR="00CD3823">
              <w:rPr>
                <w:rFonts w:ascii="Cambria Math" w:hAnsi="Cambria Math"/>
                <w:sz w:val="36"/>
                <w:szCs w:val="36"/>
              </w:rPr>
              <w:t xml:space="preserve">. Prewitt and Sobel filters on the other hand require two masks – one for X and one for Y. </w:t>
            </w:r>
          </w:p>
          <w:p w14:paraId="67FD217D" w14:textId="4370258B" w:rsidR="00475082" w:rsidRPr="0085228C" w:rsidRDefault="00475082" w:rsidP="0085228C">
            <w:pPr>
              <w:pStyle w:val="ListParagraph"/>
              <w:numPr>
                <w:ilvl w:val="0"/>
                <w:numId w:val="5"/>
              </w:numPr>
              <w:rPr>
                <w:rFonts w:ascii="Cambria Math" w:hAnsi="Cambria Math"/>
                <w:sz w:val="36"/>
                <w:szCs w:val="36"/>
              </w:rPr>
            </w:pPr>
            <w:r w:rsidRPr="008A6997">
              <w:rPr>
                <w:rFonts w:ascii="Cambria Math" w:hAnsi="Cambria Math"/>
                <w:b/>
                <w:bCs/>
                <w:i/>
                <w:iCs/>
                <w:sz w:val="36"/>
                <w:szCs w:val="36"/>
              </w:rPr>
              <w:lastRenderedPageBreak/>
              <w:t>A major drawback with the Laplacian is that it produces a scalar result. At first glance, this might see</w:t>
            </w:r>
            <w:r w:rsidR="008A6997" w:rsidRPr="008A6997">
              <w:rPr>
                <w:rFonts w:ascii="Cambria Math" w:hAnsi="Cambria Math"/>
                <w:b/>
                <w:bCs/>
                <w:i/>
                <w:iCs/>
                <w:sz w:val="36"/>
                <w:szCs w:val="36"/>
              </w:rPr>
              <w:t>m nice, but this results in the loss of orientation information from the final image</w:t>
            </w:r>
            <w:r w:rsidR="008A6997">
              <w:rPr>
                <w:rFonts w:ascii="Cambria Math" w:hAnsi="Cambria Math"/>
                <w:sz w:val="36"/>
                <w:szCs w:val="36"/>
              </w:rPr>
              <w:t xml:space="preserve">. </w:t>
            </w:r>
          </w:p>
          <w:p w14:paraId="50DE7DB4" w14:textId="3E66D919" w:rsidR="006E1426" w:rsidRPr="00995387" w:rsidRDefault="00802B4B" w:rsidP="00217482">
            <w:pPr>
              <w:jc w:val="both"/>
              <w:rPr>
                <w:rFonts w:ascii="Cambria Math" w:hAnsi="Cambria Math"/>
                <w:sz w:val="36"/>
                <w:szCs w:val="36"/>
              </w:rPr>
            </w:pPr>
            <w:r w:rsidRPr="00995387">
              <w:rPr>
                <w:rFonts w:ascii="Cambria Math" w:hAnsi="Cambria Math"/>
                <w:sz w:val="36"/>
                <w:szCs w:val="36"/>
              </w:rPr>
              <w:t xml:space="preserve">An important observation is that sharpening is used to emphasize the </w:t>
            </w:r>
          </w:p>
          <w:p w14:paraId="4B325CFF" w14:textId="77777777" w:rsidR="00802B4B" w:rsidRPr="006E1426" w:rsidRDefault="00802B4B" w:rsidP="006E1426">
            <w:pPr>
              <w:jc w:val="both"/>
              <w:rPr>
                <w:rFonts w:ascii="Cambria Math" w:hAnsi="Cambria Math"/>
                <w:sz w:val="36"/>
                <w:szCs w:val="36"/>
              </w:rPr>
            </w:pPr>
          </w:p>
          <w:p w14:paraId="47A51829" w14:textId="433298E7" w:rsidR="009D7970" w:rsidRDefault="009D7970" w:rsidP="009D7970">
            <w:pPr>
              <w:pStyle w:val="Heading3"/>
              <w:rPr>
                <w:rFonts w:ascii="Cambria Math" w:hAnsi="Cambria Math"/>
                <w:color w:val="002060"/>
                <w:sz w:val="40"/>
                <w:szCs w:val="40"/>
              </w:rPr>
            </w:pPr>
            <w:r>
              <w:rPr>
                <w:rFonts w:ascii="Cambria Math" w:hAnsi="Cambria Math"/>
                <w:color w:val="002060"/>
                <w:sz w:val="40"/>
                <w:szCs w:val="40"/>
              </w:rPr>
              <w:t>Comparison</w:t>
            </w:r>
            <w:r w:rsidR="007F43E1">
              <w:rPr>
                <w:rFonts w:ascii="Cambria Math" w:hAnsi="Cambria Math"/>
                <w:color w:val="002060"/>
                <w:sz w:val="40"/>
                <w:szCs w:val="40"/>
              </w:rPr>
              <w:t xml:space="preserve"> – Prewitt and Sobel</w:t>
            </w:r>
          </w:p>
          <w:p w14:paraId="66C3B505" w14:textId="5A88C3EA" w:rsidR="008705BE" w:rsidRDefault="007F43E1" w:rsidP="008705BE">
            <w:pPr>
              <w:jc w:val="both"/>
              <w:rPr>
                <w:rFonts w:ascii="Cambria Math" w:hAnsi="Cambria Math"/>
                <w:sz w:val="36"/>
                <w:szCs w:val="36"/>
              </w:rPr>
            </w:pPr>
            <w:r>
              <w:rPr>
                <w:rFonts w:ascii="Cambria Math" w:hAnsi="Cambria Math"/>
                <w:sz w:val="36"/>
                <w:szCs w:val="36"/>
              </w:rPr>
              <w:t xml:space="preserve">Let’s juxtapose the results from the Prewitt and Sobel filters for the sake of identifying the differences. </w:t>
            </w:r>
          </w:p>
          <w:p w14:paraId="37A65DB3" w14:textId="23553CC8" w:rsidR="00FE6A6D" w:rsidRDefault="00CA53B6" w:rsidP="00B77A56">
            <w:pPr>
              <w:jc w:val="center"/>
              <w:rPr>
                <w:rFonts w:ascii="Cambria Math" w:hAnsi="Cambria Math"/>
                <w:sz w:val="36"/>
                <w:szCs w:val="36"/>
              </w:rPr>
            </w:pPr>
            <w:r>
              <w:rPr>
                <w:rFonts w:ascii="Cambria Math" w:hAnsi="Cambria Math"/>
                <w:noProof/>
                <w:sz w:val="36"/>
                <w:szCs w:val="36"/>
              </w:rPr>
              <w:drawing>
                <wp:inline distT="0" distB="0" distL="0" distR="0" wp14:anchorId="4CAE538C" wp14:editId="772444AD">
                  <wp:extent cx="6779260" cy="321627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79260" cy="3216275"/>
                          </a:xfrm>
                          <a:prstGeom prst="rect">
                            <a:avLst/>
                          </a:prstGeom>
                          <a:noFill/>
                          <a:ln>
                            <a:noFill/>
                          </a:ln>
                        </pic:spPr>
                      </pic:pic>
                    </a:graphicData>
                  </a:graphic>
                </wp:inline>
              </w:drawing>
            </w:r>
          </w:p>
          <w:p w14:paraId="18099030" w14:textId="60095265" w:rsidR="00CA53B6" w:rsidRDefault="00CA53B6" w:rsidP="00CA53B6">
            <w:pPr>
              <w:rPr>
                <w:rFonts w:ascii="Cambria Math" w:hAnsi="Cambria Math"/>
                <w:sz w:val="36"/>
                <w:szCs w:val="36"/>
              </w:rPr>
            </w:pPr>
            <w:r>
              <w:rPr>
                <w:rFonts w:ascii="Cambria Math" w:hAnsi="Cambria Math"/>
                <w:sz w:val="36"/>
                <w:szCs w:val="36"/>
              </w:rPr>
              <w:t>We immediately notice that</w:t>
            </w:r>
            <w:r w:rsidR="0026769C">
              <w:rPr>
                <w:rFonts w:ascii="Cambria Math" w:hAnsi="Cambria Math"/>
                <w:sz w:val="36"/>
                <w:szCs w:val="36"/>
              </w:rPr>
              <w:t>:</w:t>
            </w:r>
            <w:r>
              <w:rPr>
                <w:rFonts w:ascii="Cambria Math" w:hAnsi="Cambria Math"/>
                <w:sz w:val="36"/>
                <w:szCs w:val="36"/>
              </w:rPr>
              <w:t xml:space="preserve"> at the same threshold, the </w:t>
            </w:r>
            <w:r w:rsidR="00CB17EC">
              <w:rPr>
                <w:rFonts w:ascii="Cambria Math" w:hAnsi="Cambria Math"/>
                <w:sz w:val="36"/>
                <w:szCs w:val="36"/>
              </w:rPr>
              <w:t xml:space="preserve">Sobel filter highlights more edges than the Prewitt filter. </w:t>
            </w:r>
          </w:p>
          <w:p w14:paraId="60AAC8DA" w14:textId="343F146F" w:rsidR="00DE336F" w:rsidRDefault="00DE336F" w:rsidP="00DE336F">
            <w:pPr>
              <w:pStyle w:val="ListParagraph"/>
              <w:numPr>
                <w:ilvl w:val="0"/>
                <w:numId w:val="5"/>
              </w:numPr>
              <w:rPr>
                <w:rFonts w:ascii="Cambria Math" w:hAnsi="Cambria Math"/>
                <w:sz w:val="36"/>
                <w:szCs w:val="36"/>
              </w:rPr>
            </w:pPr>
            <w:r>
              <w:rPr>
                <w:rFonts w:ascii="Cambria Math" w:hAnsi="Cambria Math"/>
                <w:sz w:val="36"/>
                <w:szCs w:val="36"/>
              </w:rPr>
              <w:t xml:space="preserve">Sobel </w:t>
            </w:r>
            <w:r w:rsidR="00900687">
              <w:rPr>
                <w:rFonts w:ascii="Cambria Math" w:hAnsi="Cambria Math"/>
                <w:sz w:val="36"/>
                <w:szCs w:val="36"/>
              </w:rPr>
              <w:t xml:space="preserve">places emphasis on pixels close to the central pixel of each window, while Prewitt doesn’t. </w:t>
            </w:r>
          </w:p>
          <w:p w14:paraId="72FFA70F" w14:textId="46751D96" w:rsidR="00D83638" w:rsidRPr="00DE336F" w:rsidRDefault="00D83638" w:rsidP="00DE336F">
            <w:pPr>
              <w:pStyle w:val="ListParagraph"/>
              <w:numPr>
                <w:ilvl w:val="0"/>
                <w:numId w:val="5"/>
              </w:numPr>
              <w:rPr>
                <w:rFonts w:ascii="Cambria Math" w:hAnsi="Cambria Math"/>
                <w:sz w:val="36"/>
                <w:szCs w:val="36"/>
              </w:rPr>
            </w:pPr>
            <w:r>
              <w:rPr>
                <w:rFonts w:ascii="Cambria Math" w:hAnsi="Cambria Math"/>
                <w:sz w:val="36"/>
                <w:szCs w:val="36"/>
              </w:rPr>
              <w:t xml:space="preserve">Some false edges are detected as a result of noise. </w:t>
            </w:r>
          </w:p>
          <w:p w14:paraId="449DC079" w14:textId="77777777" w:rsidR="00CA53B6" w:rsidRDefault="00CA53B6" w:rsidP="00CA53B6">
            <w:pPr>
              <w:rPr>
                <w:rFonts w:ascii="Cambria Math" w:hAnsi="Cambria Math"/>
                <w:sz w:val="36"/>
                <w:szCs w:val="36"/>
              </w:rPr>
            </w:pPr>
          </w:p>
          <w:p w14:paraId="5CF2D790" w14:textId="36253EB4" w:rsidR="00645F2E" w:rsidRPr="00F37330" w:rsidRDefault="000B07CE" w:rsidP="00F37330">
            <w:r>
              <w:t xml:space="preserve"> </w:t>
            </w: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9E5540" w:rsidRPr="003A798E" w14:paraId="68DC2397" w14:textId="77777777" w:rsidTr="00BB2CA3">
              <w:trPr>
                <w:trHeight w:val="3180"/>
              </w:trPr>
              <w:tc>
                <w:tcPr>
                  <w:tcW w:w="993" w:type="dxa"/>
                  <w:shd w:val="clear" w:color="auto" w:fill="00C1C7" w:themeFill="accent2"/>
                </w:tcPr>
                <w:p w14:paraId="7751E483" w14:textId="77777777" w:rsidR="009E5540" w:rsidRPr="003A798E" w:rsidRDefault="009E5540" w:rsidP="009E5540">
                  <w:pPr>
                    <w:pStyle w:val="GraphicAnchor"/>
                  </w:pPr>
                  <w:r w:rsidRPr="003A798E">
                    <w:rPr>
                      <w:noProof/>
                      <w:lang w:eastAsia="en-AU"/>
                    </w:rPr>
                    <w:lastRenderedPageBreak/>
                    <mc:AlternateContent>
                      <mc:Choice Requires="wps">
                        <w:drawing>
                          <wp:anchor distT="0" distB="0" distL="114300" distR="114300" simplePos="0" relativeHeight="251743232" behindDoc="1" locked="0" layoutInCell="1" allowOverlap="1" wp14:anchorId="1476DB0C" wp14:editId="555D29CC">
                            <wp:simplePos x="0" y="0"/>
                            <wp:positionH relativeFrom="margin">
                              <wp:posOffset>-980146</wp:posOffset>
                            </wp:positionH>
                            <wp:positionV relativeFrom="paragraph">
                              <wp:posOffset>-457200</wp:posOffset>
                            </wp:positionV>
                            <wp:extent cx="8228330" cy="9239250"/>
                            <wp:effectExtent l="0" t="0" r="1270" b="0"/>
                            <wp:wrapNone/>
                            <wp:docPr id="3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228330" cy="92392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37B792F" id="Shape" o:spid="_x0000_s1026" alt="&quot;&quot;" style="position:absolute;margin-left:-77.2pt;margin-top:-36pt;width:647.9pt;height:727.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" path="m,14678r,6922l21600,3032,21600,,17075,,,14678xe" fillcolor="#123869 [3204]" stroked="f" strokeweight="1pt">
                            <v:stroke miterlimit="4" joinstyle="miter"/>
                            <v:path arrowok="t" o:extrusionok="f" o:connecttype="custom" o:connectlocs="4114165,4619625;4114165,4619625;4114165,4619625;4114165,4619625" o:connectangles="0,90,180,270"/>
                            <w10:wrap anchorx="margin"/>
                          </v:shape>
                        </w:pict>
                      </mc:Fallback>
                    </mc:AlternateContent>
                  </w:r>
                </w:p>
              </w:tc>
              <w:tc>
                <w:tcPr>
                  <w:tcW w:w="8788" w:type="dxa"/>
                  <w:tcBorders>
                    <w:bottom w:val="single" w:sz="36" w:space="0" w:color="123869" w:themeColor="accent1"/>
                  </w:tcBorders>
                  <w:shd w:val="clear" w:color="auto" w:fill="00C1C7" w:themeFill="accent2"/>
                </w:tcPr>
                <w:p w14:paraId="1BB87A5E" w14:textId="77777777" w:rsidR="009E5540" w:rsidRPr="003A798E" w:rsidRDefault="009E5540" w:rsidP="009E5540"/>
              </w:tc>
              <w:tc>
                <w:tcPr>
                  <w:tcW w:w="992" w:type="dxa"/>
                  <w:shd w:val="clear" w:color="auto" w:fill="00C1C7" w:themeFill="accent2"/>
                </w:tcPr>
                <w:p w14:paraId="0F3B1688" w14:textId="77777777" w:rsidR="009E5540" w:rsidRPr="003A798E" w:rsidRDefault="009E5540" w:rsidP="009E5540"/>
              </w:tc>
            </w:tr>
            <w:tr w:rsidR="009E5540" w:rsidRPr="003A798E" w14:paraId="0AF4427F" w14:textId="77777777" w:rsidTr="00BB2CA3">
              <w:trPr>
                <w:trHeight w:val="5966"/>
              </w:trPr>
              <w:tc>
                <w:tcPr>
                  <w:tcW w:w="993" w:type="dxa"/>
                  <w:shd w:val="clear" w:color="auto" w:fill="00C1C7" w:themeFill="accent2"/>
                </w:tcPr>
                <w:p w14:paraId="604E3CEF" w14:textId="77777777" w:rsidR="009E5540" w:rsidRPr="003A798E" w:rsidRDefault="009E5540" w:rsidP="009E5540"/>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348477F0" w14:textId="77777777" w:rsidR="009E5540" w:rsidRPr="003A798E" w:rsidRDefault="009E5540" w:rsidP="009E5540">
                  <w:pPr>
                    <w:pStyle w:val="Quote"/>
                  </w:pPr>
                  <w:r>
                    <w:t>REFERENCES</w:t>
                  </w:r>
                </w:p>
              </w:tc>
              <w:tc>
                <w:tcPr>
                  <w:tcW w:w="992" w:type="dxa"/>
                  <w:shd w:val="clear" w:color="auto" w:fill="00C1C7" w:themeFill="accent2"/>
                </w:tcPr>
                <w:p w14:paraId="58FA073B" w14:textId="77777777" w:rsidR="009E5540" w:rsidRPr="003A798E" w:rsidRDefault="009E5540" w:rsidP="009E5540"/>
              </w:tc>
            </w:tr>
            <w:tr w:rsidR="009E5540" w:rsidRPr="003A798E" w14:paraId="37DF8179" w14:textId="77777777" w:rsidTr="00BB2CA3">
              <w:trPr>
                <w:trHeight w:val="4074"/>
              </w:trPr>
              <w:tc>
                <w:tcPr>
                  <w:tcW w:w="993" w:type="dxa"/>
                  <w:shd w:val="clear" w:color="auto" w:fill="00C1C7" w:themeFill="accent2"/>
                </w:tcPr>
                <w:p w14:paraId="57A7B05E" w14:textId="77777777" w:rsidR="009E5540" w:rsidRPr="003A798E" w:rsidRDefault="009E5540" w:rsidP="009E5540"/>
              </w:tc>
              <w:tc>
                <w:tcPr>
                  <w:tcW w:w="8788" w:type="dxa"/>
                  <w:tcBorders>
                    <w:top w:val="single" w:sz="36" w:space="0" w:color="123869" w:themeColor="accent1"/>
                  </w:tcBorders>
                  <w:shd w:val="clear" w:color="auto" w:fill="00C1C7" w:themeFill="accent2"/>
                </w:tcPr>
                <w:p w14:paraId="5725E2C2" w14:textId="77777777" w:rsidR="009E5540" w:rsidRPr="003A798E" w:rsidRDefault="009E5540" w:rsidP="009E5540"/>
              </w:tc>
              <w:tc>
                <w:tcPr>
                  <w:tcW w:w="992" w:type="dxa"/>
                  <w:shd w:val="clear" w:color="auto" w:fill="00C1C7" w:themeFill="accent2"/>
                </w:tcPr>
                <w:p w14:paraId="637919CC" w14:textId="77777777" w:rsidR="009E5540" w:rsidRPr="003A798E" w:rsidRDefault="009E5540" w:rsidP="009E5540"/>
              </w:tc>
            </w:tr>
          </w:tbl>
          <w:p w14:paraId="3EA42193" w14:textId="61149041" w:rsidR="009E5540" w:rsidRPr="00031CE7" w:rsidRDefault="009E5540" w:rsidP="00723677">
            <w:pPr>
              <w:rPr>
                <w:sz w:val="60"/>
                <w:szCs w:val="60"/>
              </w:rPr>
            </w:pPr>
          </w:p>
        </w:tc>
      </w:tr>
    </w:tbl>
    <w:p w14:paraId="05A3E1FD" w14:textId="6E94BB7E" w:rsidR="008857C6" w:rsidRDefault="008857C6" w:rsidP="009E5540">
      <w:pPr>
        <w:rPr>
          <w:sz w:val="30"/>
          <w:szCs w:val="30"/>
        </w:rPr>
      </w:pPr>
      <w:r w:rsidRPr="008857C6">
        <w:rPr>
          <w:sz w:val="30"/>
          <w:szCs w:val="30"/>
        </w:rPr>
        <w:lastRenderedPageBreak/>
        <w:t>Reinhard Klette. 2014. Concise Computer Vision: An Introduction into Theory and Algorithms. Springer Publishing Company, Incorporated.</w:t>
      </w:r>
    </w:p>
    <w:p w14:paraId="72F0A1C4" w14:textId="28B9FB61" w:rsidR="00256A92" w:rsidRDefault="00256A92" w:rsidP="009E5540">
      <w:pPr>
        <w:rPr>
          <w:rStyle w:val="Hyperlink"/>
          <w:sz w:val="30"/>
          <w:szCs w:val="30"/>
        </w:rPr>
      </w:pPr>
    </w:p>
    <w:p w14:paraId="01ED7E86" w14:textId="6959A772" w:rsidR="0049190D" w:rsidRDefault="0049190D" w:rsidP="009E5540">
      <w:pPr>
        <w:rPr>
          <w:rStyle w:val="Hyperlink"/>
          <w:sz w:val="30"/>
          <w:szCs w:val="30"/>
        </w:rPr>
      </w:pPr>
      <w:r w:rsidRPr="0049190D">
        <w:rPr>
          <w:rStyle w:val="Hyperlink"/>
          <w:sz w:val="30"/>
          <w:szCs w:val="30"/>
        </w:rPr>
        <w:t>https://www.mathworks.com/discovery/edge-detection.html</w:t>
      </w:r>
    </w:p>
    <w:p w14:paraId="31570D1E" w14:textId="77777777" w:rsidR="0049190D" w:rsidRDefault="0049190D" w:rsidP="009E5540">
      <w:pPr>
        <w:rPr>
          <w:rStyle w:val="Hyperlink"/>
          <w:sz w:val="30"/>
          <w:szCs w:val="30"/>
        </w:rPr>
      </w:pPr>
    </w:p>
    <w:p w14:paraId="4852345C" w14:textId="7C7EEBAC" w:rsidR="00256A92" w:rsidRDefault="00823A14" w:rsidP="009E5540">
      <w:pPr>
        <w:rPr>
          <w:sz w:val="30"/>
          <w:szCs w:val="30"/>
        </w:rPr>
      </w:pPr>
      <w:hyperlink r:id="rId27" w:history="1">
        <w:r w:rsidR="00256A92" w:rsidRPr="00343A9E">
          <w:rPr>
            <w:rStyle w:val="Hyperlink"/>
            <w:sz w:val="30"/>
            <w:szCs w:val="30"/>
          </w:rPr>
          <w:t>https://en.wikipedia.org/wiki/Prewitt_operator</w:t>
        </w:r>
      </w:hyperlink>
    </w:p>
    <w:p w14:paraId="035DCD53" w14:textId="2C242BD5" w:rsidR="00256A92" w:rsidRDefault="00256A92" w:rsidP="009E5540">
      <w:pPr>
        <w:rPr>
          <w:sz w:val="30"/>
          <w:szCs w:val="30"/>
        </w:rPr>
      </w:pPr>
    </w:p>
    <w:p w14:paraId="02B25815" w14:textId="2EE0EF84" w:rsidR="00256A92" w:rsidRDefault="00823A14" w:rsidP="009E5540">
      <w:pPr>
        <w:rPr>
          <w:sz w:val="30"/>
          <w:szCs w:val="30"/>
        </w:rPr>
      </w:pPr>
      <w:hyperlink r:id="rId28" w:history="1">
        <w:r w:rsidR="00256A92" w:rsidRPr="00343A9E">
          <w:rPr>
            <w:rStyle w:val="Hyperlink"/>
            <w:sz w:val="30"/>
            <w:szCs w:val="30"/>
          </w:rPr>
          <w:t>https://en.wikipedia.org/wiki/Sobel_operator</w:t>
        </w:r>
      </w:hyperlink>
    </w:p>
    <w:p w14:paraId="3EFEEB3C" w14:textId="06516FED" w:rsidR="00256A92" w:rsidRDefault="00256A92" w:rsidP="009E5540">
      <w:pPr>
        <w:rPr>
          <w:sz w:val="30"/>
          <w:szCs w:val="30"/>
        </w:rPr>
      </w:pPr>
    </w:p>
    <w:p w14:paraId="7D3F89D2" w14:textId="0E941978" w:rsidR="00256A92" w:rsidRDefault="00823A14" w:rsidP="009E5540">
      <w:pPr>
        <w:rPr>
          <w:sz w:val="30"/>
          <w:szCs w:val="30"/>
        </w:rPr>
      </w:pPr>
      <w:hyperlink r:id="rId29" w:history="1">
        <w:r w:rsidR="0049190D" w:rsidRPr="00343A9E">
          <w:rPr>
            <w:rStyle w:val="Hyperlink"/>
            <w:sz w:val="30"/>
            <w:szCs w:val="30"/>
          </w:rPr>
          <w:t>https://www.researchgate.net/post/What_are_the_differences_in_first_order_derivative_edge_detection_algorithms_and_second_order_edge_detection_algorithms</w:t>
        </w:r>
      </w:hyperlink>
    </w:p>
    <w:p w14:paraId="648BDDDE" w14:textId="62A1DAD9" w:rsidR="0049190D" w:rsidRDefault="0049190D" w:rsidP="009E5540">
      <w:pPr>
        <w:rPr>
          <w:sz w:val="30"/>
          <w:szCs w:val="30"/>
        </w:rPr>
      </w:pPr>
    </w:p>
    <w:p w14:paraId="765590E5" w14:textId="2C38C7B5" w:rsidR="0049190D" w:rsidRDefault="00823A14" w:rsidP="009E5540">
      <w:pPr>
        <w:rPr>
          <w:sz w:val="30"/>
          <w:szCs w:val="30"/>
        </w:rPr>
      </w:pPr>
      <w:hyperlink r:id="rId30" w:history="1">
        <w:r w:rsidR="00F5056C" w:rsidRPr="00343A9E">
          <w:rPr>
            <w:rStyle w:val="Hyperlink"/>
            <w:sz w:val="30"/>
            <w:szCs w:val="30"/>
          </w:rPr>
          <w:t>https://homepages.inf.ed.ac.uk/rbf/HIPR2/log.htm</w:t>
        </w:r>
      </w:hyperlink>
    </w:p>
    <w:p w14:paraId="2006FE8F" w14:textId="195241E6" w:rsidR="00F5056C" w:rsidRDefault="00F5056C" w:rsidP="009E5540">
      <w:pPr>
        <w:rPr>
          <w:sz w:val="30"/>
          <w:szCs w:val="30"/>
        </w:rPr>
      </w:pPr>
    </w:p>
    <w:p w14:paraId="03B6D18D" w14:textId="40030604" w:rsidR="00F5056C" w:rsidRDefault="00823A14" w:rsidP="009E5540">
      <w:pPr>
        <w:rPr>
          <w:sz w:val="30"/>
          <w:szCs w:val="30"/>
        </w:rPr>
      </w:pPr>
      <w:hyperlink r:id="rId31" w:history="1">
        <w:r w:rsidR="00F35629" w:rsidRPr="00AB6D96">
          <w:rPr>
            <w:rStyle w:val="Hyperlink"/>
            <w:sz w:val="30"/>
            <w:szCs w:val="30"/>
          </w:rPr>
          <w:t>https://lokeshdhakar.com/projects/lightbox2/</w:t>
        </w:r>
      </w:hyperlink>
    </w:p>
    <w:p w14:paraId="73B88F3D" w14:textId="4F0A9587" w:rsidR="00F35629" w:rsidRDefault="00F35629" w:rsidP="009E5540">
      <w:pPr>
        <w:rPr>
          <w:sz w:val="30"/>
          <w:szCs w:val="30"/>
        </w:rPr>
      </w:pPr>
    </w:p>
    <w:p w14:paraId="64174038" w14:textId="13DD96FE" w:rsidR="00F35629" w:rsidRDefault="00823A14" w:rsidP="009E5540">
      <w:pPr>
        <w:rPr>
          <w:sz w:val="30"/>
          <w:szCs w:val="30"/>
        </w:rPr>
      </w:pPr>
      <w:hyperlink r:id="rId32" w:history="1">
        <w:r w:rsidR="00030432" w:rsidRPr="00AB6D96">
          <w:rPr>
            <w:rStyle w:val="Hyperlink"/>
            <w:sz w:val="30"/>
            <w:szCs w:val="30"/>
          </w:rPr>
          <w:t>https://www.dreamstime.com/pen-organizer-black-coffee-laptop-black-background-close-up-pen-organizer-black-coffee-laptop-black-background-image101116944</w:t>
        </w:r>
      </w:hyperlink>
    </w:p>
    <w:p w14:paraId="186D6A7C" w14:textId="36F6596D" w:rsidR="00030432" w:rsidRDefault="00030432" w:rsidP="009E5540">
      <w:pPr>
        <w:rPr>
          <w:sz w:val="30"/>
          <w:szCs w:val="30"/>
        </w:rPr>
      </w:pPr>
    </w:p>
    <w:p w14:paraId="23D18B8F" w14:textId="55F161B7" w:rsidR="00030432" w:rsidRDefault="00E96777" w:rsidP="009E5540">
      <w:pPr>
        <w:rPr>
          <w:sz w:val="30"/>
          <w:szCs w:val="30"/>
        </w:rPr>
      </w:pPr>
      <w:hyperlink r:id="rId33" w:history="1">
        <w:r w:rsidRPr="00221C4D">
          <w:rPr>
            <w:rStyle w:val="Hyperlink"/>
            <w:sz w:val="30"/>
            <w:szCs w:val="30"/>
          </w:rPr>
          <w:t>https://scholarworks.calstate.edu/downloads/1g05ff65f</w:t>
        </w:r>
      </w:hyperlink>
    </w:p>
    <w:p w14:paraId="5EAE2738" w14:textId="283E7EC0" w:rsidR="00E96777" w:rsidRDefault="00E96777" w:rsidP="009E5540">
      <w:pPr>
        <w:rPr>
          <w:sz w:val="30"/>
          <w:szCs w:val="30"/>
        </w:rPr>
      </w:pPr>
    </w:p>
    <w:p w14:paraId="00915A5B" w14:textId="77777777" w:rsidR="00E96777" w:rsidRDefault="00E96777" w:rsidP="009E5540">
      <w:pPr>
        <w:rPr>
          <w:sz w:val="30"/>
          <w:szCs w:val="30"/>
        </w:rPr>
      </w:pPr>
    </w:p>
    <w:p w14:paraId="7B2F0432" w14:textId="43911C5D" w:rsidR="00610922" w:rsidRDefault="00610922" w:rsidP="009E5540">
      <w:pPr>
        <w:rPr>
          <w:sz w:val="30"/>
          <w:szCs w:val="30"/>
        </w:rPr>
      </w:pPr>
    </w:p>
    <w:p w14:paraId="258D5537" w14:textId="1BC8ABBB" w:rsidR="003A3C8C" w:rsidRDefault="003A3C8C" w:rsidP="009E5540">
      <w:pPr>
        <w:rPr>
          <w:sz w:val="30"/>
          <w:szCs w:val="30"/>
        </w:rPr>
      </w:pPr>
    </w:p>
    <w:p w14:paraId="3245F839" w14:textId="77777777" w:rsidR="003A3C8C" w:rsidRPr="00A97C63" w:rsidRDefault="003A3C8C" w:rsidP="009E5540">
      <w:pPr>
        <w:rPr>
          <w:sz w:val="30"/>
          <w:szCs w:val="30"/>
        </w:rPr>
      </w:pPr>
    </w:p>
    <w:p w14:paraId="72D28991" w14:textId="77777777" w:rsidR="009E5540" w:rsidRDefault="009E5540" w:rsidP="009E5540">
      <w:pPr>
        <w:rPr>
          <w:sz w:val="60"/>
          <w:szCs w:val="60"/>
        </w:rPr>
      </w:pPr>
    </w:p>
    <w:sectPr w:rsidR="009E5540" w:rsidSect="0014712C">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C0ACB" w14:textId="77777777" w:rsidR="00823A14" w:rsidRDefault="00823A14" w:rsidP="001205A1">
      <w:r>
        <w:separator/>
      </w:r>
    </w:p>
  </w:endnote>
  <w:endnote w:type="continuationSeparator" w:id="0">
    <w:p w14:paraId="2FD821A5" w14:textId="77777777" w:rsidR="00823A14" w:rsidRDefault="00823A1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EE5316F" w14:textId="77777777" w:rsidR="00D253A5" w:rsidRDefault="00D253A5" w:rsidP="009756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A679CB" w14:textId="77777777" w:rsidR="00D253A5" w:rsidRDefault="00D253A5"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564073E4" w14:textId="77777777" w:rsidR="00D253A5" w:rsidRDefault="00D253A5" w:rsidP="009756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D253A5" w14:paraId="49D4272B" w14:textId="77777777" w:rsidTr="005F4F46">
      <w:tc>
        <w:tcPr>
          <w:tcW w:w="5395" w:type="dxa"/>
        </w:tcPr>
        <w:p w14:paraId="01AACD05" w14:textId="6E24A6DD" w:rsidR="00D253A5" w:rsidRPr="00BF37FC" w:rsidRDefault="00BF37FC" w:rsidP="00C66528">
          <w:pPr>
            <w:pStyle w:val="Footer"/>
            <w:rPr>
              <w:sz w:val="12"/>
              <w:szCs w:val="12"/>
            </w:rPr>
          </w:pPr>
          <w:r w:rsidRPr="00BF37FC">
            <w:rPr>
              <w:sz w:val="12"/>
              <w:szCs w:val="12"/>
            </w:rPr>
            <w:t>EDGE DETECTION WITH FIRST AND SECOND ORDER DERIVATIVE FILTERS</w:t>
          </w:r>
        </w:p>
      </w:tc>
      <w:tc>
        <w:tcPr>
          <w:tcW w:w="5395" w:type="dxa"/>
        </w:tcPr>
        <w:p w14:paraId="1087EE78" w14:textId="77777777" w:rsidR="00D253A5" w:rsidRPr="001205A1" w:rsidRDefault="00D253A5" w:rsidP="001205A1">
          <w:pPr>
            <w:pStyle w:val="Footer"/>
          </w:pPr>
          <w:r w:rsidRPr="001205A1">
            <w:t xml:space="preserve">   </w:t>
          </w:r>
        </w:p>
      </w:tc>
    </w:tr>
  </w:tbl>
  <w:p w14:paraId="6AEF8897" w14:textId="77777777" w:rsidR="00D253A5" w:rsidRDefault="00D25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67BBD" w14:textId="77777777" w:rsidR="00823A14" w:rsidRDefault="00823A14" w:rsidP="001205A1">
      <w:r>
        <w:separator/>
      </w:r>
    </w:p>
  </w:footnote>
  <w:footnote w:type="continuationSeparator" w:id="0">
    <w:p w14:paraId="6F162155" w14:textId="77777777" w:rsidR="00823A14" w:rsidRDefault="00823A1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367"/>
    <w:multiLevelType w:val="hybridMultilevel"/>
    <w:tmpl w:val="B5F4D57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1FA6772"/>
    <w:multiLevelType w:val="hybridMultilevel"/>
    <w:tmpl w:val="0BECA4E0"/>
    <w:lvl w:ilvl="0" w:tplc="2C0295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97E79"/>
    <w:multiLevelType w:val="hybridMultilevel"/>
    <w:tmpl w:val="0D04B848"/>
    <w:lvl w:ilvl="0" w:tplc="39142CB2">
      <w:start w:val="1"/>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35A52"/>
    <w:multiLevelType w:val="hybridMultilevel"/>
    <w:tmpl w:val="9D04351A"/>
    <w:lvl w:ilvl="0" w:tplc="0616F18E">
      <w:numFmt w:val="bullet"/>
      <w:lvlText w:val="-"/>
      <w:lvlJc w:val="left"/>
      <w:pPr>
        <w:ind w:left="720" w:hanging="360"/>
      </w:pPr>
      <w:rPr>
        <w:rFonts w:ascii="Cambria Math" w:eastAsiaTheme="minorHAnsi" w:hAnsi="Cambria Math"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C38260D"/>
    <w:multiLevelType w:val="hybridMultilevel"/>
    <w:tmpl w:val="7A823C72"/>
    <w:lvl w:ilvl="0" w:tplc="8A42A2C8">
      <w:start w:val="1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E762645"/>
    <w:multiLevelType w:val="hybridMultilevel"/>
    <w:tmpl w:val="0E483C8C"/>
    <w:lvl w:ilvl="0" w:tplc="0DC23134">
      <w:start w:val="16"/>
      <w:numFmt w:val="bullet"/>
      <w:lvlText w:val="-"/>
      <w:lvlJc w:val="left"/>
      <w:pPr>
        <w:ind w:left="720" w:hanging="360"/>
      </w:pPr>
      <w:rPr>
        <w:rFonts w:ascii="Cambria Math" w:eastAsiaTheme="minorHAnsi" w:hAnsi="Cambria Math"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3FC77F6"/>
    <w:multiLevelType w:val="hybridMultilevel"/>
    <w:tmpl w:val="2BF004BA"/>
    <w:lvl w:ilvl="0" w:tplc="4DDC48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17144E"/>
    <w:multiLevelType w:val="hybridMultilevel"/>
    <w:tmpl w:val="6A4A3A1A"/>
    <w:lvl w:ilvl="0" w:tplc="099E4206">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C664DD7"/>
    <w:multiLevelType w:val="hybridMultilevel"/>
    <w:tmpl w:val="83C21012"/>
    <w:lvl w:ilvl="0" w:tplc="F0C8B05E">
      <w:start w:val="1"/>
      <w:numFmt w:val="bullet"/>
      <w:lvlText w:val="-"/>
      <w:lvlJc w:val="left"/>
      <w:pPr>
        <w:ind w:left="720" w:hanging="360"/>
      </w:pPr>
      <w:rPr>
        <w:rFonts w:ascii="Cambria Math" w:eastAsiaTheme="minorHAnsi"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AC4821"/>
    <w:multiLevelType w:val="hybridMultilevel"/>
    <w:tmpl w:val="901AAB12"/>
    <w:lvl w:ilvl="0" w:tplc="7960CA0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
  </w:num>
  <w:num w:numId="4">
    <w:abstractNumId w:val="6"/>
  </w:num>
  <w:num w:numId="5">
    <w:abstractNumId w:val="5"/>
  </w:num>
  <w:num w:numId="6">
    <w:abstractNumId w:val="4"/>
  </w:num>
  <w:num w:numId="7">
    <w:abstractNumId w:val="9"/>
  </w:num>
  <w:num w:numId="8">
    <w:abstractNumId w:val="3"/>
  </w:num>
  <w:num w:numId="9">
    <w:abstractNumId w:val="0"/>
  </w:num>
  <w:num w:numId="1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displayBackgroundShap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4CE"/>
    <w:rsid w:val="00001CE5"/>
    <w:rsid w:val="00003E34"/>
    <w:rsid w:val="000043F1"/>
    <w:rsid w:val="0000533B"/>
    <w:rsid w:val="00007A77"/>
    <w:rsid w:val="00007A9D"/>
    <w:rsid w:val="00013405"/>
    <w:rsid w:val="0001465F"/>
    <w:rsid w:val="000233AF"/>
    <w:rsid w:val="00023705"/>
    <w:rsid w:val="00023EF8"/>
    <w:rsid w:val="00025463"/>
    <w:rsid w:val="0002675E"/>
    <w:rsid w:val="00027755"/>
    <w:rsid w:val="00030432"/>
    <w:rsid w:val="00030DA9"/>
    <w:rsid w:val="00031CE7"/>
    <w:rsid w:val="00031D33"/>
    <w:rsid w:val="00033F58"/>
    <w:rsid w:val="000363F2"/>
    <w:rsid w:val="00036568"/>
    <w:rsid w:val="00040AA3"/>
    <w:rsid w:val="00041027"/>
    <w:rsid w:val="00041115"/>
    <w:rsid w:val="00043DAE"/>
    <w:rsid w:val="00044574"/>
    <w:rsid w:val="00044977"/>
    <w:rsid w:val="00046430"/>
    <w:rsid w:val="00047A58"/>
    <w:rsid w:val="0005123E"/>
    <w:rsid w:val="00051868"/>
    <w:rsid w:val="00051E83"/>
    <w:rsid w:val="000522EE"/>
    <w:rsid w:val="000529D1"/>
    <w:rsid w:val="00053287"/>
    <w:rsid w:val="00053AA2"/>
    <w:rsid w:val="00053BAC"/>
    <w:rsid w:val="00053E7A"/>
    <w:rsid w:val="00055E94"/>
    <w:rsid w:val="000565C7"/>
    <w:rsid w:val="0005672A"/>
    <w:rsid w:val="00056951"/>
    <w:rsid w:val="00060ABA"/>
    <w:rsid w:val="00072800"/>
    <w:rsid w:val="000736AA"/>
    <w:rsid w:val="00073D41"/>
    <w:rsid w:val="000769AC"/>
    <w:rsid w:val="00076CDE"/>
    <w:rsid w:val="00081012"/>
    <w:rsid w:val="000822DD"/>
    <w:rsid w:val="00083990"/>
    <w:rsid w:val="00083CBA"/>
    <w:rsid w:val="00084108"/>
    <w:rsid w:val="00084283"/>
    <w:rsid w:val="000875CC"/>
    <w:rsid w:val="000911A8"/>
    <w:rsid w:val="00091568"/>
    <w:rsid w:val="00091AC4"/>
    <w:rsid w:val="00094678"/>
    <w:rsid w:val="00096FCC"/>
    <w:rsid w:val="00097A7E"/>
    <w:rsid w:val="000A089B"/>
    <w:rsid w:val="000A3029"/>
    <w:rsid w:val="000A7ACA"/>
    <w:rsid w:val="000B07CE"/>
    <w:rsid w:val="000B129F"/>
    <w:rsid w:val="000B1310"/>
    <w:rsid w:val="000B1712"/>
    <w:rsid w:val="000B1956"/>
    <w:rsid w:val="000B217E"/>
    <w:rsid w:val="000B6D75"/>
    <w:rsid w:val="000B7A95"/>
    <w:rsid w:val="000C2711"/>
    <w:rsid w:val="000C4ED1"/>
    <w:rsid w:val="000C5DB4"/>
    <w:rsid w:val="000C63FE"/>
    <w:rsid w:val="000C6BB1"/>
    <w:rsid w:val="000C7922"/>
    <w:rsid w:val="000C7B44"/>
    <w:rsid w:val="000D01B0"/>
    <w:rsid w:val="000D0FFC"/>
    <w:rsid w:val="000D3254"/>
    <w:rsid w:val="000D4CF3"/>
    <w:rsid w:val="000E0005"/>
    <w:rsid w:val="000E187E"/>
    <w:rsid w:val="000E75A5"/>
    <w:rsid w:val="000F042E"/>
    <w:rsid w:val="000F1F4C"/>
    <w:rsid w:val="000F1FB1"/>
    <w:rsid w:val="000F3255"/>
    <w:rsid w:val="000F400D"/>
    <w:rsid w:val="000F41E0"/>
    <w:rsid w:val="000F4F1E"/>
    <w:rsid w:val="001006BC"/>
    <w:rsid w:val="0010129D"/>
    <w:rsid w:val="00104FA7"/>
    <w:rsid w:val="00105D32"/>
    <w:rsid w:val="00107233"/>
    <w:rsid w:val="00110E42"/>
    <w:rsid w:val="001132BA"/>
    <w:rsid w:val="00113AEF"/>
    <w:rsid w:val="00116BAD"/>
    <w:rsid w:val="0011786D"/>
    <w:rsid w:val="00117CB8"/>
    <w:rsid w:val="001205A1"/>
    <w:rsid w:val="0012092A"/>
    <w:rsid w:val="00120D90"/>
    <w:rsid w:val="00124429"/>
    <w:rsid w:val="00124882"/>
    <w:rsid w:val="0012521D"/>
    <w:rsid w:val="00125F71"/>
    <w:rsid w:val="001301E6"/>
    <w:rsid w:val="0013046B"/>
    <w:rsid w:val="001317D2"/>
    <w:rsid w:val="00133A97"/>
    <w:rsid w:val="00136BFB"/>
    <w:rsid w:val="00136FFB"/>
    <w:rsid w:val="001374C1"/>
    <w:rsid w:val="00137BEE"/>
    <w:rsid w:val="001406D7"/>
    <w:rsid w:val="0014092C"/>
    <w:rsid w:val="00141FBF"/>
    <w:rsid w:val="00143F28"/>
    <w:rsid w:val="00144D1C"/>
    <w:rsid w:val="00144DA7"/>
    <w:rsid w:val="00144EF2"/>
    <w:rsid w:val="00146359"/>
    <w:rsid w:val="001469AE"/>
    <w:rsid w:val="0014712C"/>
    <w:rsid w:val="001504EE"/>
    <w:rsid w:val="001517E8"/>
    <w:rsid w:val="0015363A"/>
    <w:rsid w:val="00155FC2"/>
    <w:rsid w:val="00156066"/>
    <w:rsid w:val="001564E9"/>
    <w:rsid w:val="00160384"/>
    <w:rsid w:val="00161285"/>
    <w:rsid w:val="00162579"/>
    <w:rsid w:val="001652E3"/>
    <w:rsid w:val="00165CFD"/>
    <w:rsid w:val="001674F7"/>
    <w:rsid w:val="00167702"/>
    <w:rsid w:val="001678EF"/>
    <w:rsid w:val="00167A99"/>
    <w:rsid w:val="00170A42"/>
    <w:rsid w:val="00174231"/>
    <w:rsid w:val="0017599A"/>
    <w:rsid w:val="00176682"/>
    <w:rsid w:val="001846C4"/>
    <w:rsid w:val="00186F4A"/>
    <w:rsid w:val="00187F42"/>
    <w:rsid w:val="001908E0"/>
    <w:rsid w:val="00190C8A"/>
    <w:rsid w:val="00191FC2"/>
    <w:rsid w:val="001941F0"/>
    <w:rsid w:val="0019468D"/>
    <w:rsid w:val="00195D29"/>
    <w:rsid w:val="001A01CB"/>
    <w:rsid w:val="001A0FF2"/>
    <w:rsid w:val="001A2339"/>
    <w:rsid w:val="001A2FC2"/>
    <w:rsid w:val="001A33B0"/>
    <w:rsid w:val="001A364D"/>
    <w:rsid w:val="001A4627"/>
    <w:rsid w:val="001B2FDD"/>
    <w:rsid w:val="001B785D"/>
    <w:rsid w:val="001C145A"/>
    <w:rsid w:val="001C1A13"/>
    <w:rsid w:val="001C2439"/>
    <w:rsid w:val="001C604E"/>
    <w:rsid w:val="001C6788"/>
    <w:rsid w:val="001D11BF"/>
    <w:rsid w:val="001D1D74"/>
    <w:rsid w:val="001D2A51"/>
    <w:rsid w:val="001D341F"/>
    <w:rsid w:val="001D4D00"/>
    <w:rsid w:val="001D4EC1"/>
    <w:rsid w:val="001D7A2E"/>
    <w:rsid w:val="001E3A3E"/>
    <w:rsid w:val="001E6820"/>
    <w:rsid w:val="001E6B9E"/>
    <w:rsid w:val="001F312F"/>
    <w:rsid w:val="001F4057"/>
    <w:rsid w:val="001F6C3D"/>
    <w:rsid w:val="001F7F48"/>
    <w:rsid w:val="002005CE"/>
    <w:rsid w:val="002019B9"/>
    <w:rsid w:val="00202F6D"/>
    <w:rsid w:val="002034E6"/>
    <w:rsid w:val="00205F5C"/>
    <w:rsid w:val="002060FB"/>
    <w:rsid w:val="002067A2"/>
    <w:rsid w:val="00210E98"/>
    <w:rsid w:val="002110C0"/>
    <w:rsid w:val="00214824"/>
    <w:rsid w:val="0021519E"/>
    <w:rsid w:val="00215EF4"/>
    <w:rsid w:val="002163B2"/>
    <w:rsid w:val="00216D95"/>
    <w:rsid w:val="00216EB7"/>
    <w:rsid w:val="00217482"/>
    <w:rsid w:val="00217C55"/>
    <w:rsid w:val="0022042C"/>
    <w:rsid w:val="00220E06"/>
    <w:rsid w:val="0022195A"/>
    <w:rsid w:val="00224BE8"/>
    <w:rsid w:val="0022553C"/>
    <w:rsid w:val="00226F39"/>
    <w:rsid w:val="00232EBA"/>
    <w:rsid w:val="00233ADF"/>
    <w:rsid w:val="00233B57"/>
    <w:rsid w:val="002340E8"/>
    <w:rsid w:val="002355F0"/>
    <w:rsid w:val="00237EB7"/>
    <w:rsid w:val="00241717"/>
    <w:rsid w:val="00241CF2"/>
    <w:rsid w:val="00245C05"/>
    <w:rsid w:val="002468E3"/>
    <w:rsid w:val="00247460"/>
    <w:rsid w:val="00250903"/>
    <w:rsid w:val="002510E5"/>
    <w:rsid w:val="002512F3"/>
    <w:rsid w:val="0025149B"/>
    <w:rsid w:val="002523FB"/>
    <w:rsid w:val="00256A92"/>
    <w:rsid w:val="00256F64"/>
    <w:rsid w:val="00260E3F"/>
    <w:rsid w:val="00261EAA"/>
    <w:rsid w:val="002624B2"/>
    <w:rsid w:val="0026769C"/>
    <w:rsid w:val="0027068F"/>
    <w:rsid w:val="00272747"/>
    <w:rsid w:val="00272A9A"/>
    <w:rsid w:val="002730E8"/>
    <w:rsid w:val="002763E3"/>
    <w:rsid w:val="00276873"/>
    <w:rsid w:val="002769FF"/>
    <w:rsid w:val="00283BF4"/>
    <w:rsid w:val="00286390"/>
    <w:rsid w:val="002877E8"/>
    <w:rsid w:val="0029104F"/>
    <w:rsid w:val="002955FB"/>
    <w:rsid w:val="0029700C"/>
    <w:rsid w:val="002A189A"/>
    <w:rsid w:val="002A24E2"/>
    <w:rsid w:val="002A33B2"/>
    <w:rsid w:val="002A3F35"/>
    <w:rsid w:val="002A44EC"/>
    <w:rsid w:val="002A46C0"/>
    <w:rsid w:val="002A7010"/>
    <w:rsid w:val="002B1772"/>
    <w:rsid w:val="002B26CF"/>
    <w:rsid w:val="002B2D42"/>
    <w:rsid w:val="002B3F30"/>
    <w:rsid w:val="002B47A0"/>
    <w:rsid w:val="002B5405"/>
    <w:rsid w:val="002B5A20"/>
    <w:rsid w:val="002B63C3"/>
    <w:rsid w:val="002B7D62"/>
    <w:rsid w:val="002B7F21"/>
    <w:rsid w:val="002C0396"/>
    <w:rsid w:val="002C06E5"/>
    <w:rsid w:val="002C1302"/>
    <w:rsid w:val="002C1DB2"/>
    <w:rsid w:val="002C2BCB"/>
    <w:rsid w:val="002C46BE"/>
    <w:rsid w:val="002C4957"/>
    <w:rsid w:val="002C4C83"/>
    <w:rsid w:val="002C5C00"/>
    <w:rsid w:val="002C6400"/>
    <w:rsid w:val="002D22D6"/>
    <w:rsid w:val="002E0ACE"/>
    <w:rsid w:val="002E12A5"/>
    <w:rsid w:val="002E1B35"/>
    <w:rsid w:val="002E2E36"/>
    <w:rsid w:val="002E2EDE"/>
    <w:rsid w:val="002E6258"/>
    <w:rsid w:val="002E6E52"/>
    <w:rsid w:val="002E7C4E"/>
    <w:rsid w:val="002F0105"/>
    <w:rsid w:val="002F1164"/>
    <w:rsid w:val="002F37AB"/>
    <w:rsid w:val="002F3AB3"/>
    <w:rsid w:val="002F684E"/>
    <w:rsid w:val="002F7761"/>
    <w:rsid w:val="00302727"/>
    <w:rsid w:val="00304DCD"/>
    <w:rsid w:val="0031055C"/>
    <w:rsid w:val="0031092C"/>
    <w:rsid w:val="0031103A"/>
    <w:rsid w:val="00311991"/>
    <w:rsid w:val="00312F24"/>
    <w:rsid w:val="00315921"/>
    <w:rsid w:val="00316794"/>
    <w:rsid w:val="00316991"/>
    <w:rsid w:val="00316F59"/>
    <w:rsid w:val="003200D6"/>
    <w:rsid w:val="003208A9"/>
    <w:rsid w:val="003234C6"/>
    <w:rsid w:val="00326505"/>
    <w:rsid w:val="00327A5F"/>
    <w:rsid w:val="00332079"/>
    <w:rsid w:val="00332CC8"/>
    <w:rsid w:val="00333449"/>
    <w:rsid w:val="00334F1E"/>
    <w:rsid w:val="00342682"/>
    <w:rsid w:val="0034489D"/>
    <w:rsid w:val="003459AA"/>
    <w:rsid w:val="00345E5B"/>
    <w:rsid w:val="00346157"/>
    <w:rsid w:val="00350EA2"/>
    <w:rsid w:val="00352118"/>
    <w:rsid w:val="003543E3"/>
    <w:rsid w:val="00355145"/>
    <w:rsid w:val="00356967"/>
    <w:rsid w:val="0035781B"/>
    <w:rsid w:val="003604E9"/>
    <w:rsid w:val="0036156C"/>
    <w:rsid w:val="00362A24"/>
    <w:rsid w:val="00362EEF"/>
    <w:rsid w:val="00365029"/>
    <w:rsid w:val="00365954"/>
    <w:rsid w:val="00366211"/>
    <w:rsid w:val="003676BC"/>
    <w:rsid w:val="00371109"/>
    <w:rsid w:val="00371EE1"/>
    <w:rsid w:val="003731E6"/>
    <w:rsid w:val="0037457B"/>
    <w:rsid w:val="00376616"/>
    <w:rsid w:val="003766FF"/>
    <w:rsid w:val="00376A63"/>
    <w:rsid w:val="00377830"/>
    <w:rsid w:val="00381F19"/>
    <w:rsid w:val="003824FA"/>
    <w:rsid w:val="0038267D"/>
    <w:rsid w:val="00382D3C"/>
    <w:rsid w:val="0038327C"/>
    <w:rsid w:val="00383967"/>
    <w:rsid w:val="00383FB3"/>
    <w:rsid w:val="00385C37"/>
    <w:rsid w:val="00385EF8"/>
    <w:rsid w:val="0038764E"/>
    <w:rsid w:val="00391092"/>
    <w:rsid w:val="00392195"/>
    <w:rsid w:val="003923DF"/>
    <w:rsid w:val="003926A8"/>
    <w:rsid w:val="00393C3F"/>
    <w:rsid w:val="00396A25"/>
    <w:rsid w:val="0039791B"/>
    <w:rsid w:val="003A1008"/>
    <w:rsid w:val="003A1521"/>
    <w:rsid w:val="003A37AE"/>
    <w:rsid w:val="003A3C8C"/>
    <w:rsid w:val="003A48D8"/>
    <w:rsid w:val="003A5B48"/>
    <w:rsid w:val="003A642F"/>
    <w:rsid w:val="003A798E"/>
    <w:rsid w:val="003B087C"/>
    <w:rsid w:val="003B1F0D"/>
    <w:rsid w:val="003B2246"/>
    <w:rsid w:val="003B27C5"/>
    <w:rsid w:val="003B3BA9"/>
    <w:rsid w:val="003B4F1B"/>
    <w:rsid w:val="003B53B0"/>
    <w:rsid w:val="003B70DA"/>
    <w:rsid w:val="003C0589"/>
    <w:rsid w:val="003C2A6A"/>
    <w:rsid w:val="003C3394"/>
    <w:rsid w:val="003C62AB"/>
    <w:rsid w:val="003D338A"/>
    <w:rsid w:val="003D35F2"/>
    <w:rsid w:val="003D47E6"/>
    <w:rsid w:val="003D7012"/>
    <w:rsid w:val="003D734E"/>
    <w:rsid w:val="003E118F"/>
    <w:rsid w:val="003E1471"/>
    <w:rsid w:val="003E2CBC"/>
    <w:rsid w:val="003E4284"/>
    <w:rsid w:val="003E6C2A"/>
    <w:rsid w:val="003F0553"/>
    <w:rsid w:val="003F0FCF"/>
    <w:rsid w:val="003F5D6C"/>
    <w:rsid w:val="003F7863"/>
    <w:rsid w:val="0040011C"/>
    <w:rsid w:val="004011E8"/>
    <w:rsid w:val="0040481E"/>
    <w:rsid w:val="00405C5A"/>
    <w:rsid w:val="00406450"/>
    <w:rsid w:val="004073BA"/>
    <w:rsid w:val="0040755B"/>
    <w:rsid w:val="00412E8B"/>
    <w:rsid w:val="00413957"/>
    <w:rsid w:val="00414C8F"/>
    <w:rsid w:val="0041534C"/>
    <w:rsid w:val="00416A52"/>
    <w:rsid w:val="00416E22"/>
    <w:rsid w:val="00416EAC"/>
    <w:rsid w:val="00420938"/>
    <w:rsid w:val="004214F1"/>
    <w:rsid w:val="00421952"/>
    <w:rsid w:val="00422BBE"/>
    <w:rsid w:val="00423595"/>
    <w:rsid w:val="0042416E"/>
    <w:rsid w:val="00425A99"/>
    <w:rsid w:val="004305A5"/>
    <w:rsid w:val="00430623"/>
    <w:rsid w:val="00431175"/>
    <w:rsid w:val="00432803"/>
    <w:rsid w:val="004337AC"/>
    <w:rsid w:val="00433A20"/>
    <w:rsid w:val="00433A56"/>
    <w:rsid w:val="00435485"/>
    <w:rsid w:val="004357DF"/>
    <w:rsid w:val="0043775C"/>
    <w:rsid w:val="00442DA5"/>
    <w:rsid w:val="004437B5"/>
    <w:rsid w:val="004453A3"/>
    <w:rsid w:val="004455C7"/>
    <w:rsid w:val="00445C23"/>
    <w:rsid w:val="00447814"/>
    <w:rsid w:val="0045037E"/>
    <w:rsid w:val="00450EDD"/>
    <w:rsid w:val="00453332"/>
    <w:rsid w:val="00454ACC"/>
    <w:rsid w:val="0045620F"/>
    <w:rsid w:val="004603DD"/>
    <w:rsid w:val="00461346"/>
    <w:rsid w:val="00461555"/>
    <w:rsid w:val="0046194A"/>
    <w:rsid w:val="004624C7"/>
    <w:rsid w:val="00464650"/>
    <w:rsid w:val="00465034"/>
    <w:rsid w:val="00467E01"/>
    <w:rsid w:val="00471598"/>
    <w:rsid w:val="00472DF5"/>
    <w:rsid w:val="0047310D"/>
    <w:rsid w:val="004736DC"/>
    <w:rsid w:val="00475082"/>
    <w:rsid w:val="004756DD"/>
    <w:rsid w:val="004836EF"/>
    <w:rsid w:val="004839B2"/>
    <w:rsid w:val="004874B2"/>
    <w:rsid w:val="00487572"/>
    <w:rsid w:val="00487B00"/>
    <w:rsid w:val="004901F5"/>
    <w:rsid w:val="0049190D"/>
    <w:rsid w:val="004933B9"/>
    <w:rsid w:val="0049665B"/>
    <w:rsid w:val="004971A5"/>
    <w:rsid w:val="004A298D"/>
    <w:rsid w:val="004A2CD7"/>
    <w:rsid w:val="004A534B"/>
    <w:rsid w:val="004A53DC"/>
    <w:rsid w:val="004B0216"/>
    <w:rsid w:val="004B04B8"/>
    <w:rsid w:val="004B0C15"/>
    <w:rsid w:val="004B123B"/>
    <w:rsid w:val="004B2FA5"/>
    <w:rsid w:val="004B5771"/>
    <w:rsid w:val="004B64B7"/>
    <w:rsid w:val="004B67E4"/>
    <w:rsid w:val="004B6DFE"/>
    <w:rsid w:val="004C0036"/>
    <w:rsid w:val="004C190D"/>
    <w:rsid w:val="004C2B33"/>
    <w:rsid w:val="004C3216"/>
    <w:rsid w:val="004C3E7D"/>
    <w:rsid w:val="004C7452"/>
    <w:rsid w:val="004D0942"/>
    <w:rsid w:val="004D26E3"/>
    <w:rsid w:val="004D3152"/>
    <w:rsid w:val="004D568C"/>
    <w:rsid w:val="004D5772"/>
    <w:rsid w:val="004D6B58"/>
    <w:rsid w:val="004D73E7"/>
    <w:rsid w:val="004D75CC"/>
    <w:rsid w:val="004D7CEF"/>
    <w:rsid w:val="004E0084"/>
    <w:rsid w:val="004E1D3B"/>
    <w:rsid w:val="004E38BB"/>
    <w:rsid w:val="004E434E"/>
    <w:rsid w:val="004E46E3"/>
    <w:rsid w:val="004F05FA"/>
    <w:rsid w:val="004F1EAC"/>
    <w:rsid w:val="004F44E1"/>
    <w:rsid w:val="004F6F07"/>
    <w:rsid w:val="004F78CB"/>
    <w:rsid w:val="0050108C"/>
    <w:rsid w:val="00501646"/>
    <w:rsid w:val="005016E4"/>
    <w:rsid w:val="005032D0"/>
    <w:rsid w:val="0050365D"/>
    <w:rsid w:val="00506942"/>
    <w:rsid w:val="0051013E"/>
    <w:rsid w:val="0051110E"/>
    <w:rsid w:val="00513BFE"/>
    <w:rsid w:val="00514062"/>
    <w:rsid w:val="00514378"/>
    <w:rsid w:val="005143C8"/>
    <w:rsid w:val="00516FB8"/>
    <w:rsid w:val="00517AF6"/>
    <w:rsid w:val="00522489"/>
    <w:rsid w:val="0052252C"/>
    <w:rsid w:val="00523956"/>
    <w:rsid w:val="005313B2"/>
    <w:rsid w:val="005315ED"/>
    <w:rsid w:val="005316DC"/>
    <w:rsid w:val="005329AC"/>
    <w:rsid w:val="00533A66"/>
    <w:rsid w:val="00533AF3"/>
    <w:rsid w:val="005355F5"/>
    <w:rsid w:val="005409BC"/>
    <w:rsid w:val="00540DFD"/>
    <w:rsid w:val="00540F47"/>
    <w:rsid w:val="005410B8"/>
    <w:rsid w:val="00541DBF"/>
    <w:rsid w:val="00543862"/>
    <w:rsid w:val="00543BE7"/>
    <w:rsid w:val="00545FE9"/>
    <w:rsid w:val="00547364"/>
    <w:rsid w:val="00547B9B"/>
    <w:rsid w:val="0055093E"/>
    <w:rsid w:val="00551444"/>
    <w:rsid w:val="00551CDE"/>
    <w:rsid w:val="005604FD"/>
    <w:rsid w:val="0056190B"/>
    <w:rsid w:val="005647E0"/>
    <w:rsid w:val="005648AB"/>
    <w:rsid w:val="00564FB0"/>
    <w:rsid w:val="00565300"/>
    <w:rsid w:val="005668E5"/>
    <w:rsid w:val="0056708C"/>
    <w:rsid w:val="00573EBA"/>
    <w:rsid w:val="0057536D"/>
    <w:rsid w:val="00575ECA"/>
    <w:rsid w:val="00577DD8"/>
    <w:rsid w:val="00580A50"/>
    <w:rsid w:val="00581209"/>
    <w:rsid w:val="00582378"/>
    <w:rsid w:val="00582BF8"/>
    <w:rsid w:val="0058395D"/>
    <w:rsid w:val="00583DE0"/>
    <w:rsid w:val="0058407D"/>
    <w:rsid w:val="0058413A"/>
    <w:rsid w:val="005859DC"/>
    <w:rsid w:val="00591B6A"/>
    <w:rsid w:val="005924B2"/>
    <w:rsid w:val="005A01A4"/>
    <w:rsid w:val="005A1ECC"/>
    <w:rsid w:val="005A1FEB"/>
    <w:rsid w:val="005A2F17"/>
    <w:rsid w:val="005A4A23"/>
    <w:rsid w:val="005A5F93"/>
    <w:rsid w:val="005B0D60"/>
    <w:rsid w:val="005B2E68"/>
    <w:rsid w:val="005B5C36"/>
    <w:rsid w:val="005C082D"/>
    <w:rsid w:val="005C10CE"/>
    <w:rsid w:val="005C3949"/>
    <w:rsid w:val="005C4790"/>
    <w:rsid w:val="005C4FD2"/>
    <w:rsid w:val="005C6C91"/>
    <w:rsid w:val="005D132E"/>
    <w:rsid w:val="005D3EE6"/>
    <w:rsid w:val="005D42FD"/>
    <w:rsid w:val="005D50AA"/>
    <w:rsid w:val="005D5742"/>
    <w:rsid w:val="005D6DB1"/>
    <w:rsid w:val="005D740D"/>
    <w:rsid w:val="005E21E0"/>
    <w:rsid w:val="005E6B25"/>
    <w:rsid w:val="005F425D"/>
    <w:rsid w:val="005F4EE5"/>
    <w:rsid w:val="005F4F46"/>
    <w:rsid w:val="00600BD5"/>
    <w:rsid w:val="00601EA0"/>
    <w:rsid w:val="006020CB"/>
    <w:rsid w:val="006023F4"/>
    <w:rsid w:val="00606848"/>
    <w:rsid w:val="00607267"/>
    <w:rsid w:val="00610922"/>
    <w:rsid w:val="0061288E"/>
    <w:rsid w:val="006148B0"/>
    <w:rsid w:val="006170B3"/>
    <w:rsid w:val="006171AB"/>
    <w:rsid w:val="00617929"/>
    <w:rsid w:val="00622214"/>
    <w:rsid w:val="0062236A"/>
    <w:rsid w:val="0062466D"/>
    <w:rsid w:val="00626353"/>
    <w:rsid w:val="00633DEC"/>
    <w:rsid w:val="0063422E"/>
    <w:rsid w:val="00634A6B"/>
    <w:rsid w:val="0063616F"/>
    <w:rsid w:val="00636885"/>
    <w:rsid w:val="00636A7F"/>
    <w:rsid w:val="00642731"/>
    <w:rsid w:val="00642EB1"/>
    <w:rsid w:val="00643E8E"/>
    <w:rsid w:val="00644632"/>
    <w:rsid w:val="0064577C"/>
    <w:rsid w:val="00645F2E"/>
    <w:rsid w:val="0064645B"/>
    <w:rsid w:val="00646E18"/>
    <w:rsid w:val="00646F34"/>
    <w:rsid w:val="0065064B"/>
    <w:rsid w:val="00651DAE"/>
    <w:rsid w:val="006535C4"/>
    <w:rsid w:val="00653BBE"/>
    <w:rsid w:val="00654E4A"/>
    <w:rsid w:val="006562BF"/>
    <w:rsid w:val="00656624"/>
    <w:rsid w:val="006629F1"/>
    <w:rsid w:val="00662AAD"/>
    <w:rsid w:val="00662E07"/>
    <w:rsid w:val="0066588C"/>
    <w:rsid w:val="00665BA6"/>
    <w:rsid w:val="00666504"/>
    <w:rsid w:val="0066665D"/>
    <w:rsid w:val="00671332"/>
    <w:rsid w:val="006757AD"/>
    <w:rsid w:val="0067739C"/>
    <w:rsid w:val="0068163D"/>
    <w:rsid w:val="006817BE"/>
    <w:rsid w:val="00685C42"/>
    <w:rsid w:val="006869AA"/>
    <w:rsid w:val="006900C9"/>
    <w:rsid w:val="00690A2E"/>
    <w:rsid w:val="00691266"/>
    <w:rsid w:val="00692635"/>
    <w:rsid w:val="00693922"/>
    <w:rsid w:val="00697424"/>
    <w:rsid w:val="006978C3"/>
    <w:rsid w:val="006A0256"/>
    <w:rsid w:val="006A2DE6"/>
    <w:rsid w:val="006A3D18"/>
    <w:rsid w:val="006A600B"/>
    <w:rsid w:val="006B13D1"/>
    <w:rsid w:val="006B16E0"/>
    <w:rsid w:val="006B5D79"/>
    <w:rsid w:val="006B5D98"/>
    <w:rsid w:val="006B6843"/>
    <w:rsid w:val="006C138A"/>
    <w:rsid w:val="006C4496"/>
    <w:rsid w:val="006C4676"/>
    <w:rsid w:val="006C5181"/>
    <w:rsid w:val="006C60E6"/>
    <w:rsid w:val="006C63A3"/>
    <w:rsid w:val="006D0630"/>
    <w:rsid w:val="006D0F0A"/>
    <w:rsid w:val="006D4A03"/>
    <w:rsid w:val="006D4C71"/>
    <w:rsid w:val="006D60AA"/>
    <w:rsid w:val="006D6E45"/>
    <w:rsid w:val="006E0EA4"/>
    <w:rsid w:val="006E104D"/>
    <w:rsid w:val="006E1426"/>
    <w:rsid w:val="006E2922"/>
    <w:rsid w:val="006E6440"/>
    <w:rsid w:val="006F3FED"/>
    <w:rsid w:val="006F4504"/>
    <w:rsid w:val="006F4BD7"/>
    <w:rsid w:val="006F4EED"/>
    <w:rsid w:val="006F4F20"/>
    <w:rsid w:val="007009C3"/>
    <w:rsid w:val="007041A8"/>
    <w:rsid w:val="00710003"/>
    <w:rsid w:val="007100A0"/>
    <w:rsid w:val="00711BBB"/>
    <w:rsid w:val="00714D2C"/>
    <w:rsid w:val="0071575F"/>
    <w:rsid w:val="00716485"/>
    <w:rsid w:val="00717C0A"/>
    <w:rsid w:val="007204B4"/>
    <w:rsid w:val="00720E11"/>
    <w:rsid w:val="00722102"/>
    <w:rsid w:val="0072219F"/>
    <w:rsid w:val="00723E3C"/>
    <w:rsid w:val="00726C4B"/>
    <w:rsid w:val="00731A50"/>
    <w:rsid w:val="007332BE"/>
    <w:rsid w:val="00734EFE"/>
    <w:rsid w:val="007353A2"/>
    <w:rsid w:val="00735F22"/>
    <w:rsid w:val="0074083C"/>
    <w:rsid w:val="00743770"/>
    <w:rsid w:val="00743AA3"/>
    <w:rsid w:val="0075175C"/>
    <w:rsid w:val="007539B7"/>
    <w:rsid w:val="00756193"/>
    <w:rsid w:val="007577AC"/>
    <w:rsid w:val="00760A92"/>
    <w:rsid w:val="00762E7F"/>
    <w:rsid w:val="00763268"/>
    <w:rsid w:val="007634BA"/>
    <w:rsid w:val="00763910"/>
    <w:rsid w:val="00763EFC"/>
    <w:rsid w:val="007650B0"/>
    <w:rsid w:val="00767588"/>
    <w:rsid w:val="00770654"/>
    <w:rsid w:val="0077090E"/>
    <w:rsid w:val="00770EB6"/>
    <w:rsid w:val="0077383F"/>
    <w:rsid w:val="00774131"/>
    <w:rsid w:val="0077518A"/>
    <w:rsid w:val="007752B3"/>
    <w:rsid w:val="007804AB"/>
    <w:rsid w:val="00780BBF"/>
    <w:rsid w:val="0078252F"/>
    <w:rsid w:val="00783056"/>
    <w:rsid w:val="0078425C"/>
    <w:rsid w:val="00784EAE"/>
    <w:rsid w:val="00786F2B"/>
    <w:rsid w:val="00791779"/>
    <w:rsid w:val="0079244A"/>
    <w:rsid w:val="0079293F"/>
    <w:rsid w:val="00792BE3"/>
    <w:rsid w:val="00793C9F"/>
    <w:rsid w:val="0079428E"/>
    <w:rsid w:val="007950AA"/>
    <w:rsid w:val="00796967"/>
    <w:rsid w:val="007972A3"/>
    <w:rsid w:val="007A2664"/>
    <w:rsid w:val="007A2F54"/>
    <w:rsid w:val="007A3AC7"/>
    <w:rsid w:val="007A5A05"/>
    <w:rsid w:val="007A666C"/>
    <w:rsid w:val="007B0740"/>
    <w:rsid w:val="007B0B49"/>
    <w:rsid w:val="007B1940"/>
    <w:rsid w:val="007B359C"/>
    <w:rsid w:val="007B40A7"/>
    <w:rsid w:val="007B778D"/>
    <w:rsid w:val="007C144E"/>
    <w:rsid w:val="007C1BAB"/>
    <w:rsid w:val="007C1C87"/>
    <w:rsid w:val="007D31A8"/>
    <w:rsid w:val="007D3AC5"/>
    <w:rsid w:val="007D3DD4"/>
    <w:rsid w:val="007D4831"/>
    <w:rsid w:val="007D5635"/>
    <w:rsid w:val="007D63B3"/>
    <w:rsid w:val="007D7BB2"/>
    <w:rsid w:val="007E0071"/>
    <w:rsid w:val="007E0787"/>
    <w:rsid w:val="007E07EB"/>
    <w:rsid w:val="007E2CAB"/>
    <w:rsid w:val="007E594C"/>
    <w:rsid w:val="007F038A"/>
    <w:rsid w:val="007F10E4"/>
    <w:rsid w:val="007F1375"/>
    <w:rsid w:val="007F1B2B"/>
    <w:rsid w:val="007F227C"/>
    <w:rsid w:val="007F3777"/>
    <w:rsid w:val="007F43E1"/>
    <w:rsid w:val="007F51F7"/>
    <w:rsid w:val="007F62F9"/>
    <w:rsid w:val="007F7974"/>
    <w:rsid w:val="007F7DD2"/>
    <w:rsid w:val="007F7EC4"/>
    <w:rsid w:val="008008DB"/>
    <w:rsid w:val="00802B4B"/>
    <w:rsid w:val="00805B57"/>
    <w:rsid w:val="00810016"/>
    <w:rsid w:val="0081050B"/>
    <w:rsid w:val="008109D6"/>
    <w:rsid w:val="008152E4"/>
    <w:rsid w:val="008159DA"/>
    <w:rsid w:val="00815DAD"/>
    <w:rsid w:val="008222DA"/>
    <w:rsid w:val="008223AE"/>
    <w:rsid w:val="00823A14"/>
    <w:rsid w:val="00827394"/>
    <w:rsid w:val="00827641"/>
    <w:rsid w:val="00827B4E"/>
    <w:rsid w:val="00827C95"/>
    <w:rsid w:val="00827DDC"/>
    <w:rsid w:val="0083028F"/>
    <w:rsid w:val="00832E57"/>
    <w:rsid w:val="00833806"/>
    <w:rsid w:val="00833B11"/>
    <w:rsid w:val="00835775"/>
    <w:rsid w:val="00836615"/>
    <w:rsid w:val="00836ED0"/>
    <w:rsid w:val="00837474"/>
    <w:rsid w:val="00837FC9"/>
    <w:rsid w:val="008414CE"/>
    <w:rsid w:val="0084252C"/>
    <w:rsid w:val="008428F3"/>
    <w:rsid w:val="00845A54"/>
    <w:rsid w:val="00845B85"/>
    <w:rsid w:val="008465F9"/>
    <w:rsid w:val="00851856"/>
    <w:rsid w:val="00851996"/>
    <w:rsid w:val="0085209C"/>
    <w:rsid w:val="0085228C"/>
    <w:rsid w:val="008604AD"/>
    <w:rsid w:val="00861705"/>
    <w:rsid w:val="00862732"/>
    <w:rsid w:val="00863C61"/>
    <w:rsid w:val="00867351"/>
    <w:rsid w:val="008705BE"/>
    <w:rsid w:val="008707ED"/>
    <w:rsid w:val="00871843"/>
    <w:rsid w:val="00874888"/>
    <w:rsid w:val="00875767"/>
    <w:rsid w:val="0088000B"/>
    <w:rsid w:val="00881A0B"/>
    <w:rsid w:val="008830AE"/>
    <w:rsid w:val="00885137"/>
    <w:rsid w:val="008857C6"/>
    <w:rsid w:val="0089014D"/>
    <w:rsid w:val="008918C4"/>
    <w:rsid w:val="0089351B"/>
    <w:rsid w:val="00894F8B"/>
    <w:rsid w:val="00896742"/>
    <w:rsid w:val="008A04A6"/>
    <w:rsid w:val="008A4515"/>
    <w:rsid w:val="008A54E3"/>
    <w:rsid w:val="008A649A"/>
    <w:rsid w:val="008A65E1"/>
    <w:rsid w:val="008A66A9"/>
    <w:rsid w:val="008A6997"/>
    <w:rsid w:val="008A7EBE"/>
    <w:rsid w:val="008B0423"/>
    <w:rsid w:val="008B0A89"/>
    <w:rsid w:val="008B14EC"/>
    <w:rsid w:val="008B30B8"/>
    <w:rsid w:val="008B3562"/>
    <w:rsid w:val="008B3752"/>
    <w:rsid w:val="008B3A20"/>
    <w:rsid w:val="008B443D"/>
    <w:rsid w:val="008B4A18"/>
    <w:rsid w:val="008B5AD0"/>
    <w:rsid w:val="008B6041"/>
    <w:rsid w:val="008C1165"/>
    <w:rsid w:val="008C157D"/>
    <w:rsid w:val="008C4AC2"/>
    <w:rsid w:val="008C4C64"/>
    <w:rsid w:val="008C5422"/>
    <w:rsid w:val="008C5A1A"/>
    <w:rsid w:val="008C6DF5"/>
    <w:rsid w:val="008C7BB8"/>
    <w:rsid w:val="008D00AF"/>
    <w:rsid w:val="008D1D19"/>
    <w:rsid w:val="008D25A4"/>
    <w:rsid w:val="008D4752"/>
    <w:rsid w:val="008D54C1"/>
    <w:rsid w:val="008D5E6B"/>
    <w:rsid w:val="008D709A"/>
    <w:rsid w:val="008E00ED"/>
    <w:rsid w:val="008E0519"/>
    <w:rsid w:val="008E2377"/>
    <w:rsid w:val="008E2490"/>
    <w:rsid w:val="008E2E78"/>
    <w:rsid w:val="008E301F"/>
    <w:rsid w:val="008E3A01"/>
    <w:rsid w:val="008E3A2E"/>
    <w:rsid w:val="008E410F"/>
    <w:rsid w:val="008E4759"/>
    <w:rsid w:val="008E4C33"/>
    <w:rsid w:val="008E593D"/>
    <w:rsid w:val="008E7565"/>
    <w:rsid w:val="008E7A68"/>
    <w:rsid w:val="008F04C8"/>
    <w:rsid w:val="008F1EEA"/>
    <w:rsid w:val="008F2958"/>
    <w:rsid w:val="008F47A9"/>
    <w:rsid w:val="008F725A"/>
    <w:rsid w:val="008F74D3"/>
    <w:rsid w:val="008F79E4"/>
    <w:rsid w:val="008F7F38"/>
    <w:rsid w:val="00900687"/>
    <w:rsid w:val="00900822"/>
    <w:rsid w:val="00902E57"/>
    <w:rsid w:val="00902F04"/>
    <w:rsid w:val="00903578"/>
    <w:rsid w:val="009068BE"/>
    <w:rsid w:val="009102B4"/>
    <w:rsid w:val="00913DA9"/>
    <w:rsid w:val="00914671"/>
    <w:rsid w:val="00915BA3"/>
    <w:rsid w:val="009165B6"/>
    <w:rsid w:val="009165F3"/>
    <w:rsid w:val="00921135"/>
    <w:rsid w:val="00921BB2"/>
    <w:rsid w:val="00922BEE"/>
    <w:rsid w:val="00924D7B"/>
    <w:rsid w:val="009265A0"/>
    <w:rsid w:val="00926621"/>
    <w:rsid w:val="00926AB7"/>
    <w:rsid w:val="00931840"/>
    <w:rsid w:val="0093297D"/>
    <w:rsid w:val="00934ED3"/>
    <w:rsid w:val="00937183"/>
    <w:rsid w:val="009570D7"/>
    <w:rsid w:val="00960746"/>
    <w:rsid w:val="00960874"/>
    <w:rsid w:val="00960AE0"/>
    <w:rsid w:val="009629A0"/>
    <w:rsid w:val="00964536"/>
    <w:rsid w:val="00964E9E"/>
    <w:rsid w:val="009749CF"/>
    <w:rsid w:val="00975342"/>
    <w:rsid w:val="00975655"/>
    <w:rsid w:val="00980EFC"/>
    <w:rsid w:val="0098201E"/>
    <w:rsid w:val="00982DD8"/>
    <w:rsid w:val="00983F33"/>
    <w:rsid w:val="00985A42"/>
    <w:rsid w:val="00985B16"/>
    <w:rsid w:val="009906A6"/>
    <w:rsid w:val="00995387"/>
    <w:rsid w:val="0099719F"/>
    <w:rsid w:val="009A0D85"/>
    <w:rsid w:val="009A1174"/>
    <w:rsid w:val="009A15FE"/>
    <w:rsid w:val="009A22BF"/>
    <w:rsid w:val="009A47A4"/>
    <w:rsid w:val="009A4DED"/>
    <w:rsid w:val="009A5CE8"/>
    <w:rsid w:val="009A71E1"/>
    <w:rsid w:val="009B032A"/>
    <w:rsid w:val="009B1E8D"/>
    <w:rsid w:val="009B4FE7"/>
    <w:rsid w:val="009B5BFE"/>
    <w:rsid w:val="009C0256"/>
    <w:rsid w:val="009C251D"/>
    <w:rsid w:val="009C416F"/>
    <w:rsid w:val="009C4CA4"/>
    <w:rsid w:val="009C6652"/>
    <w:rsid w:val="009C6A6E"/>
    <w:rsid w:val="009C7C8B"/>
    <w:rsid w:val="009D040E"/>
    <w:rsid w:val="009D618D"/>
    <w:rsid w:val="009D6854"/>
    <w:rsid w:val="009D7970"/>
    <w:rsid w:val="009E1829"/>
    <w:rsid w:val="009E364B"/>
    <w:rsid w:val="009E43EE"/>
    <w:rsid w:val="009E5540"/>
    <w:rsid w:val="009E5B77"/>
    <w:rsid w:val="009E5FB8"/>
    <w:rsid w:val="009E7471"/>
    <w:rsid w:val="009E7817"/>
    <w:rsid w:val="009F273A"/>
    <w:rsid w:val="009F27C2"/>
    <w:rsid w:val="009F2CFC"/>
    <w:rsid w:val="009F316C"/>
    <w:rsid w:val="009F3B8C"/>
    <w:rsid w:val="009F3E53"/>
    <w:rsid w:val="009F543E"/>
    <w:rsid w:val="009F549B"/>
    <w:rsid w:val="009F5528"/>
    <w:rsid w:val="009F5FCA"/>
    <w:rsid w:val="009F6125"/>
    <w:rsid w:val="009F627C"/>
    <w:rsid w:val="009F6660"/>
    <w:rsid w:val="00A067A8"/>
    <w:rsid w:val="00A06996"/>
    <w:rsid w:val="00A07C47"/>
    <w:rsid w:val="00A13106"/>
    <w:rsid w:val="00A15CF7"/>
    <w:rsid w:val="00A20585"/>
    <w:rsid w:val="00A214AF"/>
    <w:rsid w:val="00A2285B"/>
    <w:rsid w:val="00A24793"/>
    <w:rsid w:val="00A24FD0"/>
    <w:rsid w:val="00A30E11"/>
    <w:rsid w:val="00A31637"/>
    <w:rsid w:val="00A34190"/>
    <w:rsid w:val="00A35D35"/>
    <w:rsid w:val="00A40BAA"/>
    <w:rsid w:val="00A40E70"/>
    <w:rsid w:val="00A42C9B"/>
    <w:rsid w:val="00A4463A"/>
    <w:rsid w:val="00A44F7F"/>
    <w:rsid w:val="00A46657"/>
    <w:rsid w:val="00A46DEE"/>
    <w:rsid w:val="00A46E29"/>
    <w:rsid w:val="00A47353"/>
    <w:rsid w:val="00A50216"/>
    <w:rsid w:val="00A5460D"/>
    <w:rsid w:val="00A559EC"/>
    <w:rsid w:val="00A55C56"/>
    <w:rsid w:val="00A561CA"/>
    <w:rsid w:val="00A60727"/>
    <w:rsid w:val="00A635C1"/>
    <w:rsid w:val="00A63A23"/>
    <w:rsid w:val="00A65D7D"/>
    <w:rsid w:val="00A667EC"/>
    <w:rsid w:val="00A70490"/>
    <w:rsid w:val="00A70C6C"/>
    <w:rsid w:val="00A70C9C"/>
    <w:rsid w:val="00A71B18"/>
    <w:rsid w:val="00A721B6"/>
    <w:rsid w:val="00A72A73"/>
    <w:rsid w:val="00A72B5C"/>
    <w:rsid w:val="00A72D85"/>
    <w:rsid w:val="00A80E23"/>
    <w:rsid w:val="00A81248"/>
    <w:rsid w:val="00A816E4"/>
    <w:rsid w:val="00A828BF"/>
    <w:rsid w:val="00A83B67"/>
    <w:rsid w:val="00A83FB3"/>
    <w:rsid w:val="00A84545"/>
    <w:rsid w:val="00A861E0"/>
    <w:rsid w:val="00A86B48"/>
    <w:rsid w:val="00A92C62"/>
    <w:rsid w:val="00A93D1B"/>
    <w:rsid w:val="00A94AB7"/>
    <w:rsid w:val="00A94B15"/>
    <w:rsid w:val="00A96B91"/>
    <w:rsid w:val="00A973F7"/>
    <w:rsid w:val="00A97514"/>
    <w:rsid w:val="00A97C63"/>
    <w:rsid w:val="00AA2A04"/>
    <w:rsid w:val="00AA3CF0"/>
    <w:rsid w:val="00AA44A7"/>
    <w:rsid w:val="00AA53CD"/>
    <w:rsid w:val="00AB08A4"/>
    <w:rsid w:val="00AB0995"/>
    <w:rsid w:val="00AB0A90"/>
    <w:rsid w:val="00AB1E75"/>
    <w:rsid w:val="00AB2C77"/>
    <w:rsid w:val="00AB32CC"/>
    <w:rsid w:val="00AB3CCD"/>
    <w:rsid w:val="00AB4418"/>
    <w:rsid w:val="00AC47F8"/>
    <w:rsid w:val="00AC505B"/>
    <w:rsid w:val="00AC5B1F"/>
    <w:rsid w:val="00AC5D67"/>
    <w:rsid w:val="00AD0014"/>
    <w:rsid w:val="00AD0D12"/>
    <w:rsid w:val="00AD1168"/>
    <w:rsid w:val="00AD1BB7"/>
    <w:rsid w:val="00AD281C"/>
    <w:rsid w:val="00AD31D2"/>
    <w:rsid w:val="00AD625E"/>
    <w:rsid w:val="00AE1462"/>
    <w:rsid w:val="00AE353B"/>
    <w:rsid w:val="00AE5E58"/>
    <w:rsid w:val="00AF24E0"/>
    <w:rsid w:val="00AF2E8B"/>
    <w:rsid w:val="00AF45E7"/>
    <w:rsid w:val="00AF466F"/>
    <w:rsid w:val="00AF53F4"/>
    <w:rsid w:val="00AF61FD"/>
    <w:rsid w:val="00AF687A"/>
    <w:rsid w:val="00B00528"/>
    <w:rsid w:val="00B00A6A"/>
    <w:rsid w:val="00B0498C"/>
    <w:rsid w:val="00B05831"/>
    <w:rsid w:val="00B07706"/>
    <w:rsid w:val="00B12EAC"/>
    <w:rsid w:val="00B155C4"/>
    <w:rsid w:val="00B15B1F"/>
    <w:rsid w:val="00B174A6"/>
    <w:rsid w:val="00B178AD"/>
    <w:rsid w:val="00B20942"/>
    <w:rsid w:val="00B21580"/>
    <w:rsid w:val="00B2327F"/>
    <w:rsid w:val="00B24207"/>
    <w:rsid w:val="00B246CE"/>
    <w:rsid w:val="00B25721"/>
    <w:rsid w:val="00B26F7F"/>
    <w:rsid w:val="00B317E7"/>
    <w:rsid w:val="00B321D3"/>
    <w:rsid w:val="00B32978"/>
    <w:rsid w:val="00B40F5B"/>
    <w:rsid w:val="00B41558"/>
    <w:rsid w:val="00B418A4"/>
    <w:rsid w:val="00B42E72"/>
    <w:rsid w:val="00B46B7F"/>
    <w:rsid w:val="00B47F8F"/>
    <w:rsid w:val="00B47FDD"/>
    <w:rsid w:val="00B500FE"/>
    <w:rsid w:val="00B563AF"/>
    <w:rsid w:val="00B62B49"/>
    <w:rsid w:val="00B64E19"/>
    <w:rsid w:val="00B661DC"/>
    <w:rsid w:val="00B702B3"/>
    <w:rsid w:val="00B70DA4"/>
    <w:rsid w:val="00B71C8A"/>
    <w:rsid w:val="00B72861"/>
    <w:rsid w:val="00B768E9"/>
    <w:rsid w:val="00B7709D"/>
    <w:rsid w:val="00B77A56"/>
    <w:rsid w:val="00B82253"/>
    <w:rsid w:val="00B82AE0"/>
    <w:rsid w:val="00B90C66"/>
    <w:rsid w:val="00B91A01"/>
    <w:rsid w:val="00B936D3"/>
    <w:rsid w:val="00B954D3"/>
    <w:rsid w:val="00BA044E"/>
    <w:rsid w:val="00BA07BA"/>
    <w:rsid w:val="00BA18F3"/>
    <w:rsid w:val="00BA56EC"/>
    <w:rsid w:val="00BA7094"/>
    <w:rsid w:val="00BA71EB"/>
    <w:rsid w:val="00BA730E"/>
    <w:rsid w:val="00BB01A4"/>
    <w:rsid w:val="00BB2D88"/>
    <w:rsid w:val="00BB3217"/>
    <w:rsid w:val="00BB3F9B"/>
    <w:rsid w:val="00BB427B"/>
    <w:rsid w:val="00BB4CDF"/>
    <w:rsid w:val="00BB528A"/>
    <w:rsid w:val="00BB6015"/>
    <w:rsid w:val="00BC2E1D"/>
    <w:rsid w:val="00BC5696"/>
    <w:rsid w:val="00BC7D2D"/>
    <w:rsid w:val="00BD0E6F"/>
    <w:rsid w:val="00BD1EE8"/>
    <w:rsid w:val="00BD342E"/>
    <w:rsid w:val="00BD40D0"/>
    <w:rsid w:val="00BD53D2"/>
    <w:rsid w:val="00BD7CAC"/>
    <w:rsid w:val="00BE17C5"/>
    <w:rsid w:val="00BE4ACA"/>
    <w:rsid w:val="00BE4B30"/>
    <w:rsid w:val="00BE6093"/>
    <w:rsid w:val="00BE6BC2"/>
    <w:rsid w:val="00BF1F1A"/>
    <w:rsid w:val="00BF37FC"/>
    <w:rsid w:val="00BF4212"/>
    <w:rsid w:val="00BF44FB"/>
    <w:rsid w:val="00BF5555"/>
    <w:rsid w:val="00BF5647"/>
    <w:rsid w:val="00BF6765"/>
    <w:rsid w:val="00BF6CDB"/>
    <w:rsid w:val="00BF6F47"/>
    <w:rsid w:val="00BF7F67"/>
    <w:rsid w:val="00C00916"/>
    <w:rsid w:val="00C0431B"/>
    <w:rsid w:val="00C04E1D"/>
    <w:rsid w:val="00C0681A"/>
    <w:rsid w:val="00C07845"/>
    <w:rsid w:val="00C11F30"/>
    <w:rsid w:val="00C12974"/>
    <w:rsid w:val="00C12F03"/>
    <w:rsid w:val="00C14D0A"/>
    <w:rsid w:val="00C14DF8"/>
    <w:rsid w:val="00C16F91"/>
    <w:rsid w:val="00C204CB"/>
    <w:rsid w:val="00C21B4F"/>
    <w:rsid w:val="00C260E8"/>
    <w:rsid w:val="00C32BA4"/>
    <w:rsid w:val="00C3323D"/>
    <w:rsid w:val="00C336BE"/>
    <w:rsid w:val="00C336FE"/>
    <w:rsid w:val="00C40336"/>
    <w:rsid w:val="00C40BC2"/>
    <w:rsid w:val="00C4211E"/>
    <w:rsid w:val="00C43CCB"/>
    <w:rsid w:val="00C448A3"/>
    <w:rsid w:val="00C47499"/>
    <w:rsid w:val="00C47645"/>
    <w:rsid w:val="00C500C2"/>
    <w:rsid w:val="00C5233F"/>
    <w:rsid w:val="00C54285"/>
    <w:rsid w:val="00C55662"/>
    <w:rsid w:val="00C604D6"/>
    <w:rsid w:val="00C6378C"/>
    <w:rsid w:val="00C6501B"/>
    <w:rsid w:val="00C65433"/>
    <w:rsid w:val="00C66528"/>
    <w:rsid w:val="00C72F00"/>
    <w:rsid w:val="00C73BCA"/>
    <w:rsid w:val="00C75636"/>
    <w:rsid w:val="00C75B59"/>
    <w:rsid w:val="00C77A4A"/>
    <w:rsid w:val="00C77E9C"/>
    <w:rsid w:val="00C81D59"/>
    <w:rsid w:val="00C8313C"/>
    <w:rsid w:val="00C83225"/>
    <w:rsid w:val="00C83A88"/>
    <w:rsid w:val="00C83C43"/>
    <w:rsid w:val="00C83FC7"/>
    <w:rsid w:val="00C84336"/>
    <w:rsid w:val="00C8707D"/>
    <w:rsid w:val="00C90554"/>
    <w:rsid w:val="00C915F0"/>
    <w:rsid w:val="00C91F4B"/>
    <w:rsid w:val="00C945D4"/>
    <w:rsid w:val="00C956AB"/>
    <w:rsid w:val="00C9659F"/>
    <w:rsid w:val="00CA1879"/>
    <w:rsid w:val="00CA1EC4"/>
    <w:rsid w:val="00CA3127"/>
    <w:rsid w:val="00CA4B00"/>
    <w:rsid w:val="00CA53B6"/>
    <w:rsid w:val="00CA5B8B"/>
    <w:rsid w:val="00CA749C"/>
    <w:rsid w:val="00CA775F"/>
    <w:rsid w:val="00CA7EE2"/>
    <w:rsid w:val="00CB17EC"/>
    <w:rsid w:val="00CB3CB2"/>
    <w:rsid w:val="00CB447F"/>
    <w:rsid w:val="00CB60A4"/>
    <w:rsid w:val="00CC16F7"/>
    <w:rsid w:val="00CC25BA"/>
    <w:rsid w:val="00CD1765"/>
    <w:rsid w:val="00CD1C95"/>
    <w:rsid w:val="00CD23FA"/>
    <w:rsid w:val="00CD2A04"/>
    <w:rsid w:val="00CD3823"/>
    <w:rsid w:val="00CD5F6C"/>
    <w:rsid w:val="00CD62C9"/>
    <w:rsid w:val="00CD6F9F"/>
    <w:rsid w:val="00CE1D2B"/>
    <w:rsid w:val="00CE2B86"/>
    <w:rsid w:val="00CE3823"/>
    <w:rsid w:val="00CE390B"/>
    <w:rsid w:val="00CE3C06"/>
    <w:rsid w:val="00CE3CEF"/>
    <w:rsid w:val="00CE539B"/>
    <w:rsid w:val="00CE5886"/>
    <w:rsid w:val="00CE6D45"/>
    <w:rsid w:val="00CE6DDC"/>
    <w:rsid w:val="00CE6FFD"/>
    <w:rsid w:val="00CE74D2"/>
    <w:rsid w:val="00CF3D47"/>
    <w:rsid w:val="00CF420E"/>
    <w:rsid w:val="00CF6FE3"/>
    <w:rsid w:val="00CF7AB2"/>
    <w:rsid w:val="00D00C4F"/>
    <w:rsid w:val="00D07DA5"/>
    <w:rsid w:val="00D10ECA"/>
    <w:rsid w:val="00D12E66"/>
    <w:rsid w:val="00D144D5"/>
    <w:rsid w:val="00D15981"/>
    <w:rsid w:val="00D171C4"/>
    <w:rsid w:val="00D2158C"/>
    <w:rsid w:val="00D2299C"/>
    <w:rsid w:val="00D241B7"/>
    <w:rsid w:val="00D24F7E"/>
    <w:rsid w:val="00D2515F"/>
    <w:rsid w:val="00D253A5"/>
    <w:rsid w:val="00D310FD"/>
    <w:rsid w:val="00D32966"/>
    <w:rsid w:val="00D33CD7"/>
    <w:rsid w:val="00D36D3B"/>
    <w:rsid w:val="00D377FA"/>
    <w:rsid w:val="00D3795F"/>
    <w:rsid w:val="00D42DB2"/>
    <w:rsid w:val="00D44A76"/>
    <w:rsid w:val="00D45ACF"/>
    <w:rsid w:val="00D464C9"/>
    <w:rsid w:val="00D47912"/>
    <w:rsid w:val="00D539E6"/>
    <w:rsid w:val="00D54343"/>
    <w:rsid w:val="00D546D0"/>
    <w:rsid w:val="00D57EBB"/>
    <w:rsid w:val="00D619DA"/>
    <w:rsid w:val="00D6415F"/>
    <w:rsid w:val="00D64331"/>
    <w:rsid w:val="00D6496B"/>
    <w:rsid w:val="00D67148"/>
    <w:rsid w:val="00D67E77"/>
    <w:rsid w:val="00D77B24"/>
    <w:rsid w:val="00D77D76"/>
    <w:rsid w:val="00D80E21"/>
    <w:rsid w:val="00D8266C"/>
    <w:rsid w:val="00D830F1"/>
    <w:rsid w:val="00D83638"/>
    <w:rsid w:val="00D83929"/>
    <w:rsid w:val="00D86D06"/>
    <w:rsid w:val="00D90A84"/>
    <w:rsid w:val="00D97644"/>
    <w:rsid w:val="00D97F10"/>
    <w:rsid w:val="00DA0387"/>
    <w:rsid w:val="00DA0665"/>
    <w:rsid w:val="00DA15E4"/>
    <w:rsid w:val="00DA1B87"/>
    <w:rsid w:val="00DA2391"/>
    <w:rsid w:val="00DA25F6"/>
    <w:rsid w:val="00DA3FAD"/>
    <w:rsid w:val="00DA53BA"/>
    <w:rsid w:val="00DA6523"/>
    <w:rsid w:val="00DB0AE8"/>
    <w:rsid w:val="00DB1180"/>
    <w:rsid w:val="00DB1797"/>
    <w:rsid w:val="00DB19B1"/>
    <w:rsid w:val="00DB2C86"/>
    <w:rsid w:val="00DB3E3F"/>
    <w:rsid w:val="00DB53F0"/>
    <w:rsid w:val="00DB5D60"/>
    <w:rsid w:val="00DC22D4"/>
    <w:rsid w:val="00DC7851"/>
    <w:rsid w:val="00DD0016"/>
    <w:rsid w:val="00DD3EAB"/>
    <w:rsid w:val="00DD746B"/>
    <w:rsid w:val="00DD7BD8"/>
    <w:rsid w:val="00DE2ACE"/>
    <w:rsid w:val="00DE336F"/>
    <w:rsid w:val="00DE6C0D"/>
    <w:rsid w:val="00DF01AD"/>
    <w:rsid w:val="00DF08C4"/>
    <w:rsid w:val="00DF0E78"/>
    <w:rsid w:val="00DF1799"/>
    <w:rsid w:val="00DF2156"/>
    <w:rsid w:val="00DF24E0"/>
    <w:rsid w:val="00E00521"/>
    <w:rsid w:val="00E01078"/>
    <w:rsid w:val="00E02A4B"/>
    <w:rsid w:val="00E04AAF"/>
    <w:rsid w:val="00E069F6"/>
    <w:rsid w:val="00E06DD4"/>
    <w:rsid w:val="00E14967"/>
    <w:rsid w:val="00E14B63"/>
    <w:rsid w:val="00E16E57"/>
    <w:rsid w:val="00E176F1"/>
    <w:rsid w:val="00E2003D"/>
    <w:rsid w:val="00E21ABF"/>
    <w:rsid w:val="00E24539"/>
    <w:rsid w:val="00E25D7F"/>
    <w:rsid w:val="00E2681E"/>
    <w:rsid w:val="00E326AF"/>
    <w:rsid w:val="00E3283A"/>
    <w:rsid w:val="00E40782"/>
    <w:rsid w:val="00E4129E"/>
    <w:rsid w:val="00E42774"/>
    <w:rsid w:val="00E43041"/>
    <w:rsid w:val="00E4430F"/>
    <w:rsid w:val="00E444CF"/>
    <w:rsid w:val="00E44D6C"/>
    <w:rsid w:val="00E44E45"/>
    <w:rsid w:val="00E46A81"/>
    <w:rsid w:val="00E476C0"/>
    <w:rsid w:val="00E47DBD"/>
    <w:rsid w:val="00E5009F"/>
    <w:rsid w:val="00E51137"/>
    <w:rsid w:val="00E5165C"/>
    <w:rsid w:val="00E51986"/>
    <w:rsid w:val="00E52157"/>
    <w:rsid w:val="00E53C2A"/>
    <w:rsid w:val="00E542BC"/>
    <w:rsid w:val="00E54762"/>
    <w:rsid w:val="00E55A2F"/>
    <w:rsid w:val="00E5772C"/>
    <w:rsid w:val="00E579B0"/>
    <w:rsid w:val="00E62738"/>
    <w:rsid w:val="00E63223"/>
    <w:rsid w:val="00E64F2E"/>
    <w:rsid w:val="00E65660"/>
    <w:rsid w:val="00E65D2F"/>
    <w:rsid w:val="00E6635E"/>
    <w:rsid w:val="00E67981"/>
    <w:rsid w:val="00E67FBF"/>
    <w:rsid w:val="00E72EFD"/>
    <w:rsid w:val="00E83A07"/>
    <w:rsid w:val="00E85700"/>
    <w:rsid w:val="00E86AC7"/>
    <w:rsid w:val="00E87097"/>
    <w:rsid w:val="00E878FE"/>
    <w:rsid w:val="00E87A37"/>
    <w:rsid w:val="00E908A1"/>
    <w:rsid w:val="00E90B94"/>
    <w:rsid w:val="00E949C3"/>
    <w:rsid w:val="00E951EF"/>
    <w:rsid w:val="00E9596E"/>
    <w:rsid w:val="00E96777"/>
    <w:rsid w:val="00EA03A8"/>
    <w:rsid w:val="00EA267B"/>
    <w:rsid w:val="00EA4397"/>
    <w:rsid w:val="00EA5352"/>
    <w:rsid w:val="00EA53E4"/>
    <w:rsid w:val="00EA66E8"/>
    <w:rsid w:val="00EA7D88"/>
    <w:rsid w:val="00EB2C6C"/>
    <w:rsid w:val="00EB41C9"/>
    <w:rsid w:val="00EC0AAF"/>
    <w:rsid w:val="00EC373C"/>
    <w:rsid w:val="00EC48B6"/>
    <w:rsid w:val="00ED2529"/>
    <w:rsid w:val="00ED25C8"/>
    <w:rsid w:val="00ED2D27"/>
    <w:rsid w:val="00ED3109"/>
    <w:rsid w:val="00ED39AA"/>
    <w:rsid w:val="00ED4A1F"/>
    <w:rsid w:val="00ED6067"/>
    <w:rsid w:val="00ED77B8"/>
    <w:rsid w:val="00EE0ADC"/>
    <w:rsid w:val="00EE1349"/>
    <w:rsid w:val="00EE2F5B"/>
    <w:rsid w:val="00EE42C9"/>
    <w:rsid w:val="00EE5139"/>
    <w:rsid w:val="00EE52E7"/>
    <w:rsid w:val="00EE6E0B"/>
    <w:rsid w:val="00EF3BB9"/>
    <w:rsid w:val="00EF3F65"/>
    <w:rsid w:val="00EF3FBF"/>
    <w:rsid w:val="00EF496F"/>
    <w:rsid w:val="00EF4C0D"/>
    <w:rsid w:val="00EF6B61"/>
    <w:rsid w:val="00EF7C0E"/>
    <w:rsid w:val="00F006AC"/>
    <w:rsid w:val="00F0217A"/>
    <w:rsid w:val="00F021AF"/>
    <w:rsid w:val="00F03E1E"/>
    <w:rsid w:val="00F052ED"/>
    <w:rsid w:val="00F06005"/>
    <w:rsid w:val="00F06F9B"/>
    <w:rsid w:val="00F103C8"/>
    <w:rsid w:val="00F1515B"/>
    <w:rsid w:val="00F17247"/>
    <w:rsid w:val="00F17AEF"/>
    <w:rsid w:val="00F20ED6"/>
    <w:rsid w:val="00F2135C"/>
    <w:rsid w:val="00F21B30"/>
    <w:rsid w:val="00F234CD"/>
    <w:rsid w:val="00F24F75"/>
    <w:rsid w:val="00F27313"/>
    <w:rsid w:val="00F27792"/>
    <w:rsid w:val="00F30598"/>
    <w:rsid w:val="00F31C91"/>
    <w:rsid w:val="00F337E4"/>
    <w:rsid w:val="00F3443C"/>
    <w:rsid w:val="00F34514"/>
    <w:rsid w:val="00F35629"/>
    <w:rsid w:val="00F356EB"/>
    <w:rsid w:val="00F35830"/>
    <w:rsid w:val="00F3647D"/>
    <w:rsid w:val="00F369E6"/>
    <w:rsid w:val="00F3732B"/>
    <w:rsid w:val="00F37330"/>
    <w:rsid w:val="00F42D8C"/>
    <w:rsid w:val="00F43CE3"/>
    <w:rsid w:val="00F43E41"/>
    <w:rsid w:val="00F44840"/>
    <w:rsid w:val="00F45916"/>
    <w:rsid w:val="00F5056C"/>
    <w:rsid w:val="00F509B3"/>
    <w:rsid w:val="00F53214"/>
    <w:rsid w:val="00F53A58"/>
    <w:rsid w:val="00F55631"/>
    <w:rsid w:val="00F569D2"/>
    <w:rsid w:val="00F56E52"/>
    <w:rsid w:val="00F5760B"/>
    <w:rsid w:val="00F60023"/>
    <w:rsid w:val="00F62F86"/>
    <w:rsid w:val="00F65F71"/>
    <w:rsid w:val="00F66AA1"/>
    <w:rsid w:val="00F67297"/>
    <w:rsid w:val="00F7044B"/>
    <w:rsid w:val="00F70E86"/>
    <w:rsid w:val="00F720FB"/>
    <w:rsid w:val="00F74CC9"/>
    <w:rsid w:val="00F77532"/>
    <w:rsid w:val="00F807BC"/>
    <w:rsid w:val="00F80B35"/>
    <w:rsid w:val="00F81528"/>
    <w:rsid w:val="00F82FC9"/>
    <w:rsid w:val="00F86822"/>
    <w:rsid w:val="00F87560"/>
    <w:rsid w:val="00F93931"/>
    <w:rsid w:val="00F978D5"/>
    <w:rsid w:val="00FA0FB4"/>
    <w:rsid w:val="00FA1067"/>
    <w:rsid w:val="00FA231F"/>
    <w:rsid w:val="00FA2746"/>
    <w:rsid w:val="00FA49C7"/>
    <w:rsid w:val="00FA6771"/>
    <w:rsid w:val="00FA7C43"/>
    <w:rsid w:val="00FB216C"/>
    <w:rsid w:val="00FB254A"/>
    <w:rsid w:val="00FB26FC"/>
    <w:rsid w:val="00FB49D1"/>
    <w:rsid w:val="00FB4F7A"/>
    <w:rsid w:val="00FB5508"/>
    <w:rsid w:val="00FB5A56"/>
    <w:rsid w:val="00FB65B8"/>
    <w:rsid w:val="00FC23D9"/>
    <w:rsid w:val="00FC404F"/>
    <w:rsid w:val="00FC419E"/>
    <w:rsid w:val="00FC49AE"/>
    <w:rsid w:val="00FC4BA7"/>
    <w:rsid w:val="00FC5A1C"/>
    <w:rsid w:val="00FC6638"/>
    <w:rsid w:val="00FC6CF4"/>
    <w:rsid w:val="00FC771C"/>
    <w:rsid w:val="00FC78BD"/>
    <w:rsid w:val="00FC7C22"/>
    <w:rsid w:val="00FD0262"/>
    <w:rsid w:val="00FD0ADF"/>
    <w:rsid w:val="00FD0BCD"/>
    <w:rsid w:val="00FD1EA1"/>
    <w:rsid w:val="00FD20CF"/>
    <w:rsid w:val="00FD2FC3"/>
    <w:rsid w:val="00FD367D"/>
    <w:rsid w:val="00FD4031"/>
    <w:rsid w:val="00FD6AB1"/>
    <w:rsid w:val="00FE02EF"/>
    <w:rsid w:val="00FE2327"/>
    <w:rsid w:val="00FE28DE"/>
    <w:rsid w:val="00FE3C15"/>
    <w:rsid w:val="00FE5540"/>
    <w:rsid w:val="00FE5AC8"/>
    <w:rsid w:val="00FE6A6D"/>
    <w:rsid w:val="00FF0B08"/>
    <w:rsid w:val="00FF204D"/>
    <w:rsid w:val="00FF34D7"/>
    <w:rsid w:val="00FF5981"/>
    <w:rsid w:val="00FF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92D5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C260E8"/>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45037E"/>
    <w:pPr>
      <w:ind w:left="720"/>
      <w:contextualSpacing/>
    </w:pPr>
  </w:style>
  <w:style w:type="table" w:customStyle="1" w:styleId="TableGrid0">
    <w:name w:val="TableGrid"/>
    <w:rsid w:val="007F1B2B"/>
    <w:rPr>
      <w:rFonts w:eastAsiaTheme="minorEastAsia"/>
      <w:sz w:val="22"/>
      <w:szCs w:val="22"/>
    </w:rPr>
    <w:tblPr>
      <w:tblCellMar>
        <w:top w:w="0" w:type="dxa"/>
        <w:left w:w="0" w:type="dxa"/>
        <w:bottom w:w="0" w:type="dxa"/>
        <w:right w:w="0" w:type="dxa"/>
      </w:tblCellMar>
    </w:tblPr>
  </w:style>
  <w:style w:type="character" w:styleId="Hyperlink">
    <w:name w:val="Hyperlink"/>
    <w:basedOn w:val="DefaultParagraphFont"/>
    <w:uiPriority w:val="99"/>
    <w:semiHidden/>
    <w:rsid w:val="000522EE"/>
    <w:rPr>
      <w:color w:val="0000FF" w:themeColor="hyperlink"/>
      <w:u w:val="single"/>
    </w:rPr>
  </w:style>
  <w:style w:type="character" w:styleId="UnresolvedMention">
    <w:name w:val="Unresolved Mention"/>
    <w:basedOn w:val="DefaultParagraphFont"/>
    <w:uiPriority w:val="99"/>
    <w:semiHidden/>
    <w:unhideWhenUsed/>
    <w:rsid w:val="000522EE"/>
    <w:rPr>
      <w:color w:val="605E5C"/>
      <w:shd w:val="clear" w:color="auto" w:fill="E1DFDD"/>
    </w:rPr>
  </w:style>
  <w:style w:type="character" w:customStyle="1" w:styleId="fontstyle01">
    <w:name w:val="fontstyle01"/>
    <w:basedOn w:val="DefaultParagraphFont"/>
    <w:rsid w:val="000522EE"/>
    <w:rPr>
      <w:rFonts w:ascii="TimesNewRomanPS-BoldMT" w:hAnsi="TimesNewRomanPS-BoldMT" w:hint="default"/>
      <w:b/>
      <w:bCs/>
      <w:i w:val="0"/>
      <w:iCs w:val="0"/>
      <w:color w:val="000000"/>
      <w:sz w:val="28"/>
      <w:szCs w:val="28"/>
    </w:rPr>
  </w:style>
  <w:style w:type="table" w:styleId="TableWeb3">
    <w:name w:val="Table Web 3"/>
    <w:basedOn w:val="TableNormal"/>
    <w:uiPriority w:val="99"/>
    <w:rsid w:val="007E0071"/>
    <w:pPr>
      <w:spacing w:after="160" w:line="259" w:lineRule="auto"/>
    </w:pPr>
    <w:rPr>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1">
    <w:name w:val="Plain Table 1"/>
    <w:basedOn w:val="TableNormal"/>
    <w:uiPriority w:val="41"/>
    <w:rsid w:val="004624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624C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624C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624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624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624C7"/>
    <w:tblPr>
      <w:tblStyleRowBandSize w:val="1"/>
      <w:tblStyleColBandSize w:val="1"/>
      <w:tblBorders>
        <w:top w:val="single" w:sz="4" w:space="0" w:color="7AAAE8" w:themeColor="accent1" w:themeTint="66"/>
        <w:left w:val="single" w:sz="4" w:space="0" w:color="7AAAE8" w:themeColor="accent1" w:themeTint="66"/>
        <w:bottom w:val="single" w:sz="4" w:space="0" w:color="7AAAE8" w:themeColor="accent1" w:themeTint="66"/>
        <w:right w:val="single" w:sz="4" w:space="0" w:color="7AAAE8" w:themeColor="accent1" w:themeTint="66"/>
        <w:insideH w:val="single" w:sz="4" w:space="0" w:color="7AAAE8" w:themeColor="accent1" w:themeTint="66"/>
        <w:insideV w:val="single" w:sz="4" w:space="0" w:color="7AAAE8" w:themeColor="accent1" w:themeTint="66"/>
      </w:tblBorders>
    </w:tblPr>
    <w:tblStylePr w:type="firstRow">
      <w:rPr>
        <w:b/>
        <w:bCs/>
      </w:rPr>
      <w:tblPr/>
      <w:tcPr>
        <w:tcBorders>
          <w:bottom w:val="single" w:sz="12" w:space="0" w:color="3880DD" w:themeColor="accent1" w:themeTint="99"/>
        </w:tcBorders>
      </w:tcPr>
    </w:tblStylePr>
    <w:tblStylePr w:type="lastRow">
      <w:rPr>
        <w:b/>
        <w:bCs/>
      </w:rPr>
      <w:tblPr/>
      <w:tcPr>
        <w:tcBorders>
          <w:top w:val="double" w:sz="2" w:space="0" w:color="3880D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624C7"/>
    <w:tblPr>
      <w:tblStyleRowBandSize w:val="1"/>
      <w:tblStyleColBandSize w:val="1"/>
      <w:tblBorders>
        <w:top w:val="single" w:sz="4" w:space="0" w:color="82FBFF" w:themeColor="accent2" w:themeTint="66"/>
        <w:left w:val="single" w:sz="4" w:space="0" w:color="82FBFF" w:themeColor="accent2" w:themeTint="66"/>
        <w:bottom w:val="single" w:sz="4" w:space="0" w:color="82FBFF" w:themeColor="accent2" w:themeTint="66"/>
        <w:right w:val="single" w:sz="4" w:space="0" w:color="82FBFF" w:themeColor="accent2" w:themeTint="66"/>
        <w:insideH w:val="single" w:sz="4" w:space="0" w:color="82FBFF" w:themeColor="accent2" w:themeTint="66"/>
        <w:insideV w:val="single" w:sz="4" w:space="0" w:color="82FBFF" w:themeColor="accent2" w:themeTint="66"/>
      </w:tblBorders>
    </w:tblPr>
    <w:tblStylePr w:type="firstRow">
      <w:rPr>
        <w:b/>
        <w:bCs/>
      </w:rPr>
      <w:tblPr/>
      <w:tcPr>
        <w:tcBorders>
          <w:bottom w:val="single" w:sz="12" w:space="0" w:color="44F9FF" w:themeColor="accent2" w:themeTint="99"/>
        </w:tcBorders>
      </w:tcPr>
    </w:tblStylePr>
    <w:tblStylePr w:type="lastRow">
      <w:rPr>
        <w:b/>
        <w:bCs/>
      </w:rPr>
      <w:tblPr/>
      <w:tcPr>
        <w:tcBorders>
          <w:top w:val="double" w:sz="2" w:space="0" w:color="44F9FF"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624C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4624C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4624C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1406D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rsid w:val="00902F04"/>
    <w:rPr>
      <w:rFonts w:ascii="Times New Roman" w:hAnsi="Times New Roman" w:cs="Times New Roman"/>
    </w:rPr>
  </w:style>
  <w:style w:type="table" w:styleId="GridTable6Colorful">
    <w:name w:val="Grid Table 6 Colorful"/>
    <w:basedOn w:val="TableNormal"/>
    <w:uiPriority w:val="51"/>
    <w:rsid w:val="00845A5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rsid w:val="00827DDC"/>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7682">
      <w:bodyDiv w:val="1"/>
      <w:marLeft w:val="0"/>
      <w:marRight w:val="0"/>
      <w:marTop w:val="0"/>
      <w:marBottom w:val="0"/>
      <w:divBdr>
        <w:top w:val="none" w:sz="0" w:space="0" w:color="auto"/>
        <w:left w:val="none" w:sz="0" w:space="0" w:color="auto"/>
        <w:bottom w:val="none" w:sz="0" w:space="0" w:color="auto"/>
        <w:right w:val="none" w:sz="0" w:space="0" w:color="auto"/>
      </w:divBdr>
    </w:div>
    <w:div w:id="117309847">
      <w:bodyDiv w:val="1"/>
      <w:marLeft w:val="0"/>
      <w:marRight w:val="0"/>
      <w:marTop w:val="0"/>
      <w:marBottom w:val="0"/>
      <w:divBdr>
        <w:top w:val="none" w:sz="0" w:space="0" w:color="auto"/>
        <w:left w:val="none" w:sz="0" w:space="0" w:color="auto"/>
        <w:bottom w:val="none" w:sz="0" w:space="0" w:color="auto"/>
        <w:right w:val="none" w:sz="0" w:space="0" w:color="auto"/>
      </w:divBdr>
    </w:div>
    <w:div w:id="170536256">
      <w:bodyDiv w:val="1"/>
      <w:marLeft w:val="0"/>
      <w:marRight w:val="0"/>
      <w:marTop w:val="0"/>
      <w:marBottom w:val="0"/>
      <w:divBdr>
        <w:top w:val="none" w:sz="0" w:space="0" w:color="auto"/>
        <w:left w:val="none" w:sz="0" w:space="0" w:color="auto"/>
        <w:bottom w:val="none" w:sz="0" w:space="0" w:color="auto"/>
        <w:right w:val="none" w:sz="0" w:space="0" w:color="auto"/>
      </w:divBdr>
      <w:divsChild>
        <w:div w:id="292488210">
          <w:marLeft w:val="-225"/>
          <w:marRight w:val="-225"/>
          <w:marTop w:val="150"/>
          <w:marBottom w:val="0"/>
          <w:divBdr>
            <w:top w:val="none" w:sz="0" w:space="0" w:color="auto"/>
            <w:left w:val="none" w:sz="0" w:space="0" w:color="auto"/>
            <w:bottom w:val="none" w:sz="0" w:space="0" w:color="auto"/>
            <w:right w:val="none" w:sz="0" w:space="0" w:color="auto"/>
          </w:divBdr>
        </w:div>
        <w:div w:id="367728832">
          <w:marLeft w:val="-225"/>
          <w:marRight w:val="-225"/>
          <w:marTop w:val="150"/>
          <w:marBottom w:val="0"/>
          <w:divBdr>
            <w:top w:val="none" w:sz="0" w:space="0" w:color="auto"/>
            <w:left w:val="none" w:sz="0" w:space="0" w:color="auto"/>
            <w:bottom w:val="none" w:sz="0" w:space="0" w:color="auto"/>
            <w:right w:val="none" w:sz="0" w:space="0" w:color="auto"/>
          </w:divBdr>
          <w:divsChild>
            <w:div w:id="796800116">
              <w:marLeft w:val="0"/>
              <w:marRight w:val="0"/>
              <w:marTop w:val="150"/>
              <w:marBottom w:val="0"/>
              <w:divBdr>
                <w:top w:val="none" w:sz="0" w:space="0" w:color="auto"/>
                <w:left w:val="none" w:sz="0" w:space="0" w:color="auto"/>
                <w:bottom w:val="none" w:sz="0" w:space="0" w:color="auto"/>
                <w:right w:val="none" w:sz="0" w:space="0" w:color="auto"/>
              </w:divBdr>
            </w:div>
            <w:div w:id="1470439500">
              <w:marLeft w:val="0"/>
              <w:marRight w:val="0"/>
              <w:marTop w:val="375"/>
              <w:marBottom w:val="375"/>
              <w:divBdr>
                <w:top w:val="none" w:sz="0" w:space="0" w:color="auto"/>
                <w:left w:val="none" w:sz="0" w:space="0" w:color="auto"/>
                <w:bottom w:val="none" w:sz="0" w:space="0" w:color="auto"/>
                <w:right w:val="none" w:sz="0" w:space="0" w:color="auto"/>
              </w:divBdr>
            </w:div>
          </w:divsChild>
        </w:div>
        <w:div w:id="69232242">
          <w:marLeft w:val="-225"/>
          <w:marRight w:val="-225"/>
          <w:marTop w:val="150"/>
          <w:marBottom w:val="0"/>
          <w:divBdr>
            <w:top w:val="none" w:sz="0" w:space="0" w:color="auto"/>
            <w:left w:val="none" w:sz="0" w:space="0" w:color="auto"/>
            <w:bottom w:val="none" w:sz="0" w:space="0" w:color="auto"/>
            <w:right w:val="none" w:sz="0" w:space="0" w:color="auto"/>
          </w:divBdr>
        </w:div>
        <w:div w:id="1225945776">
          <w:marLeft w:val="-225"/>
          <w:marRight w:val="-225"/>
          <w:marTop w:val="150"/>
          <w:marBottom w:val="0"/>
          <w:divBdr>
            <w:top w:val="none" w:sz="0" w:space="0" w:color="auto"/>
            <w:left w:val="none" w:sz="0" w:space="0" w:color="auto"/>
            <w:bottom w:val="none" w:sz="0" w:space="0" w:color="auto"/>
            <w:right w:val="none" w:sz="0" w:space="0" w:color="auto"/>
          </w:divBdr>
        </w:div>
        <w:div w:id="1914003506">
          <w:marLeft w:val="-225"/>
          <w:marRight w:val="-225"/>
          <w:marTop w:val="225"/>
          <w:marBottom w:val="0"/>
          <w:divBdr>
            <w:top w:val="none" w:sz="0" w:space="0" w:color="auto"/>
            <w:left w:val="none" w:sz="0" w:space="0" w:color="auto"/>
            <w:bottom w:val="none" w:sz="0" w:space="0" w:color="auto"/>
            <w:right w:val="none" w:sz="0" w:space="0" w:color="auto"/>
          </w:divBdr>
        </w:div>
        <w:div w:id="316767320">
          <w:marLeft w:val="-225"/>
          <w:marRight w:val="-225"/>
          <w:marTop w:val="150"/>
          <w:marBottom w:val="0"/>
          <w:divBdr>
            <w:top w:val="none" w:sz="0" w:space="0" w:color="auto"/>
            <w:left w:val="none" w:sz="0" w:space="0" w:color="auto"/>
            <w:bottom w:val="none" w:sz="0" w:space="0" w:color="auto"/>
            <w:right w:val="none" w:sz="0" w:space="0" w:color="auto"/>
          </w:divBdr>
        </w:div>
        <w:div w:id="1719889691">
          <w:marLeft w:val="-225"/>
          <w:marRight w:val="-225"/>
          <w:marTop w:val="225"/>
          <w:marBottom w:val="0"/>
          <w:divBdr>
            <w:top w:val="none" w:sz="0" w:space="0" w:color="auto"/>
            <w:left w:val="none" w:sz="0" w:space="0" w:color="auto"/>
            <w:bottom w:val="none" w:sz="0" w:space="0" w:color="auto"/>
            <w:right w:val="none" w:sz="0" w:space="0" w:color="auto"/>
          </w:divBdr>
        </w:div>
      </w:divsChild>
    </w:div>
    <w:div w:id="241959825">
      <w:bodyDiv w:val="1"/>
      <w:marLeft w:val="0"/>
      <w:marRight w:val="0"/>
      <w:marTop w:val="0"/>
      <w:marBottom w:val="0"/>
      <w:divBdr>
        <w:top w:val="none" w:sz="0" w:space="0" w:color="auto"/>
        <w:left w:val="none" w:sz="0" w:space="0" w:color="auto"/>
        <w:bottom w:val="none" w:sz="0" w:space="0" w:color="auto"/>
        <w:right w:val="none" w:sz="0" w:space="0" w:color="auto"/>
      </w:divBdr>
    </w:div>
    <w:div w:id="372536137">
      <w:bodyDiv w:val="1"/>
      <w:marLeft w:val="0"/>
      <w:marRight w:val="0"/>
      <w:marTop w:val="0"/>
      <w:marBottom w:val="0"/>
      <w:divBdr>
        <w:top w:val="none" w:sz="0" w:space="0" w:color="auto"/>
        <w:left w:val="none" w:sz="0" w:space="0" w:color="auto"/>
        <w:bottom w:val="none" w:sz="0" w:space="0" w:color="auto"/>
        <w:right w:val="none" w:sz="0" w:space="0" w:color="auto"/>
      </w:divBdr>
    </w:div>
    <w:div w:id="420838618">
      <w:bodyDiv w:val="1"/>
      <w:marLeft w:val="0"/>
      <w:marRight w:val="0"/>
      <w:marTop w:val="0"/>
      <w:marBottom w:val="0"/>
      <w:divBdr>
        <w:top w:val="none" w:sz="0" w:space="0" w:color="auto"/>
        <w:left w:val="none" w:sz="0" w:space="0" w:color="auto"/>
        <w:bottom w:val="none" w:sz="0" w:space="0" w:color="auto"/>
        <w:right w:val="none" w:sz="0" w:space="0" w:color="auto"/>
      </w:divBdr>
    </w:div>
    <w:div w:id="535392673">
      <w:bodyDiv w:val="1"/>
      <w:marLeft w:val="0"/>
      <w:marRight w:val="0"/>
      <w:marTop w:val="0"/>
      <w:marBottom w:val="0"/>
      <w:divBdr>
        <w:top w:val="none" w:sz="0" w:space="0" w:color="auto"/>
        <w:left w:val="none" w:sz="0" w:space="0" w:color="auto"/>
        <w:bottom w:val="none" w:sz="0" w:space="0" w:color="auto"/>
        <w:right w:val="none" w:sz="0" w:space="0" w:color="auto"/>
      </w:divBdr>
    </w:div>
    <w:div w:id="575631158">
      <w:bodyDiv w:val="1"/>
      <w:marLeft w:val="0"/>
      <w:marRight w:val="0"/>
      <w:marTop w:val="0"/>
      <w:marBottom w:val="0"/>
      <w:divBdr>
        <w:top w:val="none" w:sz="0" w:space="0" w:color="auto"/>
        <w:left w:val="none" w:sz="0" w:space="0" w:color="auto"/>
        <w:bottom w:val="none" w:sz="0" w:space="0" w:color="auto"/>
        <w:right w:val="none" w:sz="0" w:space="0" w:color="auto"/>
      </w:divBdr>
    </w:div>
    <w:div w:id="608009207">
      <w:bodyDiv w:val="1"/>
      <w:marLeft w:val="0"/>
      <w:marRight w:val="0"/>
      <w:marTop w:val="0"/>
      <w:marBottom w:val="0"/>
      <w:divBdr>
        <w:top w:val="none" w:sz="0" w:space="0" w:color="auto"/>
        <w:left w:val="none" w:sz="0" w:space="0" w:color="auto"/>
        <w:bottom w:val="none" w:sz="0" w:space="0" w:color="auto"/>
        <w:right w:val="none" w:sz="0" w:space="0" w:color="auto"/>
      </w:divBdr>
    </w:div>
    <w:div w:id="619532161">
      <w:bodyDiv w:val="1"/>
      <w:marLeft w:val="0"/>
      <w:marRight w:val="0"/>
      <w:marTop w:val="0"/>
      <w:marBottom w:val="0"/>
      <w:divBdr>
        <w:top w:val="none" w:sz="0" w:space="0" w:color="auto"/>
        <w:left w:val="none" w:sz="0" w:space="0" w:color="auto"/>
        <w:bottom w:val="none" w:sz="0" w:space="0" w:color="auto"/>
        <w:right w:val="none" w:sz="0" w:space="0" w:color="auto"/>
      </w:divBdr>
    </w:div>
    <w:div w:id="621351262">
      <w:bodyDiv w:val="1"/>
      <w:marLeft w:val="0"/>
      <w:marRight w:val="0"/>
      <w:marTop w:val="0"/>
      <w:marBottom w:val="0"/>
      <w:divBdr>
        <w:top w:val="none" w:sz="0" w:space="0" w:color="auto"/>
        <w:left w:val="none" w:sz="0" w:space="0" w:color="auto"/>
        <w:bottom w:val="none" w:sz="0" w:space="0" w:color="auto"/>
        <w:right w:val="none" w:sz="0" w:space="0" w:color="auto"/>
      </w:divBdr>
      <w:divsChild>
        <w:div w:id="527378471">
          <w:marLeft w:val="-225"/>
          <w:marRight w:val="-225"/>
          <w:marTop w:val="150"/>
          <w:marBottom w:val="0"/>
          <w:divBdr>
            <w:top w:val="none" w:sz="0" w:space="0" w:color="auto"/>
            <w:left w:val="none" w:sz="0" w:space="0" w:color="auto"/>
            <w:bottom w:val="none" w:sz="0" w:space="0" w:color="auto"/>
            <w:right w:val="none" w:sz="0" w:space="0" w:color="auto"/>
          </w:divBdr>
        </w:div>
        <w:div w:id="1013067413">
          <w:marLeft w:val="-225"/>
          <w:marRight w:val="-225"/>
          <w:marTop w:val="150"/>
          <w:marBottom w:val="0"/>
          <w:divBdr>
            <w:top w:val="none" w:sz="0" w:space="0" w:color="auto"/>
            <w:left w:val="none" w:sz="0" w:space="0" w:color="auto"/>
            <w:bottom w:val="none" w:sz="0" w:space="0" w:color="auto"/>
            <w:right w:val="none" w:sz="0" w:space="0" w:color="auto"/>
          </w:divBdr>
          <w:divsChild>
            <w:div w:id="1788815218">
              <w:marLeft w:val="0"/>
              <w:marRight w:val="0"/>
              <w:marTop w:val="150"/>
              <w:marBottom w:val="0"/>
              <w:divBdr>
                <w:top w:val="none" w:sz="0" w:space="0" w:color="auto"/>
                <w:left w:val="none" w:sz="0" w:space="0" w:color="auto"/>
                <w:bottom w:val="none" w:sz="0" w:space="0" w:color="auto"/>
                <w:right w:val="none" w:sz="0" w:space="0" w:color="auto"/>
              </w:divBdr>
            </w:div>
            <w:div w:id="1475878519">
              <w:marLeft w:val="0"/>
              <w:marRight w:val="0"/>
              <w:marTop w:val="375"/>
              <w:marBottom w:val="375"/>
              <w:divBdr>
                <w:top w:val="none" w:sz="0" w:space="0" w:color="auto"/>
                <w:left w:val="none" w:sz="0" w:space="0" w:color="auto"/>
                <w:bottom w:val="none" w:sz="0" w:space="0" w:color="auto"/>
                <w:right w:val="none" w:sz="0" w:space="0" w:color="auto"/>
              </w:divBdr>
            </w:div>
          </w:divsChild>
        </w:div>
        <w:div w:id="228151070">
          <w:marLeft w:val="-225"/>
          <w:marRight w:val="-225"/>
          <w:marTop w:val="150"/>
          <w:marBottom w:val="0"/>
          <w:divBdr>
            <w:top w:val="none" w:sz="0" w:space="0" w:color="auto"/>
            <w:left w:val="none" w:sz="0" w:space="0" w:color="auto"/>
            <w:bottom w:val="none" w:sz="0" w:space="0" w:color="auto"/>
            <w:right w:val="none" w:sz="0" w:space="0" w:color="auto"/>
          </w:divBdr>
        </w:div>
        <w:div w:id="1348828072">
          <w:marLeft w:val="-225"/>
          <w:marRight w:val="-225"/>
          <w:marTop w:val="150"/>
          <w:marBottom w:val="0"/>
          <w:divBdr>
            <w:top w:val="none" w:sz="0" w:space="0" w:color="auto"/>
            <w:left w:val="none" w:sz="0" w:space="0" w:color="auto"/>
            <w:bottom w:val="none" w:sz="0" w:space="0" w:color="auto"/>
            <w:right w:val="none" w:sz="0" w:space="0" w:color="auto"/>
          </w:divBdr>
        </w:div>
        <w:div w:id="2138911593">
          <w:marLeft w:val="-225"/>
          <w:marRight w:val="-225"/>
          <w:marTop w:val="225"/>
          <w:marBottom w:val="0"/>
          <w:divBdr>
            <w:top w:val="none" w:sz="0" w:space="0" w:color="auto"/>
            <w:left w:val="none" w:sz="0" w:space="0" w:color="auto"/>
            <w:bottom w:val="none" w:sz="0" w:space="0" w:color="auto"/>
            <w:right w:val="none" w:sz="0" w:space="0" w:color="auto"/>
          </w:divBdr>
        </w:div>
        <w:div w:id="1203246348">
          <w:marLeft w:val="-225"/>
          <w:marRight w:val="-225"/>
          <w:marTop w:val="150"/>
          <w:marBottom w:val="0"/>
          <w:divBdr>
            <w:top w:val="none" w:sz="0" w:space="0" w:color="auto"/>
            <w:left w:val="none" w:sz="0" w:space="0" w:color="auto"/>
            <w:bottom w:val="none" w:sz="0" w:space="0" w:color="auto"/>
            <w:right w:val="none" w:sz="0" w:space="0" w:color="auto"/>
          </w:divBdr>
        </w:div>
        <w:div w:id="1949583663">
          <w:marLeft w:val="-225"/>
          <w:marRight w:val="-225"/>
          <w:marTop w:val="225"/>
          <w:marBottom w:val="0"/>
          <w:divBdr>
            <w:top w:val="none" w:sz="0" w:space="0" w:color="auto"/>
            <w:left w:val="none" w:sz="0" w:space="0" w:color="auto"/>
            <w:bottom w:val="none" w:sz="0" w:space="0" w:color="auto"/>
            <w:right w:val="none" w:sz="0" w:space="0" w:color="auto"/>
          </w:divBdr>
        </w:div>
      </w:divsChild>
    </w:div>
    <w:div w:id="737703332">
      <w:bodyDiv w:val="1"/>
      <w:marLeft w:val="0"/>
      <w:marRight w:val="0"/>
      <w:marTop w:val="0"/>
      <w:marBottom w:val="0"/>
      <w:divBdr>
        <w:top w:val="none" w:sz="0" w:space="0" w:color="auto"/>
        <w:left w:val="none" w:sz="0" w:space="0" w:color="auto"/>
        <w:bottom w:val="none" w:sz="0" w:space="0" w:color="auto"/>
        <w:right w:val="none" w:sz="0" w:space="0" w:color="auto"/>
      </w:divBdr>
    </w:div>
    <w:div w:id="809446017">
      <w:bodyDiv w:val="1"/>
      <w:marLeft w:val="0"/>
      <w:marRight w:val="0"/>
      <w:marTop w:val="0"/>
      <w:marBottom w:val="0"/>
      <w:divBdr>
        <w:top w:val="none" w:sz="0" w:space="0" w:color="auto"/>
        <w:left w:val="none" w:sz="0" w:space="0" w:color="auto"/>
        <w:bottom w:val="none" w:sz="0" w:space="0" w:color="auto"/>
        <w:right w:val="none" w:sz="0" w:space="0" w:color="auto"/>
      </w:divBdr>
    </w:div>
    <w:div w:id="829172458">
      <w:bodyDiv w:val="1"/>
      <w:marLeft w:val="0"/>
      <w:marRight w:val="0"/>
      <w:marTop w:val="0"/>
      <w:marBottom w:val="0"/>
      <w:divBdr>
        <w:top w:val="none" w:sz="0" w:space="0" w:color="auto"/>
        <w:left w:val="none" w:sz="0" w:space="0" w:color="auto"/>
        <w:bottom w:val="none" w:sz="0" w:space="0" w:color="auto"/>
        <w:right w:val="none" w:sz="0" w:space="0" w:color="auto"/>
      </w:divBdr>
    </w:div>
    <w:div w:id="835851395">
      <w:bodyDiv w:val="1"/>
      <w:marLeft w:val="0"/>
      <w:marRight w:val="0"/>
      <w:marTop w:val="0"/>
      <w:marBottom w:val="0"/>
      <w:divBdr>
        <w:top w:val="none" w:sz="0" w:space="0" w:color="auto"/>
        <w:left w:val="none" w:sz="0" w:space="0" w:color="auto"/>
        <w:bottom w:val="none" w:sz="0" w:space="0" w:color="auto"/>
        <w:right w:val="none" w:sz="0" w:space="0" w:color="auto"/>
      </w:divBdr>
    </w:div>
    <w:div w:id="945623674">
      <w:bodyDiv w:val="1"/>
      <w:marLeft w:val="0"/>
      <w:marRight w:val="0"/>
      <w:marTop w:val="0"/>
      <w:marBottom w:val="0"/>
      <w:divBdr>
        <w:top w:val="none" w:sz="0" w:space="0" w:color="auto"/>
        <w:left w:val="none" w:sz="0" w:space="0" w:color="auto"/>
        <w:bottom w:val="none" w:sz="0" w:space="0" w:color="auto"/>
        <w:right w:val="none" w:sz="0" w:space="0" w:color="auto"/>
      </w:divBdr>
    </w:div>
    <w:div w:id="1386761331">
      <w:bodyDiv w:val="1"/>
      <w:marLeft w:val="0"/>
      <w:marRight w:val="0"/>
      <w:marTop w:val="0"/>
      <w:marBottom w:val="0"/>
      <w:divBdr>
        <w:top w:val="none" w:sz="0" w:space="0" w:color="auto"/>
        <w:left w:val="none" w:sz="0" w:space="0" w:color="auto"/>
        <w:bottom w:val="none" w:sz="0" w:space="0" w:color="auto"/>
        <w:right w:val="none" w:sz="0" w:space="0" w:color="auto"/>
      </w:divBdr>
    </w:div>
    <w:div w:id="1455097330">
      <w:bodyDiv w:val="1"/>
      <w:marLeft w:val="0"/>
      <w:marRight w:val="0"/>
      <w:marTop w:val="0"/>
      <w:marBottom w:val="0"/>
      <w:divBdr>
        <w:top w:val="none" w:sz="0" w:space="0" w:color="auto"/>
        <w:left w:val="none" w:sz="0" w:space="0" w:color="auto"/>
        <w:bottom w:val="none" w:sz="0" w:space="0" w:color="auto"/>
        <w:right w:val="none" w:sz="0" w:space="0" w:color="auto"/>
      </w:divBdr>
      <w:divsChild>
        <w:div w:id="1790661041">
          <w:marLeft w:val="0"/>
          <w:marRight w:val="0"/>
          <w:marTop w:val="0"/>
          <w:marBottom w:val="369"/>
          <w:divBdr>
            <w:top w:val="none" w:sz="0" w:space="0" w:color="auto"/>
            <w:left w:val="none" w:sz="0" w:space="0" w:color="auto"/>
            <w:bottom w:val="none" w:sz="0" w:space="0" w:color="auto"/>
            <w:right w:val="none" w:sz="0" w:space="0" w:color="auto"/>
          </w:divBdr>
          <w:divsChild>
            <w:div w:id="221336988">
              <w:marLeft w:val="0"/>
              <w:marRight w:val="0"/>
              <w:marTop w:val="0"/>
              <w:marBottom w:val="0"/>
              <w:divBdr>
                <w:top w:val="none" w:sz="0" w:space="0" w:color="auto"/>
                <w:left w:val="none" w:sz="0" w:space="0" w:color="auto"/>
                <w:bottom w:val="none" w:sz="0" w:space="0" w:color="auto"/>
                <w:right w:val="none" w:sz="0" w:space="0" w:color="auto"/>
              </w:divBdr>
            </w:div>
          </w:divsChild>
        </w:div>
        <w:div w:id="461004621">
          <w:marLeft w:val="0"/>
          <w:marRight w:val="0"/>
          <w:marTop w:val="0"/>
          <w:marBottom w:val="369"/>
          <w:divBdr>
            <w:top w:val="none" w:sz="0" w:space="0" w:color="auto"/>
            <w:left w:val="none" w:sz="0" w:space="0" w:color="auto"/>
            <w:bottom w:val="none" w:sz="0" w:space="0" w:color="auto"/>
            <w:right w:val="none" w:sz="0" w:space="0" w:color="auto"/>
          </w:divBdr>
        </w:div>
        <w:div w:id="153956631">
          <w:marLeft w:val="0"/>
          <w:marRight w:val="0"/>
          <w:marTop w:val="0"/>
          <w:marBottom w:val="369"/>
          <w:divBdr>
            <w:top w:val="none" w:sz="0" w:space="0" w:color="auto"/>
            <w:left w:val="none" w:sz="0" w:space="0" w:color="auto"/>
            <w:bottom w:val="none" w:sz="0" w:space="0" w:color="auto"/>
            <w:right w:val="none" w:sz="0" w:space="0" w:color="auto"/>
          </w:divBdr>
          <w:divsChild>
            <w:div w:id="8305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4653">
      <w:bodyDiv w:val="1"/>
      <w:marLeft w:val="0"/>
      <w:marRight w:val="0"/>
      <w:marTop w:val="0"/>
      <w:marBottom w:val="0"/>
      <w:divBdr>
        <w:top w:val="none" w:sz="0" w:space="0" w:color="auto"/>
        <w:left w:val="none" w:sz="0" w:space="0" w:color="auto"/>
        <w:bottom w:val="none" w:sz="0" w:space="0" w:color="auto"/>
        <w:right w:val="none" w:sz="0" w:space="0" w:color="auto"/>
      </w:divBdr>
    </w:div>
    <w:div w:id="1946883308">
      <w:bodyDiv w:val="1"/>
      <w:marLeft w:val="0"/>
      <w:marRight w:val="0"/>
      <w:marTop w:val="0"/>
      <w:marBottom w:val="0"/>
      <w:divBdr>
        <w:top w:val="none" w:sz="0" w:space="0" w:color="auto"/>
        <w:left w:val="none" w:sz="0" w:space="0" w:color="auto"/>
        <w:bottom w:val="none" w:sz="0" w:space="0" w:color="auto"/>
        <w:right w:val="none" w:sz="0" w:space="0" w:color="auto"/>
      </w:divBdr>
    </w:div>
    <w:div w:id="1978801079">
      <w:bodyDiv w:val="1"/>
      <w:marLeft w:val="0"/>
      <w:marRight w:val="0"/>
      <w:marTop w:val="0"/>
      <w:marBottom w:val="0"/>
      <w:divBdr>
        <w:top w:val="none" w:sz="0" w:space="0" w:color="auto"/>
        <w:left w:val="none" w:sz="0" w:space="0" w:color="auto"/>
        <w:bottom w:val="none" w:sz="0" w:space="0" w:color="auto"/>
        <w:right w:val="none" w:sz="0" w:space="0" w:color="auto"/>
      </w:divBdr>
    </w:div>
    <w:div w:id="2100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scholarworks.calstate.edu/downloads/1g05ff65f"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www.researchgate.net/post/What_are_the_differences_in_first_order_derivative_edge_detection_algorithms_and_second_order_edge_detection_algorith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dreamstime.com/pen-organizer-black-coffee-laptop-black-background-close-up-pen-organizer-black-coffee-laptop-black-background-image101116944"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hyperlink" Target="https://en.wikipedia.org/wiki/Sobel_operator"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s://lokeshdhakar.com/projects/lightbox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hyperlink" Target="https://en.wikipedia.org/wiki/Prewitt_operator" TargetMode="External"/><Relationship Id="rId30" Type="http://schemas.openxmlformats.org/officeDocument/2006/relationships/hyperlink" Target="https://homepages.inf.ed.ac.uk/rbf/HIPR2/log.htm"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es\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F50D68-4BBB-4FE8-B4ED-433529A17C92}">
  <ds:schemaRefs>
    <ds:schemaRef ds:uri="http://schemas.openxmlformats.org/officeDocument/2006/bibliography"/>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33</Pages>
  <Words>3385</Words>
  <Characters>19295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2021-10-26T19:16:00Z</dcterms:created>
  <dcterms:modified xsi:type="dcterms:W3CDTF">2021-11-02T20:39:00Z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