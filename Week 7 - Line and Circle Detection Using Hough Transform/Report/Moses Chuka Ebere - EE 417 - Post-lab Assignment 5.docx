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421"/>
        <w:gridCol w:w="572"/>
        <w:gridCol w:w="4497"/>
        <w:gridCol w:w="4291"/>
        <w:gridCol w:w="464"/>
        <w:gridCol w:w="421"/>
        <w:gridCol w:w="107"/>
        <w:gridCol w:w="17"/>
      </w:tblGrid>
      <w:tr w:rsidR="00A81248" w:rsidRPr="003A798E" w14:paraId="312EF5F5" w14:textId="77777777" w:rsidTr="00AA3CF0">
        <w:tc>
          <w:tcPr>
            <w:tcW w:w="5490" w:type="dxa"/>
            <w:gridSpan w:val="3"/>
          </w:tcPr>
          <w:p w14:paraId="42A09B3B" w14:textId="694BE19E" w:rsidR="00A81248" w:rsidRPr="003A798E" w:rsidRDefault="00A81248" w:rsidP="00A81248">
            <w:pPr>
              <w:pStyle w:val="GraphicAnchor"/>
            </w:pPr>
          </w:p>
        </w:tc>
        <w:tc>
          <w:tcPr>
            <w:tcW w:w="5300" w:type="dxa"/>
            <w:gridSpan w:val="5"/>
          </w:tcPr>
          <w:p w14:paraId="266FFC4E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6E541B5D" w14:textId="77777777" w:rsidTr="00AA3CF0">
        <w:trPr>
          <w:trHeight w:val="2719"/>
        </w:trPr>
        <w:tc>
          <w:tcPr>
            <w:tcW w:w="5490" w:type="dxa"/>
            <w:gridSpan w:val="3"/>
          </w:tcPr>
          <w:p w14:paraId="719E85A0" w14:textId="058FF490" w:rsidR="00D80E21" w:rsidRPr="00B2547A" w:rsidRDefault="00B2547A" w:rsidP="00D80E21">
            <w:pPr>
              <w:pStyle w:val="Heading1"/>
              <w:rPr>
                <w:sz w:val="48"/>
                <w:szCs w:val="48"/>
              </w:rPr>
            </w:pPr>
            <w:r w:rsidRPr="00B2547A">
              <w:rPr>
                <w:sz w:val="48"/>
                <w:szCs w:val="48"/>
              </w:rPr>
              <w:t>LINE AND CIRCLE DETECTION USING HOUGH TRANSFORM</w:t>
            </w:r>
          </w:p>
        </w:tc>
        <w:tc>
          <w:tcPr>
            <w:tcW w:w="5300" w:type="dxa"/>
            <w:gridSpan w:val="5"/>
          </w:tcPr>
          <w:p w14:paraId="69795238" w14:textId="71C00929" w:rsidR="00A81248" w:rsidRPr="003A798E" w:rsidRDefault="00DF0E78"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99C7148" wp14:editId="4610E9F6">
                      <wp:simplePos x="0" y="0"/>
                      <wp:positionH relativeFrom="margin">
                        <wp:posOffset>-4007485</wp:posOffset>
                      </wp:positionH>
                      <wp:positionV relativeFrom="page">
                        <wp:posOffset>-525780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6AA710" id="Group 1" o:spid="_x0000_s1026" alt="&quot;&quot;" style="position:absolute;margin-left:-315.55pt;margin-top:-41.4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</w:tr>
      <w:tr w:rsidR="00A81248" w:rsidRPr="003A798E" w14:paraId="6349102A" w14:textId="77777777" w:rsidTr="00AA3CF0">
        <w:trPr>
          <w:trHeight w:val="8059"/>
        </w:trPr>
        <w:tc>
          <w:tcPr>
            <w:tcW w:w="5490" w:type="dxa"/>
            <w:gridSpan w:val="3"/>
          </w:tcPr>
          <w:p w14:paraId="2BAAA3A4" w14:textId="08A9B637" w:rsidR="00A81248" w:rsidRPr="003A798E" w:rsidRDefault="00A81248"/>
        </w:tc>
        <w:tc>
          <w:tcPr>
            <w:tcW w:w="5300" w:type="dxa"/>
            <w:gridSpan w:val="5"/>
          </w:tcPr>
          <w:p w14:paraId="4C5490EF" w14:textId="19898D6E" w:rsidR="00A81248" w:rsidRPr="003A798E" w:rsidRDefault="008008D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8D532BC" wp14:editId="3F1311DB">
                      <wp:simplePos x="0" y="0"/>
                      <wp:positionH relativeFrom="column">
                        <wp:posOffset>-78105</wp:posOffset>
                      </wp:positionH>
                      <wp:positionV relativeFrom="paragraph">
                        <wp:posOffset>5052060</wp:posOffset>
                      </wp:positionV>
                      <wp:extent cx="1828800" cy="274566"/>
                      <wp:effectExtent l="0" t="0" r="0" b="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0" cy="27456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5831B2D" w14:textId="243665E3" w:rsidR="00D253A5" w:rsidRDefault="00081012" w:rsidP="008008DB">
                                  <w:r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NOVEM</w:t>
                                  </w:r>
                                  <w:r w:rsidR="00047A58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BER</w:t>
                                  </w:r>
                                  <w:r w:rsidR="00F45916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 xml:space="preserve"> </w:t>
                                  </w:r>
                                  <w:r w:rsidR="00B2547A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16</w:t>
                                  </w:r>
                                  <w:r w:rsidR="00D253A5">
                                    <w:rPr>
                                      <w:rFonts w:ascii="Calibri" w:eastAsia="Calibri" w:hAnsi="Calibri" w:cs="Calibri"/>
                                      <w:color w:val="082A75"/>
                                      <w:sz w:val="32"/>
                                    </w:rPr>
                                    <w:t>, 2021</w:t>
                                  </w:r>
                                </w:p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8D532BC" id="Rectangle 44" o:spid="_x0000_s1026" style="position:absolute;margin-left:-6.15pt;margin-top:397.8pt;width:2in;height:21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" filled="f" stroked="f">
                      <v:textbox inset="0,0,0,0">
                        <w:txbxContent>
                          <w:p w14:paraId="75831B2D" w14:textId="243665E3" w:rsidR="00D253A5" w:rsidRDefault="00081012" w:rsidP="008008DB">
                            <w:r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NOVEM</w:t>
                            </w:r>
                            <w:r w:rsidR="00047A58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BER</w:t>
                            </w:r>
                            <w:r w:rsidR="00F45916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 xml:space="preserve"> </w:t>
                            </w:r>
                            <w:r w:rsidR="00B2547A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16</w:t>
                            </w:r>
                            <w:r w:rsidR="00D253A5">
                              <w:rPr>
                                <w:rFonts w:ascii="Calibri" w:eastAsia="Calibri" w:hAnsi="Calibri" w:cs="Calibri"/>
                                <w:color w:val="082A75"/>
                                <w:sz w:val="32"/>
                              </w:rPr>
                              <w:t>, 2021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A81248" w:rsidRPr="003A798E" w14:paraId="1454CC64" w14:textId="77777777" w:rsidTr="00AA3CF0">
        <w:trPr>
          <w:trHeight w:val="1299"/>
        </w:trPr>
        <w:tc>
          <w:tcPr>
            <w:tcW w:w="5490" w:type="dxa"/>
            <w:gridSpan w:val="3"/>
          </w:tcPr>
          <w:p w14:paraId="04FE1851" w14:textId="5F184A96" w:rsidR="00A81248" w:rsidRPr="003A798E" w:rsidRDefault="00A24FD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989073A" wp14:editId="7D24A0BA">
                      <wp:simplePos x="0" y="0"/>
                      <wp:positionH relativeFrom="column">
                        <wp:posOffset>3408045</wp:posOffset>
                      </wp:positionH>
                      <wp:positionV relativeFrom="paragraph">
                        <wp:posOffset>219710</wp:posOffset>
                      </wp:positionV>
                      <wp:extent cx="1579245" cy="45085"/>
                      <wp:effectExtent l="0" t="19050" r="20955" b="0"/>
                      <wp:wrapNone/>
                      <wp:docPr id="68" name="Shap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9245" cy="450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1493520">
                                    <a:moveTo>
                                      <a:pt x="0" y="0"/>
                                    </a:moveTo>
                                    <a:lnTo>
                                      <a:pt x="1493520" y="0"/>
                                    </a:lnTo>
                                  </a:path>
                                </a:pathLst>
                              </a:custGeom>
                              <a:ln w="38100" cap="flat">
                                <a:round/>
                              </a:ln>
                            </wps:spPr>
                            <wps:style>
                              <a:lnRef idx="1">
                                <a:srgbClr val="082A75"/>
                              </a:lnRef>
                              <a:fillRef idx="0">
                                <a:srgbClr val="000000">
                                  <a:alpha val="0"/>
                                </a:srgbClr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0739D6" id="Shape 68" o:spid="_x0000_s1026" style="position:absolute;margin-left:268.35pt;margin-top:17.3pt;width:124.35pt;height: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49352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" path="m,l1493520,e" filled="f" strokecolor="#052875" strokeweight="3pt">
                      <v:path arrowok="t" textboxrect="0,0,1493520,45085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5D1FA7" wp14:editId="0E944EDA">
                      <wp:simplePos x="0" y="0"/>
                      <wp:positionH relativeFrom="column">
                        <wp:posOffset>3398520</wp:posOffset>
                      </wp:positionH>
                      <wp:positionV relativeFrom="paragraph">
                        <wp:posOffset>389255</wp:posOffset>
                      </wp:positionV>
                      <wp:extent cx="3619500" cy="1381125"/>
                      <wp:effectExtent l="0" t="0" r="0" b="0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9500" cy="13811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D0054E" w14:textId="4C5B1DFD" w:rsidR="00D253A5" w:rsidRPr="00D80E21" w:rsidRDefault="004B6DFE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TA’s</w:t>
                                  </w:r>
                                  <w:r w:rsidR="00726C4B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Muhammed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Zemzemo</w:t>
                                  </w:r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ğlu</w:t>
                                  </w:r>
                                  <w:proofErr w:type="spellEnd"/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and Mehmet </w:t>
                                  </w:r>
                                  <w:proofErr w:type="spellStart"/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Emin</w:t>
                                  </w:r>
                                  <w:proofErr w:type="spellEnd"/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</w:t>
                                  </w:r>
                                  <w:proofErr w:type="spellStart"/>
                                  <w:r w:rsidR="00C73BCA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Mumcuoğlu</w:t>
                                  </w:r>
                                  <w:proofErr w:type="spellEnd"/>
                                  <w:r w:rsidR="00D80E21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</w:t>
                                  </w:r>
                                </w:p>
                                <w:p w14:paraId="1F0DB1E0" w14:textId="6B6D9A77" w:rsidR="00D253A5" w:rsidRDefault="00D253A5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  <w:lang w:val="tr-TR"/>
                                    </w:rPr>
                                  </w:pPr>
                                </w:p>
                                <w:p w14:paraId="66CBBAFE" w14:textId="44A8FD7C" w:rsidR="00D253A5" w:rsidRDefault="00D253A5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Name</w:t>
                                  </w:r>
                                  <w:r w:rsidR="002E6E52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of Student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: Moses Chuka E</w:t>
                                  </w:r>
                                  <w:r w:rsidR="0078425C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bere</w:t>
                                  </w:r>
                                </w:p>
                                <w:p w14:paraId="6ADB8578" w14:textId="42C1659D" w:rsidR="00D80E21" w:rsidRDefault="00D80E21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S</w:t>
                                  </w:r>
                                  <w:r w:rsidR="00256F64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tudent Number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: </w:t>
                                  </w:r>
                                  <w:r w:rsidR="00256F64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  <w:lang w:val="tr-TR"/>
                                    </w:rPr>
                                    <w:t>31491</w:t>
                                  </w:r>
                                </w:p>
                                <w:p w14:paraId="37B3F73C" w14:textId="48731A5F" w:rsidR="00D253A5" w:rsidRDefault="00256F64" w:rsidP="008008DB">
                                  <w:pP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Course</w:t>
                                  </w:r>
                                  <w:r w:rsidR="00D253A5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: 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Computer Vision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 (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 xml:space="preserve">E </w:t>
                                  </w:r>
                                  <w:r w:rsidR="005D740D"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417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color w:val="082A75"/>
                                      <w:sz w:val="30"/>
                                    </w:rPr>
                                    <w:t>)</w:t>
                                  </w:r>
                                </w:p>
                                <w:p w14:paraId="5AC6DA53" w14:textId="77777777" w:rsidR="00D253A5" w:rsidRPr="008008DB" w:rsidRDefault="00D253A5" w:rsidP="008008DB"/>
                              </w:txbxContent>
                            </wps:txbx>
                            <wps:bodyPr horzOverflow="overflow" vert="horz" wrap="square" lIns="0" tIns="0" rIns="0" bIns="0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5D1FA7" id="Rectangle 47" o:spid="_x0000_s1027" style="position:absolute;margin-left:267.6pt;margin-top:30.65pt;width:285pt;height:10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" filled="f" stroked="f">
                      <v:textbox inset="0,0,0,0">
                        <w:txbxContent>
                          <w:p w14:paraId="43D0054E" w14:textId="4C5B1DFD" w:rsidR="00D253A5" w:rsidRPr="00D80E21" w:rsidRDefault="004B6DFE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TA’s</w:t>
                            </w:r>
                            <w:r w:rsidR="00726C4B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: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Muhammed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Zemzemo</w:t>
                            </w:r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ğlu</w:t>
                            </w:r>
                            <w:proofErr w:type="spellEnd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and Mehmet </w:t>
                            </w:r>
                            <w:proofErr w:type="spellStart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Emin</w:t>
                            </w:r>
                            <w:proofErr w:type="spellEnd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</w:t>
                            </w:r>
                            <w:proofErr w:type="spellStart"/>
                            <w:r w:rsidR="00C73BCA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Mumcuoğlu</w:t>
                            </w:r>
                            <w:proofErr w:type="spellEnd"/>
                            <w:r w:rsidR="00D80E21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</w:t>
                            </w:r>
                          </w:p>
                          <w:p w14:paraId="1F0DB1E0" w14:textId="6B6D9A77" w:rsidR="00D253A5" w:rsidRDefault="00D253A5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  <w:lang w:val="tr-TR"/>
                              </w:rPr>
                            </w:pPr>
                          </w:p>
                          <w:p w14:paraId="66CBBAFE" w14:textId="44A8FD7C" w:rsidR="00D253A5" w:rsidRDefault="00D253A5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Name</w:t>
                            </w:r>
                            <w:r w:rsidR="002E6E52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of Student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: Moses Chuka E</w:t>
                            </w:r>
                            <w:r w:rsidR="0078425C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bere</w:t>
                            </w:r>
                          </w:p>
                          <w:p w14:paraId="6ADB8578" w14:textId="42C1659D" w:rsidR="00D80E21" w:rsidRDefault="00D80E21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S</w:t>
                            </w:r>
                            <w:r w:rsidR="00256F64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tudent Number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: </w:t>
                            </w:r>
                            <w:r w:rsidR="00256F64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  <w:lang w:val="tr-TR"/>
                              </w:rPr>
                              <w:t>31491</w:t>
                            </w:r>
                          </w:p>
                          <w:p w14:paraId="37B3F73C" w14:textId="48731A5F" w:rsidR="00D253A5" w:rsidRDefault="00256F64" w:rsidP="008008DB">
                            <w:pP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Course</w:t>
                            </w:r>
                            <w:r w:rsidR="00D253A5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: 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Computer Vision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 (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 xml:space="preserve">E </w:t>
                            </w:r>
                            <w:r w:rsidR="005D740D"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417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82A75"/>
                                <w:sz w:val="30"/>
                              </w:rPr>
                              <w:t>)</w:t>
                            </w:r>
                          </w:p>
                          <w:p w14:paraId="5AC6DA53" w14:textId="77777777" w:rsidR="00D253A5" w:rsidRPr="008008DB" w:rsidRDefault="00D253A5" w:rsidP="008008DB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5300" w:type="dxa"/>
            <w:gridSpan w:val="5"/>
          </w:tcPr>
          <w:p w14:paraId="22F794F9" w14:textId="00E4A847" w:rsidR="00A81248" w:rsidRPr="003A798E" w:rsidRDefault="00A81248" w:rsidP="00A81248">
            <w:pPr>
              <w:pStyle w:val="Heading2"/>
            </w:pPr>
          </w:p>
          <w:p w14:paraId="0F1ADB1E" w14:textId="44873300" w:rsidR="00A81248" w:rsidRPr="008414CE" w:rsidRDefault="00A81248" w:rsidP="00C66528">
            <w:pPr>
              <w:pStyle w:val="Heading2"/>
              <w:rPr>
                <w:sz w:val="28"/>
                <w:szCs w:val="28"/>
              </w:rPr>
            </w:pPr>
          </w:p>
        </w:tc>
      </w:tr>
      <w:tr w:rsidR="00A81248" w:rsidRPr="003A798E" w14:paraId="7DAF7950" w14:textId="77777777" w:rsidTr="00AA3CF0">
        <w:trPr>
          <w:trHeight w:val="1402"/>
        </w:trPr>
        <w:tc>
          <w:tcPr>
            <w:tcW w:w="5490" w:type="dxa"/>
            <w:gridSpan w:val="3"/>
          </w:tcPr>
          <w:p w14:paraId="1431DE8A" w14:textId="77777777" w:rsidR="00A81248" w:rsidRPr="003A798E" w:rsidRDefault="00A81248"/>
        </w:tc>
        <w:tc>
          <w:tcPr>
            <w:tcW w:w="5300" w:type="dxa"/>
            <w:gridSpan w:val="5"/>
          </w:tcPr>
          <w:p w14:paraId="39DA1048" w14:textId="13229D5E" w:rsidR="00A81248" w:rsidRPr="003A798E" w:rsidRDefault="00A81248" w:rsidP="00A81248">
            <w:pPr>
              <w:pStyle w:val="Heading2"/>
            </w:pPr>
          </w:p>
        </w:tc>
      </w:tr>
      <w:tr w:rsidR="001205A1" w:rsidRPr="003A798E" w14:paraId="15E5C104" w14:textId="77777777" w:rsidTr="00AA3CF0">
        <w:tblPrEx>
          <w:shd w:val="clear" w:color="auto" w:fill="EDF0F4" w:themeFill="accent3"/>
          <w:tblCellMar>
            <w:left w:w="0" w:type="dxa"/>
            <w:right w:w="0" w:type="dxa"/>
          </w:tblCellMar>
        </w:tblPrEx>
        <w:trPr>
          <w:gridAfter w:val="2"/>
          <w:wAfter w:w="124" w:type="dxa"/>
          <w:trHeight w:val="4599"/>
        </w:trPr>
        <w:tc>
          <w:tcPr>
            <w:tcW w:w="421" w:type="dxa"/>
            <w:shd w:val="clear" w:color="auto" w:fill="EDF0F4" w:themeFill="accent3"/>
          </w:tcPr>
          <w:p w14:paraId="3E5FA63C" w14:textId="77777777" w:rsidR="001205A1" w:rsidRPr="003A798E" w:rsidRDefault="001205A1"/>
        </w:tc>
        <w:tc>
          <w:tcPr>
            <w:tcW w:w="9824" w:type="dxa"/>
            <w:gridSpan w:val="4"/>
            <w:shd w:val="clear" w:color="auto" w:fill="EDF0F4" w:themeFill="accent3"/>
          </w:tcPr>
          <w:p w14:paraId="5C27C195" w14:textId="03AE737C" w:rsidR="000565C7" w:rsidRPr="00763268" w:rsidRDefault="00A861E0" w:rsidP="00763268">
            <w:pPr>
              <w:pStyle w:val="Heading3"/>
              <w:jc w:val="center"/>
              <w:rPr>
                <w:sz w:val="50"/>
                <w:szCs w:val="50"/>
              </w:rPr>
            </w:pPr>
            <w:r>
              <w:rPr>
                <w:sz w:val="50"/>
                <w:szCs w:val="50"/>
              </w:rPr>
              <w:t>TABLE OF CONTENTS</w:t>
            </w:r>
          </w:p>
          <w:p w14:paraId="166BB01A" w14:textId="68E5D2CE" w:rsidR="00F93931" w:rsidRDefault="00F93931" w:rsidP="00F93931"/>
          <w:p w14:paraId="706960C2" w14:textId="0E24D66A" w:rsidR="00F93931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Introduction</w:t>
            </w:r>
          </w:p>
          <w:p w14:paraId="61FAC588" w14:textId="77777777" w:rsidR="00A861E0" w:rsidRDefault="00A861E0" w:rsidP="00A861E0">
            <w:pPr>
              <w:pStyle w:val="ListParagraph"/>
              <w:ind w:left="1080"/>
              <w:rPr>
                <w:rFonts w:ascii="Cambria Math" w:hAnsi="Cambria Math"/>
                <w:sz w:val="60"/>
                <w:szCs w:val="60"/>
              </w:rPr>
            </w:pPr>
          </w:p>
          <w:p w14:paraId="170C23E0" w14:textId="67552A1C" w:rsidR="00A861E0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Explanation of Methods</w:t>
            </w:r>
          </w:p>
          <w:p w14:paraId="47C910D5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176D0C00" w14:textId="67864260" w:rsidR="00A861E0" w:rsidRDefault="00832E57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Results</w:t>
            </w:r>
          </w:p>
          <w:p w14:paraId="4D721E03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71F0F91A" w14:textId="5681BE32" w:rsidR="003D734E" w:rsidRDefault="00832E57" w:rsidP="003D734E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Multiple Results</w:t>
            </w:r>
          </w:p>
          <w:p w14:paraId="6D829F96" w14:textId="77777777" w:rsidR="004357DF" w:rsidRPr="004357DF" w:rsidRDefault="004357DF" w:rsidP="004357DF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4A6A5D1B" w14:textId="2E5DB253" w:rsidR="004357DF" w:rsidRDefault="00053CFB" w:rsidP="003D734E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 xml:space="preserve">Post-lab </w:t>
            </w:r>
            <w:r w:rsidR="004357DF">
              <w:rPr>
                <w:rFonts w:ascii="Cambria Math" w:hAnsi="Cambria Math"/>
                <w:sz w:val="60"/>
                <w:szCs w:val="60"/>
              </w:rPr>
              <w:t>Questions</w:t>
            </w:r>
          </w:p>
          <w:p w14:paraId="1C306223" w14:textId="77777777" w:rsidR="00A861E0" w:rsidRPr="00A861E0" w:rsidRDefault="00A861E0" w:rsidP="00A861E0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74EDA13F" w14:textId="00EF8F18" w:rsidR="00A861E0" w:rsidRDefault="00023705" w:rsidP="00FA2746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>Discussion</w:t>
            </w:r>
          </w:p>
          <w:p w14:paraId="443D88C4" w14:textId="4B9899C9" w:rsidR="003D734E" w:rsidRPr="00023705" w:rsidRDefault="001678EF" w:rsidP="00023705">
            <w:pPr>
              <w:pStyle w:val="ListParagraph"/>
              <w:tabs>
                <w:tab w:val="left" w:pos="7761"/>
              </w:tabs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ab/>
            </w:r>
          </w:p>
          <w:p w14:paraId="7CF7F517" w14:textId="057E8B27" w:rsidR="002C4C83" w:rsidRDefault="003D734E" w:rsidP="006455C3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 w:rsidRPr="003D734E">
              <w:rPr>
                <w:rFonts w:ascii="Cambria Math" w:hAnsi="Cambria Math"/>
                <w:sz w:val="60"/>
                <w:szCs w:val="60"/>
              </w:rPr>
              <w:t>References</w:t>
            </w:r>
          </w:p>
          <w:p w14:paraId="22E8B457" w14:textId="77777777" w:rsidR="00416D2F" w:rsidRPr="00416D2F" w:rsidRDefault="00416D2F" w:rsidP="00416D2F">
            <w:pPr>
              <w:pStyle w:val="ListParagraph"/>
              <w:rPr>
                <w:rFonts w:ascii="Cambria Math" w:hAnsi="Cambria Math"/>
                <w:sz w:val="60"/>
                <w:szCs w:val="60"/>
              </w:rPr>
            </w:pPr>
          </w:p>
          <w:p w14:paraId="409AFB9B" w14:textId="2A76D40C" w:rsidR="00023705" w:rsidRPr="00416D2F" w:rsidRDefault="00416D2F" w:rsidP="003A65C5">
            <w:pPr>
              <w:pStyle w:val="ListParagraph"/>
              <w:numPr>
                <w:ilvl w:val="0"/>
                <w:numId w:val="4"/>
              </w:numPr>
              <w:rPr>
                <w:rFonts w:ascii="Cambria Math" w:hAnsi="Cambria Math"/>
                <w:sz w:val="60"/>
                <w:szCs w:val="60"/>
              </w:rPr>
            </w:pPr>
            <w:r w:rsidRPr="00416D2F">
              <w:rPr>
                <w:rFonts w:ascii="Cambria Math" w:hAnsi="Cambria Math"/>
                <w:sz w:val="60"/>
                <w:szCs w:val="60"/>
              </w:rPr>
              <w:t>Appendix</w:t>
            </w:r>
          </w:p>
          <w:p w14:paraId="0E619E17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13EFFAC3" w14:textId="77777777" w:rsidR="00023705" w:rsidRDefault="00023705" w:rsidP="002C4C83">
            <w:pPr>
              <w:rPr>
                <w:rFonts w:ascii="Cambria Math" w:hAnsi="Cambria Math"/>
                <w:sz w:val="60"/>
                <w:szCs w:val="60"/>
              </w:rPr>
            </w:pPr>
          </w:p>
          <w:p w14:paraId="13BF6D5E" w14:textId="0A643230" w:rsidR="00023705" w:rsidRPr="002C4C83" w:rsidRDefault="00170A42" w:rsidP="00BF37FC">
            <w:pPr>
              <w:tabs>
                <w:tab w:val="left" w:pos="1250"/>
                <w:tab w:val="left" w:pos="1960"/>
                <w:tab w:val="center" w:pos="4912"/>
              </w:tabs>
              <w:rPr>
                <w:rFonts w:ascii="Cambria Math" w:hAnsi="Cambria Math"/>
                <w:sz w:val="60"/>
                <w:szCs w:val="60"/>
              </w:rPr>
            </w:pPr>
            <w:r>
              <w:rPr>
                <w:rFonts w:ascii="Cambria Math" w:hAnsi="Cambria Math"/>
                <w:sz w:val="60"/>
                <w:szCs w:val="60"/>
              </w:rPr>
              <w:tab/>
            </w:r>
            <w:r w:rsidR="005A01A4">
              <w:rPr>
                <w:rFonts w:ascii="Cambria Math" w:hAnsi="Cambria Math"/>
                <w:sz w:val="60"/>
                <w:szCs w:val="60"/>
              </w:rPr>
              <w:tab/>
            </w:r>
            <w:r w:rsidR="00BF37FC">
              <w:rPr>
                <w:rFonts w:ascii="Cambria Math" w:hAnsi="Cambria Math"/>
                <w:sz w:val="60"/>
                <w:szCs w:val="60"/>
              </w:rPr>
              <w:tab/>
            </w:r>
          </w:p>
        </w:tc>
        <w:tc>
          <w:tcPr>
            <w:tcW w:w="421" w:type="dxa"/>
            <w:shd w:val="clear" w:color="auto" w:fill="EDF0F4" w:themeFill="accent3"/>
          </w:tcPr>
          <w:p w14:paraId="31D36566" w14:textId="77777777" w:rsidR="001205A1" w:rsidRPr="003A798E" w:rsidRDefault="001205A1"/>
        </w:tc>
      </w:tr>
      <w:tr w:rsidR="0031055C" w:rsidRPr="003A798E" w14:paraId="0E557A5E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3180"/>
        </w:trPr>
        <w:tc>
          <w:tcPr>
            <w:tcW w:w="993" w:type="dxa"/>
            <w:gridSpan w:val="2"/>
            <w:vMerge w:val="restart"/>
            <w:shd w:val="clear" w:color="auto" w:fill="00C1C7" w:themeFill="accent2"/>
          </w:tcPr>
          <w:p w14:paraId="75A38DC4" w14:textId="367EC185" w:rsidR="0031055C" w:rsidRPr="003A798E" w:rsidRDefault="0031055C" w:rsidP="0031055C">
            <w:pPr>
              <w:pStyle w:val="GraphicAnchor"/>
            </w:pPr>
            <w:bookmarkStart w:id="0" w:name="_Hlk73394480"/>
          </w:p>
        </w:tc>
        <w:tc>
          <w:tcPr>
            <w:tcW w:w="8788" w:type="dxa"/>
            <w:gridSpan w:val="2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1E828D78" w14:textId="345056FE" w:rsidR="0031055C" w:rsidRPr="003A798E" w:rsidRDefault="00E476C0" w:rsidP="0031055C">
            <w:r w:rsidRPr="003A798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1" locked="0" layoutInCell="1" allowOverlap="1" wp14:anchorId="062E3480" wp14:editId="23D4A1F9">
                      <wp:simplePos x="0" y="0"/>
                      <wp:positionH relativeFrom="page">
                        <wp:posOffset>-1087755</wp:posOffset>
                      </wp:positionH>
                      <wp:positionV relativeFrom="paragraph">
                        <wp:posOffset>-444500</wp:posOffset>
                      </wp:positionV>
                      <wp:extent cx="7771130" cy="9124950"/>
                      <wp:effectExtent l="0" t="0" r="1270" b="0"/>
                      <wp:wrapNone/>
                      <wp:docPr id="11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1130" cy="91249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CA3B50" id="Shape" o:spid="_x0000_s1026" alt="&quot;&quot;" style="position:absolute;margin-left:-85.65pt;margin-top:-35pt;width:611.9pt;height:718.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3885565,4562475;3885565,4562475;3885565,4562475;3885565,4562475" o:connectangles="0,90,180,270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992" w:type="dxa"/>
            <w:gridSpan w:val="3"/>
            <w:vMerge w:val="restart"/>
            <w:shd w:val="clear" w:color="auto" w:fill="00C1C7" w:themeFill="accent2"/>
          </w:tcPr>
          <w:p w14:paraId="1179F26A" w14:textId="77777777" w:rsidR="0031055C" w:rsidRPr="003A798E" w:rsidRDefault="0031055C" w:rsidP="00975655"/>
        </w:tc>
      </w:tr>
      <w:tr w:rsidR="0031055C" w:rsidRPr="003A798E" w14:paraId="67012524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5966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004421EC" w14:textId="77777777" w:rsidR="0031055C" w:rsidRPr="003A798E" w:rsidRDefault="0031055C" w:rsidP="00975655"/>
        </w:tc>
        <w:tc>
          <w:tcPr>
            <w:tcW w:w="8788" w:type="dxa"/>
            <w:gridSpan w:val="2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50D60FEF" w14:textId="6CA53070" w:rsidR="0031055C" w:rsidRPr="003A798E" w:rsidRDefault="00985A42" w:rsidP="00A24793">
            <w:pPr>
              <w:pStyle w:val="Quote"/>
            </w:pPr>
            <w:r>
              <w:t>INTRODUCTION</w:t>
            </w:r>
          </w:p>
        </w:tc>
        <w:tc>
          <w:tcPr>
            <w:tcW w:w="992" w:type="dxa"/>
            <w:gridSpan w:val="3"/>
            <w:vMerge/>
            <w:shd w:val="clear" w:color="auto" w:fill="00C1C7" w:themeFill="accent2"/>
          </w:tcPr>
          <w:p w14:paraId="3F2E1C51" w14:textId="77777777" w:rsidR="0031055C" w:rsidRPr="003A798E" w:rsidRDefault="0031055C" w:rsidP="00975655"/>
        </w:tc>
      </w:tr>
      <w:tr w:rsidR="0031055C" w:rsidRPr="003A798E" w14:paraId="6DD315FE" w14:textId="77777777" w:rsidTr="00AA3CF0">
        <w:tblPrEx>
          <w:shd w:val="clear" w:color="auto" w:fill="00C1C7" w:themeFill="accent2"/>
        </w:tblPrEx>
        <w:trPr>
          <w:gridAfter w:val="1"/>
          <w:wAfter w:w="17" w:type="dxa"/>
          <w:trHeight w:val="4074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31FACE7D" w14:textId="77777777" w:rsidR="0031055C" w:rsidRPr="003A798E" w:rsidRDefault="0031055C" w:rsidP="00975655"/>
        </w:tc>
        <w:tc>
          <w:tcPr>
            <w:tcW w:w="8788" w:type="dxa"/>
            <w:gridSpan w:val="2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7DD06746" w14:textId="77777777" w:rsidR="0031055C" w:rsidRPr="003A798E" w:rsidRDefault="0031055C" w:rsidP="0031055C"/>
        </w:tc>
        <w:tc>
          <w:tcPr>
            <w:tcW w:w="992" w:type="dxa"/>
            <w:gridSpan w:val="3"/>
            <w:vMerge/>
            <w:shd w:val="clear" w:color="auto" w:fill="00C1C7" w:themeFill="accent2"/>
          </w:tcPr>
          <w:p w14:paraId="3F16EEC7" w14:textId="77777777" w:rsidR="0031055C" w:rsidRPr="003A798E" w:rsidRDefault="0031055C" w:rsidP="00975655"/>
        </w:tc>
      </w:tr>
      <w:bookmarkEnd w:id="0"/>
    </w:tbl>
    <w:p w14:paraId="743067CE" w14:textId="197277B8" w:rsidR="002C2BCB" w:rsidRPr="0063422E" w:rsidRDefault="002C2BCB" w:rsidP="0063422E">
      <w:pPr>
        <w:rPr>
          <w:b/>
          <w:bCs/>
          <w:color w:val="002060"/>
          <w:sz w:val="40"/>
          <w:szCs w:val="40"/>
        </w:rPr>
      </w:pPr>
    </w:p>
    <w:tbl>
      <w:tblPr>
        <w:tblW w:w="10666" w:type="dxa"/>
        <w:shd w:val="clear" w:color="auto" w:fill="F5F7F9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"/>
        <w:gridCol w:w="10600"/>
        <w:gridCol w:w="46"/>
      </w:tblGrid>
      <w:tr w:rsidR="00AD31D2" w:rsidRPr="003A798E" w14:paraId="756849A8" w14:textId="77777777" w:rsidTr="00EC48B6">
        <w:trPr>
          <w:trHeight w:val="4500"/>
        </w:trPr>
        <w:tc>
          <w:tcPr>
            <w:tcW w:w="20" w:type="dxa"/>
            <w:shd w:val="clear" w:color="auto" w:fill="F5F7F9"/>
          </w:tcPr>
          <w:p w14:paraId="40F6292E" w14:textId="1CFEEE09" w:rsidR="00AD31D2" w:rsidRPr="003A798E" w:rsidRDefault="00AD31D2" w:rsidP="00EA66E8"/>
        </w:tc>
        <w:tc>
          <w:tcPr>
            <w:tcW w:w="10600" w:type="dxa"/>
            <w:shd w:val="clear" w:color="auto" w:fill="F5F7F9"/>
          </w:tcPr>
          <w:p w14:paraId="69321189" w14:textId="6C99F043" w:rsidR="00FE02EF" w:rsidRPr="003459AA" w:rsidRDefault="00920CE1" w:rsidP="00FE02EF">
            <w:pPr>
              <w:pStyle w:val="Heading3"/>
              <w:jc w:val="center"/>
              <w:rPr>
                <w:rFonts w:ascii="Cambria Math" w:hAnsi="Cambria Math"/>
                <w:color w:val="002060"/>
                <w:sz w:val="50"/>
                <w:szCs w:val="5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50"/>
                <w:szCs w:val="50"/>
              </w:rPr>
              <w:t>HOUGH TRANSFORM</w:t>
            </w:r>
          </w:p>
          <w:p w14:paraId="6063F568" w14:textId="25308AE9" w:rsidR="000F700C" w:rsidRDefault="00E33E19" w:rsidP="00E22C0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Let’s say that using an edge detector, we found the edges in an image. Now,</w:t>
            </w:r>
            <w:r w:rsidR="00FE639F">
              <w:rPr>
                <w:rFonts w:ascii="Cambria Math" w:hAnsi="Cambria Math"/>
                <w:sz w:val="36"/>
                <w:szCs w:val="36"/>
              </w:rPr>
              <w:t xml:space="preserve"> we would like to group these edges to perform higher level analysis. How can this be done?</w:t>
            </w:r>
          </w:p>
          <w:p w14:paraId="524DCCB5" w14:textId="0DB32136" w:rsidR="00153356" w:rsidRDefault="00153356" w:rsidP="00E22C0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C0DC5D9" w14:textId="6FAB6143" w:rsidR="00153356" w:rsidRDefault="00153356" w:rsidP="00E22C0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proofErr w:type="spellStart"/>
            <w:r>
              <w:rPr>
                <w:rFonts w:ascii="Cambria Math" w:hAnsi="Cambria Math"/>
                <w:sz w:val="36"/>
                <w:szCs w:val="36"/>
              </w:rPr>
              <w:t>Canny’s</w:t>
            </w:r>
            <w:proofErr w:type="spellEnd"/>
            <w:r>
              <w:rPr>
                <w:rFonts w:ascii="Cambria Math" w:hAnsi="Cambria Math"/>
                <w:sz w:val="36"/>
                <w:szCs w:val="36"/>
              </w:rPr>
              <w:t xml:space="preserve"> edge detection algorithm partially does the above</w:t>
            </w:r>
            <w:r w:rsidR="00E15DC3">
              <w:rPr>
                <w:rFonts w:ascii="Cambria Math" w:hAnsi="Cambria Math"/>
                <w:sz w:val="36"/>
                <w:szCs w:val="36"/>
              </w:rPr>
              <w:t xml:space="preserve"> where strong edges reinforce weak ones to form a chain of edges</w:t>
            </w:r>
            <w:r>
              <w:rPr>
                <w:rFonts w:ascii="Cambria Math" w:hAnsi="Cambria Math"/>
                <w:sz w:val="36"/>
                <w:szCs w:val="36"/>
              </w:rPr>
              <w:t xml:space="preserve">; however, we need a more robust way. </w:t>
            </w:r>
            <w:r w:rsidR="00F257FE">
              <w:rPr>
                <w:rFonts w:ascii="Cambria Math" w:hAnsi="Cambria Math"/>
                <w:sz w:val="36"/>
                <w:szCs w:val="36"/>
              </w:rPr>
              <w:t xml:space="preserve">This is where Hough Transform comes in. </w:t>
            </w:r>
          </w:p>
          <w:p w14:paraId="1CBF3A48" w14:textId="6F2BA835" w:rsidR="00F257FE" w:rsidRDefault="00F257FE" w:rsidP="00E22C0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8E0E11A" w14:textId="59AFA9E9" w:rsidR="00F257FE" w:rsidRDefault="00F257FE" w:rsidP="00E22C0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Hough Transform is a technique</w:t>
            </w:r>
            <w:r w:rsidR="006F4C28">
              <w:rPr>
                <w:rFonts w:ascii="Cambria Math" w:hAnsi="Cambria Math"/>
                <w:sz w:val="36"/>
                <w:szCs w:val="36"/>
              </w:rPr>
              <w:t xml:space="preserve"> primarily used to detect straight line</w:t>
            </w:r>
            <w:r w:rsidR="001A20BD">
              <w:rPr>
                <w:rFonts w:ascii="Cambria Math" w:hAnsi="Cambria Math"/>
                <w:sz w:val="36"/>
                <w:szCs w:val="36"/>
              </w:rPr>
              <w:t>s</w:t>
            </w:r>
            <w:r w:rsidR="006F4C28">
              <w:rPr>
                <w:rFonts w:ascii="Cambria Math" w:hAnsi="Cambria Math"/>
                <w:sz w:val="36"/>
                <w:szCs w:val="36"/>
              </w:rPr>
              <w:t xml:space="preserve"> and curves in image</w:t>
            </w:r>
            <w:r w:rsidR="001A20BD">
              <w:rPr>
                <w:rFonts w:ascii="Cambria Math" w:hAnsi="Cambria Math"/>
                <w:sz w:val="36"/>
                <w:szCs w:val="36"/>
              </w:rPr>
              <w:t>s</w:t>
            </w:r>
            <w:r w:rsidR="006F4C28">
              <w:rPr>
                <w:rFonts w:ascii="Cambria Math" w:hAnsi="Cambria Math"/>
                <w:sz w:val="36"/>
                <w:szCs w:val="36"/>
              </w:rPr>
              <w:t xml:space="preserve">. It does this by mapping a </w:t>
            </w:r>
            <w:r w:rsidR="001344BD">
              <w:rPr>
                <w:rFonts w:ascii="Cambria Math" w:hAnsi="Cambria Math"/>
                <w:sz w:val="36"/>
                <w:szCs w:val="36"/>
              </w:rPr>
              <w:t xml:space="preserve">tasking pattern problem into a case of relatively simple peak detection. </w:t>
            </w:r>
          </w:p>
          <w:p w14:paraId="7243D5F3" w14:textId="56ED728C" w:rsidR="000F700C" w:rsidRDefault="000F700C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447F332" w14:textId="1158B10C" w:rsidR="00AE59C0" w:rsidRDefault="0055748E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This lab focuses on applying Hough Transform for line and circle detection. </w:t>
            </w:r>
          </w:p>
          <w:p w14:paraId="7ED5D5FD" w14:textId="6C7F4364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9495686" w14:textId="3D8954FB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88DF627" w14:textId="59290F42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73B2FB2" w14:textId="54A17589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126F99C" w14:textId="5F42C4A4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F7EA1CB" w14:textId="5811B6E5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AA25A57" w14:textId="01708BB5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5AC58E6" w14:textId="4FDB4799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A5687EF" w14:textId="54A99D03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9F956FB" w14:textId="3D8A9B53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9758537" w14:textId="7C843C15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801FF2A" w14:textId="7FA6F31A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2C92E99" w14:textId="3B0D6AB1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CC2CA3E" w14:textId="27D55A02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070EC7E" w14:textId="77777777" w:rsidR="00AE59C0" w:rsidRDefault="00AE59C0" w:rsidP="00E2003D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2D2FAE0" w14:textId="77777777" w:rsidR="000F700C" w:rsidRDefault="000F700C" w:rsidP="00012D7F">
            <w:pPr>
              <w:ind w:firstLine="720"/>
              <w:jc w:val="both"/>
              <w:rPr>
                <w:rFonts w:ascii="Cambria Math" w:hAnsi="Cambria Math"/>
                <w:sz w:val="36"/>
                <w:szCs w:val="36"/>
              </w:rPr>
            </w:pP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392195" w:rsidRPr="003A798E" w14:paraId="39B767ED" w14:textId="77777777" w:rsidTr="00723677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1AC75C29" w14:textId="05E3ADBD" w:rsidR="00392195" w:rsidRPr="003A798E" w:rsidRDefault="00904F56" w:rsidP="00392195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25824" behindDoc="1" locked="0" layoutInCell="1" allowOverlap="1" wp14:anchorId="2776DAB1" wp14:editId="580BA263">
                            <wp:simplePos x="0" y="0"/>
                            <wp:positionH relativeFrom="margin">
                              <wp:posOffset>-992505</wp:posOffset>
                            </wp:positionH>
                            <wp:positionV relativeFrom="paragraph">
                              <wp:posOffset>-454025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26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E161F63" id="Shape" o:spid="_x0000_s1026" alt="&quot;&quot;" style="position:absolute;margin-left:-78.15pt;margin-top:-35.75pt;width:647.9pt;height:727.5pt;z-index:-2515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N/G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6D274378" w14:textId="03DE6904" w:rsidR="00392195" w:rsidRPr="003A798E" w:rsidRDefault="00392195" w:rsidP="00392195"/>
              </w:tc>
              <w:tc>
                <w:tcPr>
                  <w:tcW w:w="992" w:type="dxa"/>
                  <w:shd w:val="clear" w:color="auto" w:fill="00C1C7" w:themeFill="accent2"/>
                </w:tcPr>
                <w:p w14:paraId="165443BD" w14:textId="735102C1" w:rsidR="00392195" w:rsidRPr="003A798E" w:rsidRDefault="00392195" w:rsidP="00392195"/>
              </w:tc>
            </w:tr>
            <w:tr w:rsidR="00392195" w:rsidRPr="003A798E" w14:paraId="3DD99268" w14:textId="77777777" w:rsidTr="00723677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4C1AC6C3" w14:textId="77777777" w:rsidR="00392195" w:rsidRPr="003A798E" w:rsidRDefault="00392195" w:rsidP="00392195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3A48149C" w14:textId="71620A74" w:rsidR="00392195" w:rsidRPr="003A798E" w:rsidRDefault="00985A42" w:rsidP="00392195">
                  <w:pPr>
                    <w:pStyle w:val="Quote"/>
                  </w:pPr>
                  <w:r>
                    <w:t>EXPLANATION OF METHODS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7A4B827B" w14:textId="77777777" w:rsidR="00392195" w:rsidRPr="003A798E" w:rsidRDefault="00392195" w:rsidP="00392195"/>
              </w:tc>
            </w:tr>
            <w:tr w:rsidR="00392195" w:rsidRPr="003A798E" w14:paraId="46AA7287" w14:textId="77777777" w:rsidTr="00723677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ED28502" w14:textId="77777777" w:rsidR="00392195" w:rsidRPr="003A798E" w:rsidRDefault="00392195" w:rsidP="00392195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4D4586C7" w14:textId="3BDCCD3E" w:rsidR="00392195" w:rsidRPr="003A798E" w:rsidRDefault="00392195" w:rsidP="00392195"/>
              </w:tc>
              <w:tc>
                <w:tcPr>
                  <w:tcW w:w="992" w:type="dxa"/>
                  <w:shd w:val="clear" w:color="auto" w:fill="00C1C7" w:themeFill="accent2"/>
                </w:tcPr>
                <w:p w14:paraId="7F504D17" w14:textId="77777777" w:rsidR="00392195" w:rsidRPr="003A798E" w:rsidRDefault="00392195" w:rsidP="00392195"/>
              </w:tc>
            </w:tr>
          </w:tbl>
          <w:p w14:paraId="3F0F8775" w14:textId="53498417" w:rsidR="00136BFB" w:rsidRPr="004A08DD" w:rsidRDefault="00D32C28" w:rsidP="004A08DD">
            <w:pPr>
              <w:pStyle w:val="Heading3"/>
              <w:jc w:val="center"/>
              <w:rPr>
                <w:rFonts w:ascii="Cambria Math" w:hAnsi="Cambria Math"/>
                <w:color w:val="002060"/>
                <w:sz w:val="50"/>
                <w:szCs w:val="5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50"/>
                <w:szCs w:val="50"/>
              </w:rPr>
              <w:lastRenderedPageBreak/>
              <w:t>L</w:t>
            </w:r>
            <w:r w:rsidR="007F0D94">
              <w:rPr>
                <w:rFonts w:ascii="Cambria Math" w:hAnsi="Cambria Math"/>
                <w:color w:val="002060"/>
                <w:sz w:val="50"/>
                <w:szCs w:val="50"/>
              </w:rPr>
              <w:t>ine Detection Using Hough Transform</w:t>
            </w:r>
            <w:r>
              <w:rPr>
                <w:rFonts w:ascii="Cambria Math" w:hAnsi="Cambria Math"/>
                <w:color w:val="002060"/>
                <w:sz w:val="50"/>
                <w:szCs w:val="50"/>
              </w:rPr>
              <w:t xml:space="preserve"> </w:t>
            </w:r>
          </w:p>
          <w:p w14:paraId="193111D8" w14:textId="39ACDE99" w:rsidR="00DC1B5F" w:rsidRDefault="00DC1B5F" w:rsidP="00DC1B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>Th</w:t>
            </w:r>
            <w:r w:rsidR="00020D0C">
              <w:rPr>
                <w:rFonts w:ascii="Cambria Math" w:eastAsiaTheme="minorEastAsia" w:hAnsi="Cambria Math"/>
                <w:sz w:val="36"/>
                <w:szCs w:val="36"/>
              </w:rPr>
              <w:t xml:space="preserve">is is underpinned by the </w:t>
            </w:r>
            <w:r w:rsidR="005B694E">
              <w:rPr>
                <w:rFonts w:ascii="Cambria Math" w:eastAsiaTheme="minorEastAsia" w:hAnsi="Cambria Math"/>
                <w:sz w:val="36"/>
                <w:szCs w:val="36"/>
              </w:rPr>
              <w:t xml:space="preserve">notion that </w:t>
            </w:r>
            <w:r w:rsidR="00F015E4">
              <w:rPr>
                <w:rFonts w:ascii="Cambria Math" w:eastAsiaTheme="minorEastAsia" w:hAnsi="Cambria Math"/>
                <w:sz w:val="36"/>
                <w:szCs w:val="36"/>
              </w:rPr>
              <w:t>using the parametric equation of a line:</w:t>
            </w:r>
          </w:p>
          <w:p w14:paraId="37E46B40" w14:textId="46099FEB" w:rsidR="00F015E4" w:rsidRDefault="00954F58" w:rsidP="00954F58">
            <w:pPr>
              <w:jc w:val="center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A48DC73" wp14:editId="2EDADA25">
                  <wp:extent cx="2853558" cy="416958"/>
                  <wp:effectExtent l="0" t="0" r="4445" b="254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769" cy="42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133D8" w14:textId="76B725D3" w:rsidR="00F015E4" w:rsidRDefault="00BB165B" w:rsidP="00DC1B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A point in the image space translates to a sinusoid in the parameter/accumulator space. </w:t>
            </w:r>
          </w:p>
          <w:p w14:paraId="6B330896" w14:textId="025096C4" w:rsidR="007033E8" w:rsidRDefault="00573AA8" w:rsidP="00DC1B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 w:rsidRPr="008D4BC5">
              <w:pict w14:anchorId="45EE9183">
                <v:shape id="_x0000_i1042" type="#_x0000_t75" style="width:19.85pt;height:24.85pt;visibility:visible;mso-wrap-style:square">
                  <v:imagedata r:id="rId12" o:title="" cropbottom="6215f" cropright="58602f"/>
                </v:shape>
              </w:pict>
            </w:r>
            <w:r w:rsidR="007033E8">
              <w:rPr>
                <w:rFonts w:ascii="Cambria Math" w:eastAsiaTheme="minorEastAsia" w:hAnsi="Cambria Math"/>
                <w:sz w:val="36"/>
                <w:szCs w:val="36"/>
              </w:rPr>
              <w:t xml:space="preserve"> is </w:t>
            </w:r>
            <w:r w:rsidR="00642DB7">
              <w:rPr>
                <w:rFonts w:ascii="Cambria Math" w:eastAsiaTheme="minorEastAsia" w:hAnsi="Cambria Math"/>
                <w:sz w:val="36"/>
                <w:szCs w:val="36"/>
              </w:rPr>
              <w:t xml:space="preserve">the length </w:t>
            </w:r>
            <w:r>
              <w:rPr>
                <w:rFonts w:ascii="Cambria Math" w:eastAsiaTheme="minorEastAsia" w:hAnsi="Cambria Math"/>
                <w:sz w:val="36"/>
                <w:szCs w:val="36"/>
              </w:rPr>
              <w:t>of the</w:t>
            </w:r>
            <w:r w:rsidR="00642DB7">
              <w:rPr>
                <w:rFonts w:ascii="Cambria Math" w:eastAsiaTheme="minorEastAsia" w:hAnsi="Cambria Math"/>
                <w:sz w:val="36"/>
                <w:szCs w:val="36"/>
              </w:rPr>
              <w:t xml:space="preserve"> normal from </w:t>
            </w:r>
            <w:r>
              <w:rPr>
                <w:rFonts w:ascii="Cambria Math" w:eastAsiaTheme="minorEastAsia" w:hAnsi="Cambria Math"/>
                <w:sz w:val="36"/>
                <w:szCs w:val="36"/>
              </w:rPr>
              <w:t>a line to the origin.</w:t>
            </w:r>
          </w:p>
          <w:p w14:paraId="2B738BEC" w14:textId="16BC2B26" w:rsidR="00573AA8" w:rsidRDefault="00947BB5" w:rsidP="00DC1B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 w:rsidRPr="008D4BC5">
              <w:pict w14:anchorId="59C93326">
                <v:shape id="_x0000_i1050" type="#_x0000_t75" style="width:16.15pt;height:19.85pt;visibility:visible;mso-wrap-style:square">
                  <v:imagedata r:id="rId12" o:title="" croptop="5093f" cropbottom="16460f" cropleft="60181f"/>
                </v:shape>
              </w:pict>
            </w:r>
            <w:r w:rsidR="00573AA8">
              <w:rPr>
                <w:rFonts w:ascii="Cambria Math" w:eastAsiaTheme="minorEastAsia" w:hAnsi="Cambria Math"/>
                <w:sz w:val="36"/>
                <w:szCs w:val="36"/>
              </w:rPr>
              <w:t xml:space="preserve"> is the orientation of the line. </w:t>
            </w:r>
          </w:p>
          <w:p w14:paraId="5826B942" w14:textId="4AB2B54C" w:rsidR="00947BB5" w:rsidRDefault="00947BB5" w:rsidP="00DC1B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The Hough Transform </w:t>
            </w:r>
            <w:r w:rsidR="00875FFE">
              <w:rPr>
                <w:rFonts w:ascii="Cambria Math" w:eastAsiaTheme="minorEastAsia" w:hAnsi="Cambria Math"/>
                <w:sz w:val="36"/>
                <w:szCs w:val="36"/>
              </w:rPr>
              <w:t xml:space="preserve">for line detection assumes a parameter space where the rho and theta are fixed and </w:t>
            </w:r>
            <w:r w:rsidR="00B113B3">
              <w:rPr>
                <w:rFonts w:ascii="Cambria Math" w:eastAsiaTheme="minorEastAsia" w:hAnsi="Cambria Math"/>
                <w:sz w:val="36"/>
                <w:szCs w:val="36"/>
              </w:rPr>
              <w:t xml:space="preserve">a point in the image space represents a sinusoid in the parameter space. </w:t>
            </w:r>
          </w:p>
          <w:p w14:paraId="44E20ABD" w14:textId="4530E495" w:rsidR="00E57593" w:rsidRDefault="00E57593" w:rsidP="00DC1B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>The function looks at collinear points in the image space</w:t>
            </w:r>
            <w:r w:rsidR="00450882">
              <w:rPr>
                <w:rFonts w:ascii="Cambria Math" w:eastAsiaTheme="minorEastAsia" w:hAnsi="Cambria Math"/>
                <w:sz w:val="36"/>
                <w:szCs w:val="36"/>
              </w:rPr>
              <w:t xml:space="preserve"> and finds the number of times their corresponding sinusoids in the parameter space intersect. </w:t>
            </w:r>
            <w:r w:rsidR="00754644">
              <w:rPr>
                <w:rFonts w:ascii="Cambria Math" w:eastAsiaTheme="minorEastAsia" w:hAnsi="Cambria Math"/>
                <w:sz w:val="36"/>
                <w:szCs w:val="36"/>
              </w:rPr>
              <w:t xml:space="preserve">With the help of a threshold, any </w:t>
            </w:r>
            <w:r w:rsidR="00C63849">
              <w:rPr>
                <w:rFonts w:ascii="Cambria Math" w:eastAsiaTheme="minorEastAsia" w:hAnsi="Cambria Math"/>
                <w:sz w:val="36"/>
                <w:szCs w:val="36"/>
              </w:rPr>
              <w:t xml:space="preserve">cumulative intersection that exceeds the threshold qualifies to be a line. </w:t>
            </w:r>
          </w:p>
          <w:p w14:paraId="7FBDEF9B" w14:textId="349E1874" w:rsidR="00C63849" w:rsidRDefault="00C63849" w:rsidP="00DC1B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</w:p>
          <w:p w14:paraId="11BCA56F" w14:textId="45F3EC7E" w:rsidR="009E333E" w:rsidRDefault="00C63849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>Note: Th</w:t>
            </w:r>
            <w:r w:rsidR="00392B06">
              <w:rPr>
                <w:rFonts w:ascii="Cambria Math" w:eastAsiaTheme="minorEastAsia" w:hAnsi="Cambria Math"/>
                <w:sz w:val="36"/>
                <w:szCs w:val="36"/>
              </w:rPr>
              <w:t xml:space="preserve">is function utilizes edge images. </w:t>
            </w:r>
          </w:p>
          <w:p w14:paraId="39C48061" w14:textId="77777777" w:rsidR="001661B9" w:rsidRDefault="001661B9" w:rsidP="00D6415F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</w:p>
          <w:p w14:paraId="7F6C6A30" w14:textId="31457A3C" w:rsidR="004A08DD" w:rsidRDefault="004A08DD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In MATLAB, </w:t>
            </w:r>
            <w:r w:rsidR="001661B9">
              <w:rPr>
                <w:rFonts w:ascii="Cambria Math" w:hAnsi="Cambria Math"/>
                <w:sz w:val="36"/>
                <w:szCs w:val="36"/>
              </w:rPr>
              <w:t xml:space="preserve">a function was written that accepts an image, </w:t>
            </w:r>
            <w:r w:rsidR="00FF2B2E">
              <w:rPr>
                <w:rFonts w:ascii="Cambria Math" w:hAnsi="Cambria Math"/>
                <w:sz w:val="36"/>
                <w:szCs w:val="36"/>
              </w:rPr>
              <w:t xml:space="preserve">converts it to grayscale, finds its edges and detects its lines using MATLAB’s inbuilt </w:t>
            </w:r>
            <w:proofErr w:type="spellStart"/>
            <w:r w:rsidR="00FF2B2E">
              <w:rPr>
                <w:rFonts w:ascii="Cambria Math" w:hAnsi="Cambria Math"/>
                <w:sz w:val="36"/>
                <w:szCs w:val="36"/>
              </w:rPr>
              <w:t>hough</w:t>
            </w:r>
            <w:proofErr w:type="spellEnd"/>
            <w:r w:rsidR="00FF2B2E">
              <w:rPr>
                <w:rFonts w:ascii="Cambria Math" w:hAnsi="Cambria Math"/>
                <w:sz w:val="36"/>
                <w:szCs w:val="36"/>
              </w:rPr>
              <w:t xml:space="preserve"> function</w:t>
            </w:r>
            <w:r>
              <w:rPr>
                <w:rFonts w:ascii="Cambria Math" w:hAnsi="Cambria Math"/>
                <w:sz w:val="36"/>
                <w:szCs w:val="36"/>
              </w:rPr>
              <w:t xml:space="preserve">. The function </w:t>
            </w:r>
            <w:r w:rsidR="00051993">
              <w:rPr>
                <w:rFonts w:ascii="Cambria Math" w:hAnsi="Cambria Math"/>
                <w:sz w:val="36"/>
                <w:szCs w:val="36"/>
              </w:rPr>
              <w:t xml:space="preserve">is included in the appendix. </w:t>
            </w:r>
          </w:p>
          <w:p w14:paraId="516F207E" w14:textId="77777777" w:rsidR="00051993" w:rsidRDefault="00051993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56B5AC1" w14:textId="4E00651F" w:rsidR="00EA055F" w:rsidRDefault="00051993" w:rsidP="00EA05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Also, the function is called i</w:t>
            </w:r>
            <w:r w:rsidR="00926AB7">
              <w:rPr>
                <w:rFonts w:ascii="Cambria Math" w:hAnsi="Cambria Math"/>
                <w:sz w:val="36"/>
                <w:szCs w:val="36"/>
              </w:rPr>
              <w:t>n the main script</w:t>
            </w:r>
            <w:r w:rsidR="00CA32C9">
              <w:rPr>
                <w:rFonts w:ascii="Cambria Math" w:hAnsi="Cambria Math"/>
                <w:sz w:val="36"/>
                <w:szCs w:val="36"/>
              </w:rPr>
              <w:t xml:space="preserve"> </w:t>
            </w:r>
            <w:r w:rsidR="00CA32C9">
              <w:rPr>
                <w:rFonts w:ascii="Cambria Math" w:hAnsi="Cambria Math"/>
                <w:sz w:val="36"/>
                <w:szCs w:val="36"/>
              </w:rPr>
              <w:t>(also in the appendix)</w:t>
            </w:r>
            <w:r w:rsidR="00AC3DF3">
              <w:rPr>
                <w:rFonts w:ascii="Cambria Math" w:hAnsi="Cambria Math"/>
                <w:sz w:val="36"/>
                <w:szCs w:val="36"/>
              </w:rPr>
              <w:t>.</w:t>
            </w:r>
            <w:r w:rsidR="00EA055F"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5DE1E5E5" w14:textId="77777777" w:rsidR="00177BF6" w:rsidRDefault="00177BF6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A086B80" w14:textId="706100B1" w:rsidR="00FD4031" w:rsidRPr="002019B9" w:rsidRDefault="007F0D94" w:rsidP="002019B9">
            <w:pPr>
              <w:pStyle w:val="Heading3"/>
              <w:jc w:val="center"/>
              <w:rPr>
                <w:rFonts w:ascii="Cambria Math" w:hAnsi="Cambria Math"/>
                <w:color w:val="002060"/>
                <w:sz w:val="50"/>
                <w:szCs w:val="5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50"/>
                <w:szCs w:val="50"/>
              </w:rPr>
              <w:t>Circle Detection Using Hough Transform</w:t>
            </w:r>
          </w:p>
          <w:p w14:paraId="68CE7D4A" w14:textId="6378B91B" w:rsidR="00DA38AA" w:rsidRDefault="00DA38AA" w:rsidP="00DA38AA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This is underpinned by the notion that using the </w:t>
            </w:r>
            <w:r w:rsidR="00317ABB">
              <w:rPr>
                <w:rFonts w:ascii="Cambria Math" w:eastAsiaTheme="minorEastAsia" w:hAnsi="Cambria Math"/>
                <w:sz w:val="36"/>
                <w:szCs w:val="36"/>
              </w:rPr>
              <w:t>implicit</w:t>
            </w:r>
            <w:r w:rsidR="002876BB">
              <w:rPr>
                <w:rFonts w:ascii="Cambria Math" w:eastAsiaTheme="minorEastAsia" w:hAnsi="Cambria Math"/>
                <w:sz w:val="36"/>
                <w:szCs w:val="36"/>
              </w:rPr>
              <w:t xml:space="preserve"> form of the</w:t>
            </w: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 equation of a </w:t>
            </w:r>
            <w:r>
              <w:rPr>
                <w:rFonts w:ascii="Cambria Math" w:eastAsiaTheme="minorEastAsia" w:hAnsi="Cambria Math"/>
                <w:sz w:val="36"/>
                <w:szCs w:val="36"/>
              </w:rPr>
              <w:t>circle</w:t>
            </w:r>
            <w:r>
              <w:rPr>
                <w:rFonts w:ascii="Cambria Math" w:eastAsiaTheme="minorEastAsia" w:hAnsi="Cambria Math"/>
                <w:sz w:val="36"/>
                <w:szCs w:val="36"/>
              </w:rPr>
              <w:t>:</w:t>
            </w:r>
          </w:p>
          <w:p w14:paraId="54A9731F" w14:textId="087BFEC4" w:rsidR="00DA38AA" w:rsidRDefault="00317ABB" w:rsidP="00DA38AA">
            <w:pPr>
              <w:jc w:val="center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7E95037" wp14:editId="057471A3">
                  <wp:extent cx="3894083" cy="530401"/>
                  <wp:effectExtent l="0" t="0" r="0" b="317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585" cy="54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2540B" w14:textId="7EDDC3D0" w:rsidR="00DA38AA" w:rsidRDefault="00DA38AA" w:rsidP="00DA38AA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>A</w:t>
            </w:r>
            <w:r w:rsidR="002876BB">
              <w:rPr>
                <w:rFonts w:ascii="Cambria Math" w:eastAsiaTheme="minorEastAsia" w:hAnsi="Cambria Math"/>
                <w:sz w:val="36"/>
                <w:szCs w:val="36"/>
              </w:rPr>
              <w:t xml:space="preserve"> circle centered at (x</w:t>
            </w:r>
            <w:r w:rsidR="002876BB" w:rsidRPr="00E56A5F">
              <w:rPr>
                <w:rFonts w:ascii="Cambria Math" w:eastAsiaTheme="minorEastAsia" w:hAnsi="Cambria Math"/>
                <w:sz w:val="36"/>
                <w:szCs w:val="36"/>
                <w:vertAlign w:val="subscript"/>
              </w:rPr>
              <w:t>0</w:t>
            </w:r>
            <w:r w:rsidR="002876BB">
              <w:rPr>
                <w:rFonts w:ascii="Cambria Math" w:eastAsiaTheme="minorEastAsia" w:hAnsi="Cambria Math"/>
                <w:sz w:val="36"/>
                <w:szCs w:val="36"/>
              </w:rPr>
              <w:t>,y</w:t>
            </w:r>
            <w:r w:rsidR="002876BB" w:rsidRPr="00E56A5F">
              <w:rPr>
                <w:rFonts w:ascii="Cambria Math" w:eastAsiaTheme="minorEastAsia" w:hAnsi="Cambria Math"/>
                <w:sz w:val="36"/>
                <w:szCs w:val="36"/>
                <w:vertAlign w:val="subscript"/>
              </w:rPr>
              <w:t>0</w:t>
            </w:r>
            <w:r w:rsidR="002876BB">
              <w:rPr>
                <w:rFonts w:ascii="Cambria Math" w:eastAsiaTheme="minorEastAsia" w:hAnsi="Cambria Math"/>
                <w:sz w:val="36"/>
                <w:szCs w:val="36"/>
              </w:rPr>
              <w:t xml:space="preserve">) </w:t>
            </w:r>
            <w:r w:rsidR="00A224C3">
              <w:rPr>
                <w:rFonts w:ascii="Cambria Math" w:eastAsiaTheme="minorEastAsia" w:hAnsi="Cambria Math"/>
                <w:sz w:val="36"/>
                <w:szCs w:val="36"/>
              </w:rPr>
              <w:t xml:space="preserve">in the image space </w:t>
            </w:r>
            <w:r w:rsidR="002876BB">
              <w:rPr>
                <w:rFonts w:ascii="Cambria Math" w:eastAsiaTheme="minorEastAsia" w:hAnsi="Cambria Math"/>
                <w:sz w:val="36"/>
                <w:szCs w:val="36"/>
              </w:rPr>
              <w:t xml:space="preserve">translates to </w:t>
            </w:r>
            <w:r w:rsidR="00A224C3">
              <w:rPr>
                <w:rFonts w:ascii="Cambria Math" w:eastAsiaTheme="minorEastAsia" w:hAnsi="Cambria Math"/>
                <w:sz w:val="36"/>
                <w:szCs w:val="36"/>
              </w:rPr>
              <w:t>a new circle centered at (</w:t>
            </w:r>
            <w:proofErr w:type="spellStart"/>
            <w:r w:rsidR="00A224C3">
              <w:rPr>
                <w:rFonts w:ascii="Cambria Math" w:eastAsiaTheme="minorEastAsia" w:hAnsi="Cambria Math"/>
                <w:sz w:val="36"/>
                <w:szCs w:val="36"/>
              </w:rPr>
              <w:t>x,y</w:t>
            </w:r>
            <w:proofErr w:type="spellEnd"/>
            <w:r w:rsidR="00A224C3">
              <w:rPr>
                <w:rFonts w:ascii="Cambria Math" w:eastAsiaTheme="minorEastAsia" w:hAnsi="Cambria Math"/>
                <w:sz w:val="36"/>
                <w:szCs w:val="36"/>
              </w:rPr>
              <w:t>)</w:t>
            </w: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 in the parameter/accumulator space. </w:t>
            </w:r>
          </w:p>
          <w:p w14:paraId="1CADF415" w14:textId="49D37B9D" w:rsidR="00882065" w:rsidRDefault="00882065" w:rsidP="00DA38AA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lastRenderedPageBreak/>
              <w:t xml:space="preserve">r = radius of the circle. </w:t>
            </w:r>
          </w:p>
          <w:p w14:paraId="513A0FE0" w14:textId="5E5EDB46" w:rsidR="00A97477" w:rsidRDefault="00A97477" w:rsidP="00DA38AA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Here, </w:t>
            </w:r>
            <w:r w:rsidR="00757761">
              <w:rPr>
                <w:rFonts w:ascii="Cambria Math" w:eastAsiaTheme="minorEastAsia" w:hAnsi="Cambria Math"/>
                <w:sz w:val="36"/>
                <w:szCs w:val="36"/>
              </w:rPr>
              <w:t>several</w:t>
            </w: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 point</w:t>
            </w:r>
            <w:r w:rsidR="00757761">
              <w:rPr>
                <w:rFonts w:ascii="Cambria Math" w:eastAsiaTheme="minorEastAsia" w:hAnsi="Cambria Math"/>
                <w:sz w:val="36"/>
                <w:szCs w:val="36"/>
              </w:rPr>
              <w:t>s</w:t>
            </w: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 on the circle</w:t>
            </w:r>
            <w:r w:rsidR="009D7000">
              <w:rPr>
                <w:rFonts w:ascii="Cambria Math" w:eastAsiaTheme="minorEastAsia" w:hAnsi="Cambria Math"/>
                <w:sz w:val="36"/>
                <w:szCs w:val="36"/>
              </w:rPr>
              <w:t xml:space="preserve"> </w:t>
            </w:r>
            <w:r w:rsidR="00757761">
              <w:rPr>
                <w:rFonts w:ascii="Cambria Math" w:eastAsiaTheme="minorEastAsia" w:hAnsi="Cambria Math"/>
                <w:sz w:val="36"/>
                <w:szCs w:val="36"/>
              </w:rPr>
              <w:t xml:space="preserve">in the image space </w:t>
            </w:r>
            <w:r w:rsidR="009D7000">
              <w:rPr>
                <w:rFonts w:ascii="Cambria Math" w:eastAsiaTheme="minorEastAsia" w:hAnsi="Cambria Math"/>
                <w:sz w:val="36"/>
                <w:szCs w:val="36"/>
              </w:rPr>
              <w:t>(</w:t>
            </w:r>
            <w:proofErr w:type="spellStart"/>
            <w:r w:rsidR="009D7000">
              <w:rPr>
                <w:rFonts w:ascii="Cambria Math" w:eastAsiaTheme="minorEastAsia" w:hAnsi="Cambria Math"/>
                <w:sz w:val="36"/>
                <w:szCs w:val="36"/>
              </w:rPr>
              <w:t>x</w:t>
            </w:r>
            <w:r w:rsidR="00757761">
              <w:rPr>
                <w:rFonts w:ascii="Cambria Math" w:eastAsiaTheme="minorEastAsia" w:hAnsi="Cambria Math"/>
                <w:sz w:val="36"/>
                <w:szCs w:val="36"/>
                <w:vertAlign w:val="subscript"/>
              </w:rPr>
              <w:t>i</w:t>
            </w:r>
            <w:r w:rsidR="009D7000">
              <w:rPr>
                <w:rFonts w:ascii="Cambria Math" w:eastAsiaTheme="minorEastAsia" w:hAnsi="Cambria Math"/>
                <w:sz w:val="36"/>
                <w:szCs w:val="36"/>
              </w:rPr>
              <w:t>,y</w:t>
            </w:r>
            <w:r w:rsidR="00757761">
              <w:rPr>
                <w:rFonts w:ascii="Cambria Math" w:eastAsiaTheme="minorEastAsia" w:hAnsi="Cambria Math"/>
                <w:sz w:val="36"/>
                <w:szCs w:val="36"/>
                <w:vertAlign w:val="subscript"/>
              </w:rPr>
              <w:t>i</w:t>
            </w:r>
            <w:proofErr w:type="spellEnd"/>
            <w:r w:rsidR="009D7000">
              <w:rPr>
                <w:rFonts w:ascii="Cambria Math" w:eastAsiaTheme="minorEastAsia" w:hAnsi="Cambria Math"/>
                <w:sz w:val="36"/>
                <w:szCs w:val="36"/>
              </w:rPr>
              <w:t>)</w:t>
            </w: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 </w:t>
            </w:r>
            <w:r w:rsidR="00757761">
              <w:rPr>
                <w:rFonts w:ascii="Cambria Math" w:eastAsiaTheme="minorEastAsia" w:hAnsi="Cambria Math"/>
                <w:sz w:val="36"/>
                <w:szCs w:val="36"/>
              </w:rPr>
              <w:t>are</w:t>
            </w:r>
            <w:r>
              <w:rPr>
                <w:rFonts w:ascii="Cambria Math" w:eastAsiaTheme="minorEastAsia" w:hAnsi="Cambria Math"/>
                <w:sz w:val="36"/>
                <w:szCs w:val="36"/>
              </w:rPr>
              <w:t xml:space="preserve"> fixed</w:t>
            </w:r>
            <w:r w:rsidR="009D7000">
              <w:rPr>
                <w:rFonts w:ascii="Cambria Math" w:eastAsiaTheme="minorEastAsia" w:hAnsi="Cambria Math"/>
                <w:sz w:val="36"/>
                <w:szCs w:val="36"/>
              </w:rPr>
              <w:t xml:space="preserve"> and using the same radius or a different one, th</w:t>
            </w:r>
            <w:r w:rsidR="00257CAB">
              <w:rPr>
                <w:rFonts w:ascii="Cambria Math" w:eastAsiaTheme="minorEastAsia" w:hAnsi="Cambria Math"/>
                <w:sz w:val="36"/>
                <w:szCs w:val="36"/>
              </w:rPr>
              <w:t xml:space="preserve">ey are used to create new circles in the accumulator space. It is found that since the </w:t>
            </w:r>
            <w:r w:rsidR="00705978">
              <w:rPr>
                <w:rFonts w:ascii="Cambria Math" w:eastAsiaTheme="minorEastAsia" w:hAnsi="Cambria Math"/>
                <w:sz w:val="36"/>
                <w:szCs w:val="36"/>
              </w:rPr>
              <w:t xml:space="preserve">points belong to the same circle, they all intersect at the same point </w:t>
            </w:r>
            <w:r w:rsidR="00705978">
              <w:rPr>
                <w:rFonts w:ascii="Cambria Math" w:eastAsiaTheme="minorEastAsia" w:hAnsi="Cambria Math"/>
                <w:sz w:val="36"/>
                <w:szCs w:val="36"/>
              </w:rPr>
              <w:t>(x</w:t>
            </w:r>
            <w:r w:rsidR="00705978" w:rsidRPr="00E56A5F">
              <w:rPr>
                <w:rFonts w:ascii="Cambria Math" w:eastAsiaTheme="minorEastAsia" w:hAnsi="Cambria Math"/>
                <w:sz w:val="36"/>
                <w:szCs w:val="36"/>
                <w:vertAlign w:val="subscript"/>
              </w:rPr>
              <w:t>0</w:t>
            </w:r>
            <w:r w:rsidR="00705978">
              <w:rPr>
                <w:rFonts w:ascii="Cambria Math" w:eastAsiaTheme="minorEastAsia" w:hAnsi="Cambria Math"/>
                <w:sz w:val="36"/>
                <w:szCs w:val="36"/>
              </w:rPr>
              <w:t>,y</w:t>
            </w:r>
            <w:r w:rsidR="00705978" w:rsidRPr="00E56A5F">
              <w:rPr>
                <w:rFonts w:ascii="Cambria Math" w:eastAsiaTheme="minorEastAsia" w:hAnsi="Cambria Math"/>
                <w:sz w:val="36"/>
                <w:szCs w:val="36"/>
                <w:vertAlign w:val="subscript"/>
              </w:rPr>
              <w:t>0</w:t>
            </w:r>
            <w:r w:rsidR="00705978">
              <w:rPr>
                <w:rFonts w:ascii="Cambria Math" w:eastAsiaTheme="minorEastAsia" w:hAnsi="Cambria Math"/>
                <w:sz w:val="36"/>
                <w:szCs w:val="36"/>
              </w:rPr>
              <w:t>)</w:t>
            </w:r>
            <w:r w:rsidR="00705978">
              <w:rPr>
                <w:rFonts w:ascii="Cambria Math" w:eastAsiaTheme="minorEastAsia" w:hAnsi="Cambria Math"/>
                <w:sz w:val="36"/>
                <w:szCs w:val="36"/>
              </w:rPr>
              <w:t xml:space="preserve">, which corresponds to the center of the original circle in the image space. </w:t>
            </w:r>
            <w:r w:rsidR="0058330B">
              <w:rPr>
                <w:rFonts w:ascii="Cambria Math" w:eastAsiaTheme="minorEastAsia" w:hAnsi="Cambria Math"/>
                <w:sz w:val="36"/>
                <w:szCs w:val="36"/>
              </w:rPr>
              <w:t xml:space="preserve"> </w:t>
            </w:r>
          </w:p>
          <w:p w14:paraId="11CA1B57" w14:textId="58CCFB9B" w:rsidR="00D63D9C" w:rsidRDefault="00865813" w:rsidP="00F21CE0">
            <w:pPr>
              <w:jc w:val="center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3DA00A2" wp14:editId="77F373B8">
                  <wp:extent cx="4193627" cy="2012941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772" cy="202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D4B77" w14:textId="77777777" w:rsidR="00EE6754" w:rsidRDefault="00EE6754" w:rsidP="00F21CE0">
            <w:pPr>
              <w:jc w:val="center"/>
              <w:rPr>
                <w:rFonts w:ascii="Cambria Math" w:eastAsiaTheme="minorEastAsia" w:hAnsi="Cambria Math"/>
                <w:sz w:val="36"/>
                <w:szCs w:val="36"/>
              </w:rPr>
            </w:pPr>
          </w:p>
          <w:p w14:paraId="353C8931" w14:textId="6AF79485" w:rsidR="00EE7DFA" w:rsidRDefault="00EE7DFA" w:rsidP="005047C7">
            <w:pPr>
              <w:jc w:val="both"/>
              <w:rPr>
                <w:rFonts w:ascii="Cambria Math" w:eastAsiaTheme="minorEastAsia" w:hAnsi="Cambria Math"/>
                <w:sz w:val="36"/>
                <w:szCs w:val="36"/>
              </w:rPr>
            </w:pPr>
            <w:r>
              <w:rPr>
                <w:rFonts w:ascii="Cambria Math" w:eastAsiaTheme="minorEastAsia" w:hAnsi="Cambria Math"/>
                <w:sz w:val="36"/>
                <w:szCs w:val="36"/>
              </w:rPr>
              <w:t>The function uses the following parametric equations to locate the position of the intersections</w:t>
            </w:r>
            <w:r w:rsidR="00BA1195">
              <w:rPr>
                <w:rFonts w:ascii="Cambria Math" w:eastAsiaTheme="minorEastAsia" w:hAnsi="Cambria Math"/>
                <w:sz w:val="36"/>
                <w:szCs w:val="36"/>
              </w:rPr>
              <w:t xml:space="preserve">. Plotting the accumulator space, we notice peaks at regions </w:t>
            </w:r>
            <w:r w:rsidR="002F3DF9">
              <w:rPr>
                <w:rFonts w:ascii="Cambria Math" w:eastAsiaTheme="minorEastAsia" w:hAnsi="Cambria Math"/>
                <w:sz w:val="36"/>
                <w:szCs w:val="36"/>
              </w:rPr>
              <w:t xml:space="preserve">with myriads of intersections. These peaks </w:t>
            </w:r>
            <w:r w:rsidR="000744F1">
              <w:rPr>
                <w:rFonts w:ascii="Cambria Math" w:eastAsiaTheme="minorEastAsia" w:hAnsi="Cambria Math"/>
                <w:sz w:val="36"/>
                <w:szCs w:val="36"/>
              </w:rPr>
              <w:t>are used to identify the circles in the original image.</w:t>
            </w:r>
          </w:p>
          <w:p w14:paraId="74BDD96C" w14:textId="3BE4FE59" w:rsidR="006B16E0" w:rsidRDefault="006B16E0" w:rsidP="00D6415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3F7D130" w14:textId="1D6853EB" w:rsidR="004437B5" w:rsidRDefault="00C736CE" w:rsidP="004437B5">
            <w:pPr>
              <w:autoSpaceDE w:val="0"/>
              <w:autoSpaceDN w:val="0"/>
              <w:adjustRightInd w:val="0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62FEF96" wp14:editId="180723F6">
                  <wp:extent cx="6731000" cy="42164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0" cy="42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82C26" w14:textId="66FD821C" w:rsidR="00C736CE" w:rsidRDefault="00552749" w:rsidP="004437B5">
            <w:pPr>
              <w:autoSpaceDE w:val="0"/>
              <w:autoSpaceDN w:val="0"/>
              <w:adjustRightInd w:val="0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636105AE" wp14:editId="1C23DAD3">
                  <wp:extent cx="6731000" cy="417830"/>
                  <wp:effectExtent l="0" t="0" r="0" b="127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0" cy="417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55B4B" w14:textId="0809CA9C" w:rsidR="00552749" w:rsidRDefault="00552749" w:rsidP="004437B5">
            <w:pPr>
              <w:autoSpaceDE w:val="0"/>
              <w:autoSpaceDN w:val="0"/>
              <w:adjustRightInd w:val="0"/>
              <w:rPr>
                <w:rFonts w:ascii="Cambria Math" w:hAnsi="Cambria Math"/>
                <w:sz w:val="36"/>
                <w:szCs w:val="36"/>
              </w:rPr>
            </w:pPr>
          </w:p>
          <w:p w14:paraId="40EC728D" w14:textId="22ACFD98" w:rsidR="000744F1" w:rsidRDefault="00586E30" w:rsidP="004437B5">
            <w:pPr>
              <w:autoSpaceDE w:val="0"/>
              <w:autoSpaceDN w:val="0"/>
              <w:adjustRightInd w:val="0"/>
              <w:rPr>
                <w:rFonts w:ascii="Cambria Math" w:eastAsiaTheme="minorEastAsia" w:hAnsi="Cambria Math"/>
                <w:sz w:val="36"/>
                <w:szCs w:val="36"/>
              </w:rPr>
            </w:pPr>
            <w:r w:rsidRPr="008D4BC5">
              <w:pict w14:anchorId="5DEB3068">
                <v:shape id="_x0000_i1060" type="#_x0000_t75" style="width:14.9pt;height:21.1pt;visibility:visible;mso-wrap-style:square">
                  <v:imagedata r:id="rId12" o:title="" croptop="5093f" cropbottom="16460f" cropleft="60181f"/>
                </v:shape>
              </w:pict>
            </w:r>
            <w:r w:rsidR="00552749">
              <w:rPr>
                <w:rFonts w:ascii="Cambria Math" w:eastAsiaTheme="minorEastAsia" w:hAnsi="Cambria Math"/>
                <w:sz w:val="36"/>
                <w:szCs w:val="36"/>
              </w:rPr>
              <w:t xml:space="preserve"> is the </w:t>
            </w:r>
            <w:r w:rsidR="00552749">
              <w:rPr>
                <w:rFonts w:ascii="Cambria Math" w:eastAsiaTheme="minorEastAsia" w:hAnsi="Cambria Math"/>
                <w:sz w:val="36"/>
                <w:szCs w:val="36"/>
              </w:rPr>
              <w:t xml:space="preserve">angle between the radius and the </w:t>
            </w:r>
            <w:r w:rsidR="006C430F">
              <w:rPr>
                <w:rFonts w:ascii="Cambria Math" w:eastAsiaTheme="minorEastAsia" w:hAnsi="Cambria Math"/>
                <w:sz w:val="36"/>
                <w:szCs w:val="36"/>
              </w:rPr>
              <w:t xml:space="preserve">horizontal. </w:t>
            </w:r>
          </w:p>
          <w:p w14:paraId="4F859D3F" w14:textId="6123D6F4" w:rsidR="00586E30" w:rsidRDefault="00586E30" w:rsidP="004437B5">
            <w:pPr>
              <w:autoSpaceDE w:val="0"/>
              <w:autoSpaceDN w:val="0"/>
              <w:adjustRightInd w:val="0"/>
              <w:rPr>
                <w:rFonts w:ascii="Cambria Math" w:hAnsi="Cambria Math"/>
                <w:sz w:val="36"/>
                <w:szCs w:val="36"/>
              </w:rPr>
            </w:pPr>
          </w:p>
          <w:p w14:paraId="37F810F3" w14:textId="21794680" w:rsidR="00A23A70" w:rsidRDefault="00A23A70" w:rsidP="00A23A7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MATLAB, a function was written that accepts an image and detects</w:t>
            </w:r>
            <w:r w:rsidR="00CA32C9">
              <w:rPr>
                <w:rFonts w:ascii="Cambria Math" w:hAnsi="Cambria Math"/>
                <w:sz w:val="36"/>
                <w:szCs w:val="36"/>
              </w:rPr>
              <w:t xml:space="preserve"> the circles (using different sensitivities)</w:t>
            </w:r>
            <w:r>
              <w:rPr>
                <w:rFonts w:ascii="Cambria Math" w:hAnsi="Cambria Math"/>
                <w:sz w:val="36"/>
                <w:szCs w:val="36"/>
              </w:rPr>
              <w:t xml:space="preserve"> using MATLAB’s inbuilt </w:t>
            </w:r>
            <w:proofErr w:type="spellStart"/>
            <w:r w:rsidR="00C54930">
              <w:rPr>
                <w:rFonts w:ascii="Cambria Math" w:hAnsi="Cambria Math"/>
                <w:sz w:val="36"/>
                <w:szCs w:val="36"/>
              </w:rPr>
              <w:t>imfindcircles</w:t>
            </w:r>
            <w:proofErr w:type="spellEnd"/>
            <w:r>
              <w:rPr>
                <w:rFonts w:ascii="Cambria Math" w:hAnsi="Cambria Math"/>
                <w:sz w:val="36"/>
                <w:szCs w:val="36"/>
              </w:rPr>
              <w:t xml:space="preserve">. The function is included in the appendix. </w:t>
            </w:r>
          </w:p>
          <w:p w14:paraId="42AF02A9" w14:textId="77777777" w:rsidR="00A23A70" w:rsidRDefault="00A23A70" w:rsidP="00A23A7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F05D2B4" w14:textId="443EA059" w:rsidR="00A23A70" w:rsidRDefault="00A23A70" w:rsidP="00A23A70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Also, the function is called in the main script</w:t>
            </w:r>
            <w:r w:rsidR="00CA32C9">
              <w:rPr>
                <w:rFonts w:ascii="Cambria Math" w:hAnsi="Cambria Math"/>
                <w:sz w:val="36"/>
                <w:szCs w:val="36"/>
              </w:rPr>
              <w:t xml:space="preserve"> (also in the appendix)</w:t>
            </w:r>
            <w:r>
              <w:rPr>
                <w:rFonts w:ascii="Cambria Math" w:hAnsi="Cambria Math"/>
                <w:sz w:val="36"/>
                <w:szCs w:val="36"/>
              </w:rPr>
              <w:t xml:space="preserve">. </w:t>
            </w:r>
          </w:p>
          <w:p w14:paraId="7B9E023E" w14:textId="26FE75BE" w:rsidR="00E87097" w:rsidRPr="00DB1180" w:rsidRDefault="00E87097" w:rsidP="001E40B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tr-TR"/>
              </w:rPr>
            </w:pPr>
          </w:p>
        </w:tc>
        <w:tc>
          <w:tcPr>
            <w:tcW w:w="46" w:type="dxa"/>
            <w:shd w:val="clear" w:color="auto" w:fill="F5F7F9"/>
          </w:tcPr>
          <w:p w14:paraId="77C90240" w14:textId="77777777" w:rsidR="00AD31D2" w:rsidRPr="003A798E" w:rsidRDefault="00AD31D2" w:rsidP="00EA66E8"/>
        </w:tc>
      </w:tr>
    </w:tbl>
    <w:p w14:paraId="27ACF581" w14:textId="77777777" w:rsidR="0014712C" w:rsidRDefault="0014712C">
      <w:pPr>
        <w:sectPr w:rsidR="0014712C" w:rsidSect="00F569D2">
          <w:footerReference w:type="even" r:id="rId17"/>
          <w:footerReference w:type="default" r:id="rId18"/>
          <w:type w:val="continuous"/>
          <w:pgSz w:w="12240" w:h="15840" w:code="1"/>
          <w:pgMar w:top="720" w:right="720" w:bottom="1080" w:left="720" w:header="709" w:footer="432" w:gutter="0"/>
          <w:cols w:space="708"/>
          <w:titlePg/>
          <w:docGrid w:linePitch="360"/>
        </w:sectPr>
      </w:pPr>
    </w:p>
    <w:tbl>
      <w:tblPr>
        <w:tblW w:w="10773" w:type="dxa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788"/>
        <w:gridCol w:w="992"/>
      </w:tblGrid>
      <w:tr w:rsidR="00031CE7" w:rsidRPr="003A798E" w14:paraId="216C86E6" w14:textId="77777777" w:rsidTr="00031CE7">
        <w:trPr>
          <w:trHeight w:val="3180"/>
        </w:trPr>
        <w:tc>
          <w:tcPr>
            <w:tcW w:w="993" w:type="dxa"/>
            <w:vMerge w:val="restart"/>
            <w:shd w:val="clear" w:color="auto" w:fill="00C1C7" w:themeFill="accent2"/>
          </w:tcPr>
          <w:p w14:paraId="4C33509D" w14:textId="4A65BFE3" w:rsidR="00031CE7" w:rsidRPr="003A798E" w:rsidRDefault="0014712C" w:rsidP="00723677">
            <w:pPr>
              <w:pStyle w:val="GraphicAnchor"/>
            </w:pPr>
            <w:r>
              <w:lastRenderedPageBreak/>
              <w:br w:type="page"/>
            </w: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67A87BBD" w14:textId="0D9A660B" w:rsidR="00031CE7" w:rsidRPr="003A798E" w:rsidRDefault="00031CE7" w:rsidP="00723677">
            <w:r w:rsidRPr="003A798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0944" behindDoc="1" locked="0" layoutInCell="1" allowOverlap="1" wp14:anchorId="07D60F3E" wp14:editId="3A136F47">
                      <wp:simplePos x="0" y="0"/>
                      <wp:positionH relativeFrom="page">
                        <wp:posOffset>-1087755</wp:posOffset>
                      </wp:positionH>
                      <wp:positionV relativeFrom="paragraph">
                        <wp:posOffset>-444500</wp:posOffset>
                      </wp:positionV>
                      <wp:extent cx="7771130" cy="9124950"/>
                      <wp:effectExtent l="0" t="0" r="1270" b="0"/>
                      <wp:wrapNone/>
                      <wp:docPr id="35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1130" cy="91249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95D082" id="Shape" o:spid="_x0000_s1026" alt="&quot;&quot;" style="position:absolute;margin-left:-85.65pt;margin-top:-35pt;width:611.9pt;height:718.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3885565,4562475;3885565,4562475;3885565,4562475;3885565,4562475" o:connectangles="0,90,180,270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992" w:type="dxa"/>
            <w:vMerge w:val="restart"/>
            <w:shd w:val="clear" w:color="auto" w:fill="00C1C7" w:themeFill="accent2"/>
          </w:tcPr>
          <w:p w14:paraId="459FE04B" w14:textId="77777777" w:rsidR="00031CE7" w:rsidRPr="003A798E" w:rsidRDefault="00031CE7" w:rsidP="00723677"/>
        </w:tc>
      </w:tr>
      <w:tr w:rsidR="00031CE7" w:rsidRPr="003A798E" w14:paraId="021CE485" w14:textId="77777777" w:rsidTr="00031CE7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5B7FDD60" w14:textId="77777777" w:rsidR="00031CE7" w:rsidRPr="003A798E" w:rsidRDefault="00031CE7" w:rsidP="00723677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535C9214" w14:textId="746AD3B7" w:rsidR="00031CE7" w:rsidRPr="003A798E" w:rsidRDefault="00832E57" w:rsidP="00723677">
            <w:pPr>
              <w:pStyle w:val="Quote"/>
            </w:pPr>
            <w:r>
              <w:t>RESULTS</w:t>
            </w:r>
            <w:r w:rsidR="003D734E">
              <w:t xml:space="preserve"> </w:t>
            </w:r>
          </w:p>
        </w:tc>
        <w:tc>
          <w:tcPr>
            <w:tcW w:w="992" w:type="dxa"/>
            <w:vMerge/>
            <w:shd w:val="clear" w:color="auto" w:fill="00C1C7" w:themeFill="accent2"/>
          </w:tcPr>
          <w:p w14:paraId="215CD9D1" w14:textId="77777777" w:rsidR="00031CE7" w:rsidRPr="003A798E" w:rsidRDefault="00031CE7" w:rsidP="00723677"/>
        </w:tc>
      </w:tr>
      <w:tr w:rsidR="00031CE7" w:rsidRPr="003A798E" w14:paraId="206618E7" w14:textId="77777777" w:rsidTr="00031CE7">
        <w:trPr>
          <w:trHeight w:val="4074"/>
        </w:trPr>
        <w:tc>
          <w:tcPr>
            <w:tcW w:w="993" w:type="dxa"/>
            <w:vMerge/>
            <w:shd w:val="clear" w:color="auto" w:fill="00C1C7" w:themeFill="accent2"/>
          </w:tcPr>
          <w:p w14:paraId="297781A2" w14:textId="77777777" w:rsidR="00031CE7" w:rsidRPr="003A798E" w:rsidRDefault="00031CE7" w:rsidP="00723677"/>
        </w:tc>
        <w:tc>
          <w:tcPr>
            <w:tcW w:w="8788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68B4E9FC" w14:textId="77777777" w:rsidR="00031CE7" w:rsidRPr="003A798E" w:rsidRDefault="00031CE7" w:rsidP="00723677"/>
        </w:tc>
        <w:tc>
          <w:tcPr>
            <w:tcW w:w="992" w:type="dxa"/>
            <w:vMerge/>
            <w:shd w:val="clear" w:color="auto" w:fill="00C1C7" w:themeFill="accent2"/>
          </w:tcPr>
          <w:p w14:paraId="7F8159FC" w14:textId="77777777" w:rsidR="00031CE7" w:rsidRPr="003A798E" w:rsidRDefault="00031CE7" w:rsidP="00723677"/>
        </w:tc>
      </w:tr>
    </w:tbl>
    <w:p w14:paraId="528CFC29" w14:textId="77777777" w:rsidR="001A2FC2" w:rsidRDefault="001A2FC2" w:rsidP="001A2FC2"/>
    <w:tbl>
      <w:tblPr>
        <w:tblW w:w="10773" w:type="dxa"/>
        <w:shd w:val="clear" w:color="auto" w:fill="F5F7F9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"/>
        <w:gridCol w:w="972"/>
        <w:gridCol w:w="8788"/>
        <w:gridCol w:w="925"/>
        <w:gridCol w:w="21"/>
        <w:gridCol w:w="46"/>
      </w:tblGrid>
      <w:tr w:rsidR="001A2FC2" w:rsidRPr="003A798E" w14:paraId="24BE9AD2" w14:textId="77777777" w:rsidTr="00A5460D">
        <w:trPr>
          <w:trHeight w:val="4599"/>
        </w:trPr>
        <w:tc>
          <w:tcPr>
            <w:tcW w:w="21" w:type="dxa"/>
            <w:shd w:val="clear" w:color="auto" w:fill="F5F7F9"/>
          </w:tcPr>
          <w:p w14:paraId="18535A7F" w14:textId="77777777" w:rsidR="001A2FC2" w:rsidRDefault="001A2FC2" w:rsidP="00723677"/>
          <w:p w14:paraId="50C3800B" w14:textId="77777777" w:rsidR="001A2FC2" w:rsidRPr="003A798E" w:rsidRDefault="001A2FC2" w:rsidP="00723677"/>
        </w:tc>
        <w:tc>
          <w:tcPr>
            <w:tcW w:w="10706" w:type="dxa"/>
            <w:gridSpan w:val="4"/>
            <w:shd w:val="clear" w:color="auto" w:fill="F5F7F9"/>
          </w:tcPr>
          <w:p w14:paraId="79C956F8" w14:textId="3BFF64CD" w:rsidR="00471598" w:rsidRPr="00A559EC" w:rsidRDefault="00881899" w:rsidP="00471598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Line Detection</w:t>
            </w:r>
          </w:p>
          <w:p w14:paraId="16C657D5" w14:textId="65CB70C5" w:rsidR="006535C4" w:rsidRDefault="00DB2CC2" w:rsidP="00855818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106C1EAD" wp14:editId="78363942">
                  <wp:extent cx="4950372" cy="2625386"/>
                  <wp:effectExtent l="0" t="0" r="3175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22" t="3927" r="8178" b="6220"/>
                          <a:stretch/>
                        </pic:blipFill>
                        <pic:spPr bwMode="auto">
                          <a:xfrm>
                            <a:off x="0" y="0"/>
                            <a:ext cx="4966716" cy="263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B217DF" w14:textId="77777777" w:rsidR="00DB2CC2" w:rsidRDefault="00DB2CC2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864FA74" w14:textId="603ED703" w:rsidR="00DB2CC2" w:rsidRDefault="00DB2CC2" w:rsidP="00855818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0F5A5E3C" wp14:editId="1DF4A15F">
                  <wp:extent cx="5738648" cy="253398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55" b="4264"/>
                          <a:stretch/>
                        </pic:blipFill>
                        <pic:spPr bwMode="auto">
                          <a:xfrm>
                            <a:off x="0" y="0"/>
                            <a:ext cx="5755289" cy="254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1CE04B" w14:textId="734AABD6" w:rsidR="000043F1" w:rsidRDefault="000043F1" w:rsidP="0042416E">
            <w:pPr>
              <w:rPr>
                <w:sz w:val="30"/>
                <w:szCs w:val="30"/>
              </w:rPr>
            </w:pPr>
          </w:p>
          <w:p w14:paraId="12AF2B2E" w14:textId="0AE65CC2" w:rsidR="00DB2CC2" w:rsidRDefault="00945F17" w:rsidP="00945F17">
            <w:pPr>
              <w:jc w:val="center"/>
              <w:rPr>
                <w:sz w:val="30"/>
                <w:szCs w:val="30"/>
              </w:rPr>
            </w:pPr>
            <w:r>
              <w:rPr>
                <w:noProof/>
                <w:sz w:val="30"/>
                <w:szCs w:val="30"/>
              </w:rPr>
              <w:drawing>
                <wp:inline distT="0" distB="0" distL="0" distR="0" wp14:anchorId="6038B5F9" wp14:editId="3571876F">
                  <wp:extent cx="4762500" cy="2946400"/>
                  <wp:effectExtent l="0" t="0" r="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94" t="1976" r="14982" b="6326"/>
                          <a:stretch/>
                        </pic:blipFill>
                        <pic:spPr bwMode="auto">
                          <a:xfrm>
                            <a:off x="0" y="0"/>
                            <a:ext cx="4762500" cy="29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814030" w14:textId="4899C37D" w:rsidR="001150D4" w:rsidRDefault="001150D4" w:rsidP="001150D4">
            <w:pPr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lastRenderedPageBreak/>
              <w:t xml:space="preserve">In the above, the edge detector used was zero crossing and the threshold was </w:t>
            </w:r>
            <w:r w:rsidRPr="00463FA5">
              <w:rPr>
                <w:rFonts w:ascii="Cambria Math" w:hAnsi="Cambria Math"/>
                <w:sz w:val="36"/>
                <w:szCs w:val="36"/>
              </w:rPr>
              <w:t>t = 0.2*max(H(:))</w:t>
            </w:r>
            <w:r>
              <w:rPr>
                <w:rFonts w:ascii="Cambria Math" w:hAnsi="Cambria Math"/>
                <w:sz w:val="36"/>
                <w:szCs w:val="36"/>
              </w:rPr>
              <w:t>.</w:t>
            </w:r>
            <w:r>
              <w:rPr>
                <w:sz w:val="30"/>
                <w:szCs w:val="30"/>
              </w:rPr>
              <w:t xml:space="preserve"> </w:t>
            </w:r>
            <w:r w:rsidR="00680F9D">
              <w:rPr>
                <w:sz w:val="30"/>
                <w:szCs w:val="30"/>
              </w:rPr>
              <w:t xml:space="preserve">The function adequately detects the lines, and it is good at identifying the longest and shortest line. If we change the edge detector and/or the threshold, we’ll definitely end up with varying results all round. </w:t>
            </w:r>
          </w:p>
          <w:p w14:paraId="4DED5F10" w14:textId="77777777" w:rsidR="0056367B" w:rsidRPr="00833806" w:rsidRDefault="0056367B" w:rsidP="001150D4">
            <w:pPr>
              <w:rPr>
                <w:sz w:val="30"/>
                <w:szCs w:val="30"/>
              </w:rPr>
            </w:pPr>
          </w:p>
          <w:p w14:paraId="7CFB1A41" w14:textId="396EF43F" w:rsidR="00220E06" w:rsidRPr="00220E06" w:rsidRDefault="00881899" w:rsidP="00220E06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Circle Detection</w:t>
            </w:r>
          </w:p>
          <w:p w14:paraId="78D452EE" w14:textId="53983329" w:rsidR="008A66A9" w:rsidRDefault="00060D97" w:rsidP="006B13D1">
            <w:pPr>
              <w:jc w:val="both"/>
              <w:rPr>
                <w:rFonts w:ascii="Cambria Math" w:hAnsi="Cambria Math"/>
                <w:noProof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730FA048" wp14:editId="74D9738C">
                  <wp:extent cx="6782443" cy="1807092"/>
                  <wp:effectExtent l="0" t="0" r="0" b="31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882" b="25832"/>
                          <a:stretch/>
                        </pic:blipFill>
                        <pic:spPr bwMode="auto">
                          <a:xfrm>
                            <a:off x="0" y="0"/>
                            <a:ext cx="6783705" cy="1807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2FC289" w14:textId="77777777" w:rsidR="003D1F9B" w:rsidRDefault="003D1F9B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1EAEC33" w14:textId="6A6B827E" w:rsidR="00103B4D" w:rsidRDefault="00D325CB" w:rsidP="00A223D9">
            <w:pPr>
              <w:jc w:val="both"/>
            </w:pPr>
            <w:r>
              <w:t xml:space="preserve">The above result shows that altering the sensitivity of our algorithm directly affects the results that will be </w:t>
            </w:r>
            <w:proofErr w:type="spellStart"/>
            <w:r>
              <w:t>obrained</w:t>
            </w:r>
            <w:proofErr w:type="spellEnd"/>
            <w:r>
              <w:t xml:space="preserve">. </w:t>
            </w:r>
          </w:p>
          <w:p w14:paraId="7C410FCE" w14:textId="03E07E49" w:rsidR="00456311" w:rsidRDefault="0056367B" w:rsidP="00A223D9">
            <w:pPr>
              <w:jc w:val="both"/>
            </w:pPr>
            <w:r>
              <w:t xml:space="preserve">Notice: Hough Transform is so robust that it </w:t>
            </w:r>
            <w:r w:rsidR="00FB26E3">
              <w:t xml:space="preserve">functions well even in the presence of occlusion. In the central image, the black circle is clearly partially obstructing the white circle; however, due to the high sensitivity, the circle is still detected. </w:t>
            </w:r>
          </w:p>
          <w:p w14:paraId="4503BE2C" w14:textId="3BA368C3" w:rsidR="00456311" w:rsidRDefault="00456311" w:rsidP="00A223D9">
            <w:pPr>
              <w:jc w:val="both"/>
            </w:pPr>
          </w:p>
          <w:p w14:paraId="06F6E553" w14:textId="48C84485" w:rsidR="00456311" w:rsidRDefault="00456311" w:rsidP="00A223D9">
            <w:pPr>
              <w:jc w:val="both"/>
            </w:pPr>
          </w:p>
          <w:p w14:paraId="45F971F7" w14:textId="0D95EDCB" w:rsidR="00456311" w:rsidRDefault="00456311" w:rsidP="00A223D9">
            <w:pPr>
              <w:jc w:val="both"/>
            </w:pPr>
          </w:p>
          <w:p w14:paraId="4BD04F26" w14:textId="11794CCF" w:rsidR="00456311" w:rsidRDefault="00456311" w:rsidP="00A223D9">
            <w:pPr>
              <w:jc w:val="both"/>
            </w:pPr>
          </w:p>
          <w:p w14:paraId="7584592B" w14:textId="715DBAC2" w:rsidR="00456311" w:rsidRDefault="00456311" w:rsidP="00A223D9">
            <w:pPr>
              <w:jc w:val="both"/>
            </w:pPr>
          </w:p>
          <w:p w14:paraId="33D2934C" w14:textId="306996F6" w:rsidR="00456311" w:rsidRDefault="00456311" w:rsidP="00A223D9">
            <w:pPr>
              <w:jc w:val="both"/>
            </w:pPr>
          </w:p>
          <w:p w14:paraId="5DD138BA" w14:textId="3E7A1DD9" w:rsidR="00456311" w:rsidRDefault="00456311" w:rsidP="00A223D9">
            <w:pPr>
              <w:jc w:val="both"/>
            </w:pPr>
          </w:p>
          <w:p w14:paraId="6DD7E559" w14:textId="0E86672B" w:rsidR="00456311" w:rsidRDefault="00456311" w:rsidP="00A223D9">
            <w:pPr>
              <w:jc w:val="both"/>
            </w:pPr>
          </w:p>
          <w:p w14:paraId="55309C62" w14:textId="44EC4B8B" w:rsidR="00456311" w:rsidRDefault="00456311" w:rsidP="00A223D9">
            <w:pPr>
              <w:jc w:val="both"/>
            </w:pPr>
          </w:p>
          <w:p w14:paraId="381AFB93" w14:textId="7E31F557" w:rsidR="00456311" w:rsidRDefault="00456311" w:rsidP="00A223D9">
            <w:pPr>
              <w:jc w:val="both"/>
            </w:pPr>
          </w:p>
          <w:p w14:paraId="5D9DFA9F" w14:textId="10A494E2" w:rsidR="00456311" w:rsidRDefault="00456311" w:rsidP="00A223D9">
            <w:pPr>
              <w:jc w:val="both"/>
            </w:pPr>
          </w:p>
          <w:p w14:paraId="14F063E4" w14:textId="6534E7BC" w:rsidR="00456311" w:rsidRDefault="00456311" w:rsidP="00A223D9">
            <w:pPr>
              <w:jc w:val="both"/>
            </w:pPr>
          </w:p>
          <w:p w14:paraId="39AB0332" w14:textId="70A65E37" w:rsidR="00456311" w:rsidRDefault="00456311" w:rsidP="00A223D9">
            <w:pPr>
              <w:jc w:val="both"/>
            </w:pPr>
          </w:p>
          <w:p w14:paraId="39796801" w14:textId="0197CA4E" w:rsidR="00456311" w:rsidRDefault="00456311" w:rsidP="00A223D9">
            <w:pPr>
              <w:jc w:val="both"/>
            </w:pPr>
          </w:p>
          <w:p w14:paraId="3738C0F1" w14:textId="174EB6A5" w:rsidR="00456311" w:rsidRDefault="00456311" w:rsidP="00A223D9">
            <w:pPr>
              <w:jc w:val="both"/>
            </w:pPr>
          </w:p>
          <w:p w14:paraId="41C195C2" w14:textId="3A9B07B2" w:rsidR="00456311" w:rsidRDefault="00456311" w:rsidP="00A223D9">
            <w:pPr>
              <w:jc w:val="both"/>
            </w:pPr>
          </w:p>
          <w:p w14:paraId="688317CB" w14:textId="0834C8AD" w:rsidR="00456311" w:rsidRDefault="00456311" w:rsidP="00A223D9">
            <w:pPr>
              <w:jc w:val="both"/>
            </w:pPr>
          </w:p>
          <w:p w14:paraId="6C0346F9" w14:textId="54C6AC27" w:rsidR="00456311" w:rsidRDefault="00456311" w:rsidP="00A223D9">
            <w:pPr>
              <w:jc w:val="both"/>
            </w:pPr>
          </w:p>
          <w:p w14:paraId="25AC9AD2" w14:textId="77777777" w:rsidR="00456311" w:rsidRDefault="00456311" w:rsidP="00A223D9">
            <w:pPr>
              <w:jc w:val="both"/>
            </w:pPr>
          </w:p>
          <w:p w14:paraId="5F7A75ED" w14:textId="77777777" w:rsidR="00103B4D" w:rsidRDefault="00103B4D" w:rsidP="00A223D9">
            <w:pPr>
              <w:jc w:val="both"/>
            </w:pPr>
          </w:p>
          <w:p w14:paraId="54B8679E" w14:textId="77777777" w:rsidR="00103B4D" w:rsidRDefault="00103B4D" w:rsidP="00A223D9">
            <w:pPr>
              <w:jc w:val="both"/>
            </w:pPr>
          </w:p>
          <w:p w14:paraId="65166162" w14:textId="77777777" w:rsidR="00103B4D" w:rsidRDefault="00103B4D" w:rsidP="00A223D9">
            <w:pPr>
              <w:jc w:val="both"/>
            </w:pPr>
          </w:p>
          <w:p w14:paraId="242CE860" w14:textId="416BF157" w:rsidR="00103B4D" w:rsidRPr="00143F28" w:rsidRDefault="00103B4D" w:rsidP="00A223D9">
            <w:pPr>
              <w:jc w:val="both"/>
            </w:pPr>
          </w:p>
        </w:tc>
        <w:tc>
          <w:tcPr>
            <w:tcW w:w="46" w:type="dxa"/>
            <w:shd w:val="clear" w:color="auto" w:fill="F5F7F9"/>
          </w:tcPr>
          <w:p w14:paraId="69DB7FB1" w14:textId="77777777" w:rsidR="001A2FC2" w:rsidRPr="003A798E" w:rsidRDefault="001A2FC2" w:rsidP="00723677"/>
        </w:tc>
      </w:tr>
      <w:tr w:rsidR="00B500FE" w:rsidRPr="003A798E" w14:paraId="4A653ED0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3180"/>
        </w:trPr>
        <w:tc>
          <w:tcPr>
            <w:tcW w:w="993" w:type="dxa"/>
            <w:gridSpan w:val="2"/>
            <w:shd w:val="clear" w:color="auto" w:fill="00C1C7" w:themeFill="accent2"/>
          </w:tcPr>
          <w:p w14:paraId="758D2EE5" w14:textId="77777777" w:rsidR="00B500FE" w:rsidRPr="003A798E" w:rsidRDefault="00B500FE" w:rsidP="00723677">
            <w:pPr>
              <w:pStyle w:val="GraphicAnchor"/>
            </w:pPr>
            <w:r w:rsidRPr="003A798E">
              <w:rPr>
                <w:noProof/>
                <w:lang w:eastAsia="en-A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1184" behindDoc="1" locked="0" layoutInCell="1" allowOverlap="1" wp14:anchorId="2B212A18" wp14:editId="196F9F74">
                      <wp:simplePos x="0" y="0"/>
                      <wp:positionH relativeFrom="margin">
                        <wp:posOffset>-1022350</wp:posOffset>
                      </wp:positionH>
                      <wp:positionV relativeFrom="paragraph">
                        <wp:posOffset>-457200</wp:posOffset>
                      </wp:positionV>
                      <wp:extent cx="8228330" cy="9239250"/>
                      <wp:effectExtent l="0" t="0" r="1270" b="0"/>
                      <wp:wrapNone/>
                      <wp:docPr id="66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28330" cy="92392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74F5F2" id="Shape" o:spid="_x0000_s1026" alt="&quot;&quot;" style="position:absolute;margin-left:-80.5pt;margin-top:-36pt;width:647.9pt;height:727.5pt;z-index:-25157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4ht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Cm74ht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4114165,4619625;4114165,4619625;4114165,4619625;4114165,4619625" o:connectangles="0,90,180,270"/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444D0179" w14:textId="77777777" w:rsidR="00B500FE" w:rsidRPr="003A798E" w:rsidRDefault="00B500FE" w:rsidP="00723677"/>
        </w:tc>
        <w:tc>
          <w:tcPr>
            <w:tcW w:w="992" w:type="dxa"/>
            <w:gridSpan w:val="3"/>
            <w:shd w:val="clear" w:color="auto" w:fill="00C1C7" w:themeFill="accent2"/>
          </w:tcPr>
          <w:p w14:paraId="593E6994" w14:textId="77777777" w:rsidR="00B500FE" w:rsidRPr="003A798E" w:rsidRDefault="00B500FE" w:rsidP="00723677"/>
        </w:tc>
      </w:tr>
      <w:tr w:rsidR="00B500FE" w:rsidRPr="003A798E" w14:paraId="456C84FB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5966"/>
        </w:trPr>
        <w:tc>
          <w:tcPr>
            <w:tcW w:w="993" w:type="dxa"/>
            <w:gridSpan w:val="2"/>
            <w:shd w:val="clear" w:color="auto" w:fill="00C1C7" w:themeFill="accent2"/>
          </w:tcPr>
          <w:p w14:paraId="2927888E" w14:textId="77777777" w:rsidR="00B500FE" w:rsidRPr="003A798E" w:rsidRDefault="00B500FE" w:rsidP="00723677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6CAE8500" w14:textId="3B335C22" w:rsidR="00B500FE" w:rsidRPr="003A798E" w:rsidRDefault="009F3E53" w:rsidP="00723677">
            <w:pPr>
              <w:pStyle w:val="Quote"/>
            </w:pPr>
            <w:r>
              <w:t>MULTIPLE RESULTS</w:t>
            </w:r>
          </w:p>
        </w:tc>
        <w:tc>
          <w:tcPr>
            <w:tcW w:w="992" w:type="dxa"/>
            <w:gridSpan w:val="3"/>
            <w:shd w:val="clear" w:color="auto" w:fill="00C1C7" w:themeFill="accent2"/>
          </w:tcPr>
          <w:p w14:paraId="7E3153E5" w14:textId="77777777" w:rsidR="00B500FE" w:rsidRPr="003A798E" w:rsidRDefault="00B500FE" w:rsidP="00723677"/>
        </w:tc>
      </w:tr>
      <w:tr w:rsidR="00B500FE" w:rsidRPr="003A798E" w14:paraId="0652A218" w14:textId="77777777" w:rsidTr="00723677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trHeight w:val="4074"/>
        </w:trPr>
        <w:tc>
          <w:tcPr>
            <w:tcW w:w="993" w:type="dxa"/>
            <w:gridSpan w:val="2"/>
            <w:shd w:val="clear" w:color="auto" w:fill="00C1C7" w:themeFill="accent2"/>
          </w:tcPr>
          <w:p w14:paraId="6F3676B5" w14:textId="77777777" w:rsidR="00B500FE" w:rsidRPr="003A798E" w:rsidRDefault="00B500FE" w:rsidP="00723677"/>
        </w:tc>
        <w:tc>
          <w:tcPr>
            <w:tcW w:w="8788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177502AE" w14:textId="77777777" w:rsidR="00B500FE" w:rsidRPr="003A798E" w:rsidRDefault="00B500FE" w:rsidP="00723677"/>
        </w:tc>
        <w:tc>
          <w:tcPr>
            <w:tcW w:w="992" w:type="dxa"/>
            <w:gridSpan w:val="3"/>
            <w:shd w:val="clear" w:color="auto" w:fill="00C1C7" w:themeFill="accent2"/>
          </w:tcPr>
          <w:p w14:paraId="7EF489AD" w14:textId="77777777" w:rsidR="00B500FE" w:rsidRPr="003A798E" w:rsidRDefault="00B500FE" w:rsidP="00723677"/>
        </w:tc>
      </w:tr>
      <w:tr w:rsidR="00A5460D" w:rsidRPr="007353A2" w14:paraId="39A8DEFE" w14:textId="77777777" w:rsidTr="00A5460D">
        <w:trPr>
          <w:gridAfter w:val="2"/>
          <w:wAfter w:w="67" w:type="dxa"/>
          <w:trHeight w:val="4599"/>
        </w:trPr>
        <w:tc>
          <w:tcPr>
            <w:tcW w:w="10706" w:type="dxa"/>
            <w:gridSpan w:val="4"/>
            <w:shd w:val="clear" w:color="auto" w:fill="F5F7F9"/>
          </w:tcPr>
          <w:p w14:paraId="4FA1313C" w14:textId="77777777" w:rsidR="009E1829" w:rsidRPr="0056708C" w:rsidRDefault="009E1829" w:rsidP="009E1829">
            <w:pPr>
              <w:jc w:val="center"/>
              <w:rPr>
                <w:rFonts w:ascii="Cambria Math" w:hAnsi="Cambria Math"/>
                <w:b/>
                <w:bCs/>
                <w:color w:val="002060"/>
                <w:sz w:val="10"/>
                <w:szCs w:val="10"/>
              </w:rPr>
            </w:pPr>
          </w:p>
          <w:p w14:paraId="55BBDAE9" w14:textId="7BC0EDE8" w:rsidR="007A3AC7" w:rsidRPr="00A559EC" w:rsidRDefault="00881899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Line Detection</w:t>
            </w:r>
          </w:p>
          <w:p w14:paraId="5A4392EC" w14:textId="77777777" w:rsidR="008362EB" w:rsidRDefault="00580A50" w:rsidP="007A3AC7">
            <w:pPr>
              <w:jc w:val="both"/>
              <w:rPr>
                <w:rFonts w:ascii="Cambria Math" w:hAnsi="Cambria Math"/>
                <w:noProof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Let’s apply the </w:t>
            </w:r>
            <w:r w:rsidR="00A40005">
              <w:rPr>
                <w:rFonts w:ascii="Cambria Math" w:hAnsi="Cambria Math"/>
                <w:sz w:val="36"/>
                <w:szCs w:val="36"/>
              </w:rPr>
              <w:t>line detection</w:t>
            </w:r>
            <w:r w:rsidR="00E703D8">
              <w:rPr>
                <w:rFonts w:ascii="Cambria Math" w:hAnsi="Cambria Math"/>
                <w:sz w:val="36"/>
                <w:szCs w:val="36"/>
              </w:rPr>
              <w:t xml:space="preserve"> algorithm</w:t>
            </w:r>
            <w:r>
              <w:rPr>
                <w:rFonts w:ascii="Cambria Math" w:hAnsi="Cambria Math"/>
                <w:sz w:val="36"/>
                <w:szCs w:val="36"/>
              </w:rPr>
              <w:t xml:space="preserve"> on RGB image</w:t>
            </w:r>
            <w:r w:rsidR="00E703D8">
              <w:rPr>
                <w:rFonts w:ascii="Cambria Math" w:hAnsi="Cambria Math"/>
                <w:sz w:val="36"/>
                <w:szCs w:val="36"/>
              </w:rPr>
              <w:t>s</w:t>
            </w:r>
            <w:r>
              <w:rPr>
                <w:rFonts w:ascii="Cambria Math" w:hAnsi="Cambria Math"/>
                <w:sz w:val="36"/>
                <w:szCs w:val="36"/>
              </w:rPr>
              <w:t>:</w:t>
            </w:r>
            <w:r w:rsidR="008362EB">
              <w:rPr>
                <w:rFonts w:ascii="Cambria Math" w:hAnsi="Cambria Math"/>
                <w:noProof/>
                <w:sz w:val="36"/>
                <w:szCs w:val="36"/>
              </w:rPr>
              <w:t xml:space="preserve"> </w:t>
            </w:r>
          </w:p>
          <w:p w14:paraId="269A5273" w14:textId="6D6849F7" w:rsidR="005C4FD2" w:rsidRDefault="008362EB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7696061C" wp14:editId="1A56F622">
                  <wp:extent cx="5186461" cy="2995248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23" t="2941" r="10466" b="3925"/>
                          <a:stretch/>
                        </pic:blipFill>
                        <pic:spPr bwMode="auto">
                          <a:xfrm>
                            <a:off x="0" y="0"/>
                            <a:ext cx="5186798" cy="2995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EA6797" w14:textId="76D7C3B9" w:rsidR="008362EB" w:rsidRDefault="008362EB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0EB8D038" wp14:editId="2083AEDB">
                  <wp:extent cx="5832583" cy="3058181"/>
                  <wp:effectExtent l="0" t="0" r="0" b="889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77" t="2941" r="6978" b="1964"/>
                          <a:stretch/>
                        </pic:blipFill>
                        <pic:spPr bwMode="auto">
                          <a:xfrm>
                            <a:off x="0" y="0"/>
                            <a:ext cx="5833192" cy="305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7C8AF0" w14:textId="77777777" w:rsidR="008362EB" w:rsidRDefault="008362EB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C6A79B4" w14:textId="51FEACD6" w:rsidR="00A40005" w:rsidRDefault="008362EB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lastRenderedPageBreak/>
              <w:drawing>
                <wp:inline distT="0" distB="0" distL="0" distR="0" wp14:anchorId="497BDA70" wp14:editId="735D0110">
                  <wp:extent cx="4823231" cy="3121025"/>
                  <wp:effectExtent l="0" t="0" r="0" b="317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20" r="14420" b="2945"/>
                          <a:stretch/>
                        </pic:blipFill>
                        <pic:spPr bwMode="auto">
                          <a:xfrm>
                            <a:off x="0" y="0"/>
                            <a:ext cx="4824076" cy="3121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39687B" w14:textId="45DEFBDE" w:rsidR="008362EB" w:rsidRDefault="008362EB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In the above, </w:t>
            </w:r>
            <w:proofErr w:type="spellStart"/>
            <w:r>
              <w:rPr>
                <w:rFonts w:ascii="Cambria Math" w:hAnsi="Cambria Math"/>
                <w:sz w:val="36"/>
                <w:szCs w:val="36"/>
              </w:rPr>
              <w:t>prewitt</w:t>
            </w:r>
            <w:proofErr w:type="spellEnd"/>
            <w:r>
              <w:rPr>
                <w:rFonts w:ascii="Cambria Math" w:hAnsi="Cambria Math"/>
                <w:sz w:val="36"/>
                <w:szCs w:val="36"/>
              </w:rPr>
              <w:t xml:space="preserve"> was used to detect the edges before the line detection steps.</w:t>
            </w:r>
            <w:r w:rsidR="00463FA5">
              <w:rPr>
                <w:rFonts w:ascii="Cambria Math" w:hAnsi="Cambria Math"/>
                <w:sz w:val="36"/>
                <w:szCs w:val="36"/>
              </w:rPr>
              <w:t xml:space="preserve"> Also, </w:t>
            </w:r>
            <w:r w:rsidR="00463FA5" w:rsidRPr="00463FA5">
              <w:rPr>
                <w:rFonts w:ascii="Cambria Math" w:hAnsi="Cambria Math"/>
                <w:sz w:val="36"/>
                <w:szCs w:val="36"/>
              </w:rPr>
              <w:t>t = 0.2*max(H(:))</w:t>
            </w:r>
            <w:r w:rsidR="00463FA5">
              <w:rPr>
                <w:rFonts w:ascii="Cambria Math" w:hAnsi="Cambria Math"/>
                <w:sz w:val="36"/>
                <w:szCs w:val="36"/>
              </w:rPr>
              <w:t>.</w:t>
            </w:r>
          </w:p>
          <w:p w14:paraId="14F6AB42" w14:textId="07680953" w:rsidR="008362EB" w:rsidRDefault="008362EB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D3A7CEF" w14:textId="325D05D9" w:rsidR="003160C8" w:rsidRDefault="003160C8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355E4475" wp14:editId="78E1426E">
                  <wp:extent cx="4665781" cy="3042307"/>
                  <wp:effectExtent l="0" t="0" r="1905" b="571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79" t="2942" r="14187" b="2454"/>
                          <a:stretch/>
                        </pic:blipFill>
                        <pic:spPr bwMode="auto">
                          <a:xfrm>
                            <a:off x="0" y="0"/>
                            <a:ext cx="4666432" cy="3042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B6355E" w14:textId="7A9BD66D" w:rsidR="003160C8" w:rsidRDefault="003160C8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lastRenderedPageBreak/>
              <w:drawing>
                <wp:inline distT="0" distB="0" distL="0" distR="0" wp14:anchorId="477E1D9E" wp14:editId="64A0CCE7">
                  <wp:extent cx="5864337" cy="3121353"/>
                  <wp:effectExtent l="0" t="0" r="3175" b="317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79" t="1470" r="7210" b="1474"/>
                          <a:stretch/>
                        </pic:blipFill>
                        <pic:spPr bwMode="auto">
                          <a:xfrm>
                            <a:off x="0" y="0"/>
                            <a:ext cx="5864742" cy="312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D64FBE" w14:textId="2A7431E7" w:rsidR="008362EB" w:rsidRDefault="003160C8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779BC983" wp14:editId="2CBB1F02">
                  <wp:extent cx="3877571" cy="3105369"/>
                  <wp:effectExtent l="0" t="0" r="889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31" t="981" r="21164" b="2454"/>
                          <a:stretch/>
                        </pic:blipFill>
                        <pic:spPr bwMode="auto">
                          <a:xfrm>
                            <a:off x="0" y="0"/>
                            <a:ext cx="3878112" cy="3105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846CE1" w14:textId="67C7CB84" w:rsidR="001D4D00" w:rsidRDefault="00BD4799" w:rsidP="00D1440A">
            <w:pPr>
              <w:jc w:val="both"/>
            </w:pPr>
            <w:r>
              <w:rPr>
                <w:rFonts w:ascii="Cambria Math" w:hAnsi="Cambria Math"/>
                <w:sz w:val="36"/>
                <w:szCs w:val="36"/>
              </w:rPr>
              <w:t xml:space="preserve">In the above, Laplacian of Gaussian edge detection was used first. </w:t>
            </w:r>
          </w:p>
          <w:p w14:paraId="0B856429" w14:textId="77777777" w:rsidR="000409D8" w:rsidRPr="002067A2" w:rsidRDefault="000409D8" w:rsidP="002067A2"/>
          <w:p w14:paraId="2EDCAB39" w14:textId="01FB23DD" w:rsidR="007A3AC7" w:rsidRPr="00220E06" w:rsidRDefault="00881899" w:rsidP="007A3AC7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Circle Detection</w:t>
            </w:r>
          </w:p>
          <w:p w14:paraId="62A16C77" w14:textId="4527A458" w:rsidR="007A3AC7" w:rsidRDefault="008E7A68" w:rsidP="007A3AC7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Applying th</w:t>
            </w:r>
            <w:r w:rsidR="00246B6B">
              <w:rPr>
                <w:rFonts w:ascii="Cambria Math" w:hAnsi="Cambria Math"/>
                <w:sz w:val="36"/>
                <w:szCs w:val="36"/>
              </w:rPr>
              <w:t>is on some color images</w:t>
            </w:r>
            <w:r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335D8D35" w14:textId="6FA73A33" w:rsidR="00446F14" w:rsidRDefault="000D6DAD" w:rsidP="0027068F">
            <w:pPr>
              <w:jc w:val="both"/>
              <w:rPr>
                <w:rFonts w:ascii="Cambria Math" w:hAnsi="Cambria Math"/>
                <w:noProof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lastRenderedPageBreak/>
              <w:drawing>
                <wp:inline distT="0" distB="0" distL="0" distR="0" wp14:anchorId="1F017B5C" wp14:editId="435CDFB6">
                  <wp:extent cx="5564399" cy="1781197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99" t="17159" r="7210" b="27453"/>
                          <a:stretch/>
                        </pic:blipFill>
                        <pic:spPr bwMode="auto">
                          <a:xfrm>
                            <a:off x="0" y="0"/>
                            <a:ext cx="5565131" cy="1781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709A2E" w14:textId="77777777" w:rsidR="000D6DAD" w:rsidRDefault="000D6DAD" w:rsidP="0027068F">
            <w:pPr>
              <w:jc w:val="both"/>
              <w:rPr>
                <w:rFonts w:ascii="Cambria Math" w:hAnsi="Cambria Math"/>
                <w:noProof/>
                <w:sz w:val="36"/>
                <w:szCs w:val="36"/>
              </w:rPr>
            </w:pPr>
          </w:p>
          <w:p w14:paraId="0040FED5" w14:textId="779FD5AB" w:rsidR="006629F1" w:rsidRDefault="001E2D2A" w:rsidP="0027068F">
            <w:pPr>
              <w:jc w:val="both"/>
              <w:rPr>
                <w:rFonts w:ascii="Cambria Math" w:hAnsi="Cambria Math"/>
                <w:noProof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14EAEDBB" wp14:editId="65640BC4">
                  <wp:extent cx="5517931" cy="2112580"/>
                  <wp:effectExtent l="0" t="0" r="6985" b="254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30" t="11274" r="7658" b="23028"/>
                          <a:stretch/>
                        </pic:blipFill>
                        <pic:spPr bwMode="auto">
                          <a:xfrm>
                            <a:off x="0" y="0"/>
                            <a:ext cx="5519117" cy="2113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0C1F6D" w14:textId="7C1E8B29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ACD99AF" w14:textId="7C8D96BA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EDC5AB3" w14:textId="46906C0E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D8E258F" w14:textId="4143BBEF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E8DA99F" w14:textId="7BB124E1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5E0D010" w14:textId="2C9AC743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8DB19D3" w14:textId="234DE7DE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EC50224" w14:textId="66F01EC1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4D8BFBC" w14:textId="2A405F2C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28FE697" w14:textId="658DECE5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0C5F652" w14:textId="15876C34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74EB427" w14:textId="7161E48D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389F1C1" w14:textId="6E0C4EC1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936338D" w14:textId="5F64A8B9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3A9AEC1" w14:textId="0FA1EB06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1C1EE8A" w14:textId="77777777" w:rsidR="00342B52" w:rsidRDefault="00342B52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6F19117" w14:textId="77777777" w:rsidR="000D58EB" w:rsidRDefault="000D58EB" w:rsidP="002067A2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A5460D" w:rsidRPr="003A798E" w14:paraId="3B05985D" w14:textId="77777777" w:rsidTr="00723677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45D0DA81" w14:textId="77777777" w:rsidR="00A5460D" w:rsidRPr="003A798E" w:rsidRDefault="00A5460D" w:rsidP="00723677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37088" behindDoc="1" locked="0" layoutInCell="1" allowOverlap="1" wp14:anchorId="3FD59BA7" wp14:editId="00C12938">
                            <wp:simplePos x="0" y="0"/>
                            <wp:positionH relativeFrom="margin">
                              <wp:posOffset>-1022350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62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3081EF2" id="Shape" o:spid="_x0000_s1026" alt="&quot;&quot;" style="position:absolute;margin-left:-80.5pt;margin-top:-36pt;width:647.9pt;height:727.5pt;z-index:-25157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27r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CJK27r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785B6771" w14:textId="77777777" w:rsidR="00A5460D" w:rsidRPr="003A798E" w:rsidRDefault="00A5460D" w:rsidP="00723677"/>
              </w:tc>
              <w:tc>
                <w:tcPr>
                  <w:tcW w:w="992" w:type="dxa"/>
                  <w:shd w:val="clear" w:color="auto" w:fill="00C1C7" w:themeFill="accent2"/>
                </w:tcPr>
                <w:p w14:paraId="659C5F6C" w14:textId="77777777" w:rsidR="00A5460D" w:rsidRPr="003A798E" w:rsidRDefault="00A5460D" w:rsidP="00723677"/>
              </w:tc>
            </w:tr>
            <w:tr w:rsidR="00A5460D" w:rsidRPr="003A798E" w14:paraId="1E2147BA" w14:textId="77777777" w:rsidTr="00723677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60B2F15D" w14:textId="77777777" w:rsidR="00A5460D" w:rsidRPr="003A798E" w:rsidRDefault="00A5460D" w:rsidP="00723677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4BE264DC" w14:textId="1811E291" w:rsidR="00A5460D" w:rsidRPr="003A798E" w:rsidRDefault="00430DC5" w:rsidP="00723677">
                  <w:pPr>
                    <w:pStyle w:val="Quote"/>
                  </w:pPr>
                  <w:r>
                    <w:t xml:space="preserve">POST-LAB </w:t>
                  </w:r>
                  <w:r w:rsidR="00053CFB">
                    <w:t xml:space="preserve"> </w:t>
                  </w:r>
                  <w:r w:rsidR="00412E8B">
                    <w:t>QUESTIONS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4744313A" w14:textId="77777777" w:rsidR="00A5460D" w:rsidRPr="003A798E" w:rsidRDefault="00A5460D" w:rsidP="00723677"/>
              </w:tc>
            </w:tr>
            <w:tr w:rsidR="00A5460D" w:rsidRPr="003A798E" w14:paraId="55D8FB16" w14:textId="77777777" w:rsidTr="00723677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7DC9733F" w14:textId="77777777" w:rsidR="00A5460D" w:rsidRPr="003A798E" w:rsidRDefault="00A5460D" w:rsidP="00723677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34573F6F" w14:textId="77777777" w:rsidR="00A5460D" w:rsidRPr="003A798E" w:rsidRDefault="00A5460D" w:rsidP="00723677"/>
              </w:tc>
              <w:tc>
                <w:tcPr>
                  <w:tcW w:w="992" w:type="dxa"/>
                  <w:shd w:val="clear" w:color="auto" w:fill="00C1C7" w:themeFill="accent2"/>
                </w:tcPr>
                <w:p w14:paraId="12294F6E" w14:textId="77777777" w:rsidR="00A5460D" w:rsidRPr="003A798E" w:rsidRDefault="00A5460D" w:rsidP="00723677"/>
              </w:tc>
            </w:tr>
          </w:tbl>
          <w:p w14:paraId="1BC93ED3" w14:textId="384F46FF" w:rsidR="00355145" w:rsidRPr="00220E06" w:rsidRDefault="00106200" w:rsidP="00106200">
            <w:pPr>
              <w:pStyle w:val="Heading3"/>
              <w:jc w:val="center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lastRenderedPageBreak/>
              <w:t>Effect of Changing Threshold and/or Sensitivity on Line and Circle Detection</w:t>
            </w:r>
          </w:p>
          <w:p w14:paraId="73E8E956" w14:textId="1056F831" w:rsidR="0080248F" w:rsidRDefault="0080248F" w:rsidP="0080248F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Line</w:t>
            </w:r>
            <w:r>
              <w:rPr>
                <w:rFonts w:ascii="Cambria Math" w:hAnsi="Cambria Math"/>
                <w:color w:val="002060"/>
                <w:sz w:val="40"/>
                <w:szCs w:val="40"/>
              </w:rPr>
              <w:t xml:space="preserve"> Detection</w:t>
            </w:r>
          </w:p>
          <w:p w14:paraId="324DCE02" w14:textId="7B95D2BA" w:rsidR="0066665D" w:rsidRDefault="00E913B2" w:rsidP="006B13D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Using</w:t>
            </w:r>
            <w:r w:rsidR="00996EEB">
              <w:rPr>
                <w:rFonts w:ascii="Cambria Math" w:hAnsi="Cambria Math"/>
                <w:sz w:val="36"/>
                <w:szCs w:val="36"/>
              </w:rPr>
              <w:t xml:space="preserve"> different threshold</w:t>
            </w:r>
            <w:r w:rsidR="00BD5DB0">
              <w:rPr>
                <w:rFonts w:ascii="Cambria Math" w:hAnsi="Cambria Math"/>
                <w:sz w:val="36"/>
                <w:szCs w:val="36"/>
              </w:rPr>
              <w:t>s, t</w:t>
            </w:r>
            <w:r>
              <w:rPr>
                <w:rFonts w:ascii="Cambria Math" w:hAnsi="Cambria Math"/>
                <w:sz w:val="36"/>
                <w:szCs w:val="36"/>
              </w:rPr>
              <w:t xml:space="preserve">, on </w:t>
            </w:r>
            <w:r w:rsidR="002A5FA1">
              <w:rPr>
                <w:rFonts w:ascii="Cambria Math" w:hAnsi="Cambria Math"/>
                <w:sz w:val="36"/>
                <w:szCs w:val="36"/>
              </w:rPr>
              <w:t>the result, H, of a</w:t>
            </w:r>
            <w:r>
              <w:rPr>
                <w:rFonts w:ascii="Cambria Math" w:hAnsi="Cambria Math"/>
                <w:sz w:val="36"/>
                <w:szCs w:val="36"/>
              </w:rPr>
              <w:t xml:space="preserve"> Standard Hough </w:t>
            </w:r>
            <w:r w:rsidR="002A5FA1">
              <w:rPr>
                <w:rFonts w:ascii="Cambria Math" w:hAnsi="Cambria Math"/>
                <w:sz w:val="36"/>
                <w:szCs w:val="36"/>
              </w:rPr>
              <w:t>Transform</w:t>
            </w:r>
            <w:r w:rsidR="00691FFA"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53DC3F8B" w14:textId="44667ABA" w:rsidR="00691FFA" w:rsidRPr="00691FFA" w:rsidRDefault="00691FFA" w:rsidP="00691FFA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When t = </w:t>
            </w:r>
            <w:r w:rsidRPr="00691FFA">
              <w:rPr>
                <w:rFonts w:ascii="Cambria Math" w:hAnsi="Cambria Math"/>
                <w:sz w:val="36"/>
                <w:szCs w:val="36"/>
              </w:rPr>
              <w:t>0.</w:t>
            </w:r>
            <w:r w:rsidR="0028354C">
              <w:rPr>
                <w:rFonts w:ascii="Cambria Math" w:hAnsi="Cambria Math"/>
                <w:sz w:val="36"/>
                <w:szCs w:val="36"/>
              </w:rPr>
              <w:t>8</w:t>
            </w:r>
            <w:r w:rsidRPr="00691FFA">
              <w:rPr>
                <w:rFonts w:ascii="Cambria Math" w:hAnsi="Cambria Math"/>
                <w:sz w:val="36"/>
                <w:szCs w:val="36"/>
              </w:rPr>
              <w:t>*max(H(:))</w:t>
            </w:r>
          </w:p>
          <w:p w14:paraId="78B560D0" w14:textId="22AB3539" w:rsidR="00915BA3" w:rsidRDefault="008C548E" w:rsidP="008C548E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  <w:sz w:val="30"/>
                <w:szCs w:val="30"/>
              </w:rPr>
              <w:drawing>
                <wp:inline distT="0" distB="0" distL="0" distR="0" wp14:anchorId="32E9BE78" wp14:editId="4F95F631">
                  <wp:extent cx="4762500" cy="29591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94" t="2371" r="14982" b="5534"/>
                          <a:stretch/>
                        </pic:blipFill>
                        <pic:spPr bwMode="auto">
                          <a:xfrm>
                            <a:off x="0" y="0"/>
                            <a:ext cx="4762500" cy="295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0519CF" w14:textId="2A752D36" w:rsidR="00691FFA" w:rsidRPr="00691FFA" w:rsidRDefault="00691FFA" w:rsidP="00691FFA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When t = </w:t>
            </w:r>
            <w:r w:rsidRPr="00691FFA">
              <w:rPr>
                <w:rFonts w:ascii="Cambria Math" w:hAnsi="Cambria Math"/>
                <w:sz w:val="36"/>
                <w:szCs w:val="36"/>
              </w:rPr>
              <w:t>0.</w:t>
            </w:r>
            <w:r w:rsidR="0028354C">
              <w:rPr>
                <w:rFonts w:ascii="Cambria Math" w:hAnsi="Cambria Math"/>
                <w:sz w:val="36"/>
                <w:szCs w:val="36"/>
              </w:rPr>
              <w:t>5</w:t>
            </w:r>
            <w:r w:rsidRPr="00691FFA">
              <w:rPr>
                <w:rFonts w:ascii="Cambria Math" w:hAnsi="Cambria Math"/>
                <w:sz w:val="36"/>
                <w:szCs w:val="36"/>
              </w:rPr>
              <w:t>*max(H(:))</w:t>
            </w:r>
          </w:p>
          <w:p w14:paraId="5614190E" w14:textId="31773C99" w:rsidR="00915BA3" w:rsidRDefault="0028354C" w:rsidP="008C548E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  <w:sz w:val="30"/>
                <w:szCs w:val="30"/>
              </w:rPr>
              <w:drawing>
                <wp:inline distT="0" distB="0" distL="0" distR="0" wp14:anchorId="465C7C0B" wp14:editId="650F9041">
                  <wp:extent cx="4762500" cy="2946400"/>
                  <wp:effectExtent l="0" t="0" r="0" b="635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94" t="1976" r="14982" b="6326"/>
                          <a:stretch/>
                        </pic:blipFill>
                        <pic:spPr bwMode="auto">
                          <a:xfrm>
                            <a:off x="0" y="0"/>
                            <a:ext cx="4762500" cy="29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992112" w14:textId="7555233B" w:rsidR="001E344B" w:rsidRPr="00691FFA" w:rsidRDefault="001E344B" w:rsidP="001E344B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When t = </w:t>
            </w:r>
            <w:r w:rsidRPr="00691FFA">
              <w:rPr>
                <w:rFonts w:ascii="Cambria Math" w:hAnsi="Cambria Math"/>
                <w:sz w:val="36"/>
                <w:szCs w:val="36"/>
              </w:rPr>
              <w:t>0.</w:t>
            </w:r>
            <w:r w:rsidR="0028354C">
              <w:rPr>
                <w:rFonts w:ascii="Cambria Math" w:hAnsi="Cambria Math"/>
                <w:sz w:val="36"/>
                <w:szCs w:val="36"/>
              </w:rPr>
              <w:t>2</w:t>
            </w:r>
            <w:r w:rsidRPr="00691FFA">
              <w:rPr>
                <w:rFonts w:ascii="Cambria Math" w:hAnsi="Cambria Math"/>
                <w:sz w:val="36"/>
                <w:szCs w:val="36"/>
              </w:rPr>
              <w:t>*max(H(:))</w:t>
            </w:r>
          </w:p>
          <w:p w14:paraId="67FDAB8F" w14:textId="2E3DEF92" w:rsidR="001E344B" w:rsidRDefault="00CF0294" w:rsidP="00CF0294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lastRenderedPageBreak/>
              <w:drawing>
                <wp:inline distT="0" distB="0" distL="0" distR="0" wp14:anchorId="522020D2" wp14:editId="32F91B65">
                  <wp:extent cx="4146331" cy="2585884"/>
                  <wp:effectExtent l="0" t="0" r="6985" b="508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81" t="1581" r="15356" b="6718"/>
                          <a:stretch/>
                        </pic:blipFill>
                        <pic:spPr bwMode="auto">
                          <a:xfrm>
                            <a:off x="0" y="0"/>
                            <a:ext cx="4153819" cy="2590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5059FE" w14:textId="2E18881B" w:rsidR="001E344B" w:rsidRDefault="0040015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In the parameter space, the </w:t>
            </w:r>
            <w:r w:rsidR="00F45262">
              <w:rPr>
                <w:rFonts w:ascii="Cambria Math" w:hAnsi="Cambria Math"/>
                <w:sz w:val="36"/>
                <w:szCs w:val="36"/>
              </w:rPr>
              <w:t>threshold defines the minimum number of sinusoid intersections to be considered as a peak.</w:t>
            </w:r>
          </w:p>
          <w:p w14:paraId="7E2A2F39" w14:textId="20E1326A" w:rsidR="001D39B9" w:rsidRDefault="001D39B9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We observe that the higher the threshold, the lower the number of </w:t>
            </w:r>
            <w:r w:rsidR="00BC3C94">
              <w:rPr>
                <w:rFonts w:ascii="Cambria Math" w:hAnsi="Cambria Math"/>
                <w:sz w:val="36"/>
                <w:szCs w:val="36"/>
              </w:rPr>
              <w:t>possible peaks we end up with. This is evident in the above three result</w:t>
            </w:r>
            <w:r w:rsidR="0024245C">
              <w:rPr>
                <w:rFonts w:ascii="Cambria Math" w:hAnsi="Cambria Math"/>
                <w:sz w:val="36"/>
                <w:szCs w:val="36"/>
              </w:rPr>
              <w:t>s.</w:t>
            </w:r>
          </w:p>
          <w:p w14:paraId="7A57DFE6" w14:textId="0204B9EA" w:rsidR="0024245C" w:rsidRDefault="0024245C" w:rsidP="0024245C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At t = </w:t>
            </w:r>
            <w:r w:rsidR="003B6989">
              <w:rPr>
                <w:rFonts w:ascii="Cambria Math" w:hAnsi="Cambria Math"/>
                <w:sz w:val="36"/>
                <w:szCs w:val="36"/>
              </w:rPr>
              <w:t>183.2, only f</w:t>
            </w:r>
            <w:r w:rsidR="00C40CB5">
              <w:rPr>
                <w:rFonts w:ascii="Cambria Math" w:hAnsi="Cambria Math"/>
                <w:sz w:val="36"/>
                <w:szCs w:val="36"/>
              </w:rPr>
              <w:t>ive</w:t>
            </w:r>
            <w:r w:rsidR="003B6989">
              <w:rPr>
                <w:rFonts w:ascii="Cambria Math" w:hAnsi="Cambria Math"/>
                <w:sz w:val="36"/>
                <w:szCs w:val="36"/>
              </w:rPr>
              <w:t xml:space="preserve"> lines</w:t>
            </w:r>
            <w:r w:rsidR="00C40CB5">
              <w:rPr>
                <w:rFonts w:ascii="Cambria Math" w:hAnsi="Cambria Math"/>
                <w:sz w:val="36"/>
                <w:szCs w:val="36"/>
              </w:rPr>
              <w:t xml:space="preserve"> had intersections above this. </w:t>
            </w:r>
          </w:p>
          <w:p w14:paraId="0A5CEA6D" w14:textId="7F089197" w:rsidR="00C40CB5" w:rsidRDefault="00C40CB5" w:rsidP="0024245C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As t was lowered, more lines were</w:t>
            </w:r>
            <w:r w:rsidR="00F30287">
              <w:rPr>
                <w:rFonts w:ascii="Cambria Math" w:hAnsi="Cambria Math"/>
                <w:sz w:val="36"/>
                <w:szCs w:val="36"/>
              </w:rPr>
              <w:t xml:space="preserve"> identified. </w:t>
            </w:r>
          </w:p>
          <w:p w14:paraId="06C64239" w14:textId="47FF8236" w:rsidR="00745621" w:rsidRDefault="00745621" w:rsidP="00745621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0333BF1" w14:textId="2458FE74" w:rsidR="00745621" w:rsidRPr="001B7B22" w:rsidRDefault="00745621" w:rsidP="00745621">
            <w:pPr>
              <w:jc w:val="both"/>
              <w:rPr>
                <w:rFonts w:ascii="Cambria Math" w:hAnsi="Cambria Math"/>
                <w:i/>
                <w:iCs/>
                <w:sz w:val="36"/>
                <w:szCs w:val="36"/>
              </w:rPr>
            </w:pPr>
            <w:r w:rsidRPr="001B7B22">
              <w:rPr>
                <w:rFonts w:ascii="Cambria Math" w:hAnsi="Cambria Math"/>
                <w:i/>
                <w:iCs/>
                <w:sz w:val="36"/>
                <w:szCs w:val="36"/>
              </w:rPr>
              <w:t>I believe that the higher the threshold, the higher the accuracy of the line detection algorithm. This is predicated on the fact</w:t>
            </w:r>
            <w:r w:rsidR="0011619F" w:rsidRPr="001B7B22">
              <w:rPr>
                <w:rFonts w:ascii="Cambria Math" w:hAnsi="Cambria Math"/>
                <w:i/>
                <w:iCs/>
                <w:sz w:val="36"/>
                <w:szCs w:val="36"/>
              </w:rPr>
              <w:t xml:space="preserve"> that for a line to be above a high threshold, we must have found </w:t>
            </w:r>
            <w:r w:rsidR="00863AF0" w:rsidRPr="001B7B22">
              <w:rPr>
                <w:rFonts w:ascii="Cambria Math" w:hAnsi="Cambria Math"/>
                <w:i/>
                <w:iCs/>
                <w:sz w:val="36"/>
                <w:szCs w:val="36"/>
              </w:rPr>
              <w:t xml:space="preserve">so many collinear points in the image. </w:t>
            </w:r>
            <w:r w:rsidR="001B7B22" w:rsidRPr="001B7B22">
              <w:rPr>
                <w:rFonts w:ascii="Cambria Math" w:hAnsi="Cambria Math"/>
                <w:i/>
                <w:iCs/>
                <w:sz w:val="36"/>
                <w:szCs w:val="36"/>
              </w:rPr>
              <w:t xml:space="preserve">Having so many collinear points convinces us that what we have is actually a line. </w:t>
            </w:r>
          </w:p>
          <w:p w14:paraId="39F34A95" w14:textId="77777777" w:rsidR="000368A1" w:rsidRDefault="000368A1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E505808" w14:textId="147FD0FD" w:rsidR="00915BA3" w:rsidRDefault="00772BB0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Circle Detection</w:t>
            </w:r>
          </w:p>
          <w:p w14:paraId="6BF63B19" w14:textId="76248241" w:rsidR="00915BA3" w:rsidRDefault="00580807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Circle detection was performed using </w:t>
            </w:r>
            <w:r w:rsidR="00A212AA">
              <w:rPr>
                <w:rFonts w:ascii="Cambria Math" w:hAnsi="Cambria Math"/>
                <w:sz w:val="36"/>
                <w:szCs w:val="36"/>
              </w:rPr>
              <w:t xml:space="preserve">different sensitivities, s = 0.9, 0.6, and 0.3. </w:t>
            </w:r>
          </w:p>
          <w:p w14:paraId="71A5F3B1" w14:textId="5C881E99" w:rsidR="00A212AA" w:rsidRDefault="0035271E" w:rsidP="00F509C4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22F21EB7" wp14:editId="59EBFA7F">
                  <wp:extent cx="6390543" cy="170267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882" b="25832"/>
                          <a:stretch/>
                        </pic:blipFill>
                        <pic:spPr bwMode="auto">
                          <a:xfrm>
                            <a:off x="0" y="0"/>
                            <a:ext cx="6484590" cy="1727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0AC58C" w14:textId="3FFE455A" w:rsidR="0035271E" w:rsidRDefault="002C47E6" w:rsidP="00F509C4">
            <w:pPr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lastRenderedPageBreak/>
              <w:drawing>
                <wp:inline distT="0" distB="0" distL="0" distR="0" wp14:anchorId="6EFBE4CA" wp14:editId="13759FF9">
                  <wp:extent cx="6782851" cy="1730033"/>
                  <wp:effectExtent l="0" t="0" r="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620" b="27498"/>
                          <a:stretch/>
                        </pic:blipFill>
                        <pic:spPr bwMode="auto">
                          <a:xfrm>
                            <a:off x="0" y="0"/>
                            <a:ext cx="6783705" cy="1730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09E8CEDC" wp14:editId="1876C725">
                  <wp:extent cx="6783416" cy="1688026"/>
                  <wp:effectExtent l="0" t="0" r="0" b="762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058" b="28373"/>
                          <a:stretch/>
                        </pic:blipFill>
                        <pic:spPr bwMode="auto">
                          <a:xfrm>
                            <a:off x="0" y="0"/>
                            <a:ext cx="6783705" cy="1688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0AD581" w14:textId="77777777" w:rsidR="0035271E" w:rsidRDefault="0035271E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1E7AD0F" w14:textId="00380199" w:rsidR="00A212AA" w:rsidRDefault="00A212AA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As we can observe in the above results, </w:t>
            </w:r>
            <w:r w:rsidR="006F33B0">
              <w:rPr>
                <w:rFonts w:ascii="Cambria Math" w:hAnsi="Cambria Math"/>
                <w:sz w:val="36"/>
                <w:szCs w:val="36"/>
              </w:rPr>
              <w:t xml:space="preserve">the lower the sensitivity, the lower the possibility of detecting circles. </w:t>
            </w:r>
            <w:r w:rsidR="008A3A46">
              <w:rPr>
                <w:rFonts w:ascii="Cambria Math" w:hAnsi="Cambria Math"/>
                <w:sz w:val="36"/>
                <w:szCs w:val="36"/>
              </w:rPr>
              <w:t xml:space="preserve">When the sensitivity was 0.9, three white circles were detected (central result) as opposed to two </w:t>
            </w:r>
            <w:r w:rsidR="00AC4DA8">
              <w:rPr>
                <w:rFonts w:ascii="Cambria Math" w:hAnsi="Cambria Math"/>
                <w:sz w:val="36"/>
                <w:szCs w:val="36"/>
              </w:rPr>
              <w:t xml:space="preserve">white circle when the sensitivity was the default value (0.85). At s = 0.6, only one </w:t>
            </w:r>
            <w:r w:rsidR="00753A14">
              <w:rPr>
                <w:rFonts w:ascii="Cambria Math" w:hAnsi="Cambria Math"/>
                <w:sz w:val="36"/>
                <w:szCs w:val="36"/>
              </w:rPr>
              <w:t xml:space="preserve">white circle (central image) was detected. At s = 0.3, no white circle (central image) was detected. </w:t>
            </w:r>
          </w:p>
          <w:p w14:paraId="7FA1ECE5" w14:textId="020A14BE" w:rsidR="00841B96" w:rsidRDefault="00841B9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7CA6F26" w14:textId="729E21E1" w:rsidR="00841B96" w:rsidRDefault="00841B9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 w:rsidRPr="0080248F">
              <w:rPr>
                <w:rFonts w:ascii="Cambria Math" w:hAnsi="Cambria Math"/>
                <w:b/>
                <w:bCs/>
                <w:sz w:val="36"/>
                <w:szCs w:val="36"/>
                <w:u w:val="single"/>
              </w:rPr>
              <w:t>Summary</w:t>
            </w:r>
            <w:r>
              <w:rPr>
                <w:rFonts w:ascii="Cambria Math" w:hAnsi="Cambria Math"/>
                <w:sz w:val="36"/>
                <w:szCs w:val="36"/>
              </w:rPr>
              <w:t>:</w:t>
            </w:r>
          </w:p>
          <w:p w14:paraId="23EE55A9" w14:textId="77777777" w:rsidR="000F6B03" w:rsidRDefault="00841B9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The higher the sensitivity factor</w:t>
            </w:r>
            <w:r w:rsidRPr="00841B96">
              <w:rPr>
                <w:rFonts w:ascii="Cambria Math" w:hAnsi="Cambria Math"/>
                <w:sz w:val="36"/>
                <w:szCs w:val="36"/>
              </w:rPr>
              <w:t xml:space="preserve">, </w:t>
            </w:r>
            <w:r>
              <w:rPr>
                <w:rFonts w:ascii="Cambria Math" w:hAnsi="Cambria Math"/>
                <w:sz w:val="36"/>
                <w:szCs w:val="36"/>
              </w:rPr>
              <w:t xml:space="preserve">the </w:t>
            </w:r>
            <w:r w:rsidRPr="00841B96">
              <w:rPr>
                <w:rFonts w:ascii="Cambria Math" w:hAnsi="Cambria Math"/>
                <w:sz w:val="36"/>
                <w:szCs w:val="36"/>
              </w:rPr>
              <w:t xml:space="preserve">more </w:t>
            </w:r>
            <w:r>
              <w:rPr>
                <w:rFonts w:ascii="Cambria Math" w:hAnsi="Cambria Math"/>
                <w:sz w:val="36"/>
                <w:szCs w:val="36"/>
              </w:rPr>
              <w:t xml:space="preserve">the </w:t>
            </w:r>
            <w:r w:rsidRPr="00841B96">
              <w:rPr>
                <w:rFonts w:ascii="Cambria Math" w:hAnsi="Cambria Math"/>
                <w:sz w:val="36"/>
                <w:szCs w:val="36"/>
              </w:rPr>
              <w:t>circular objects</w:t>
            </w:r>
            <w:r>
              <w:rPr>
                <w:rFonts w:ascii="Cambria Math" w:hAnsi="Cambria Math"/>
                <w:sz w:val="36"/>
                <w:szCs w:val="36"/>
              </w:rPr>
              <w:t xml:space="preserve"> detected</w:t>
            </w:r>
            <w:r w:rsidR="000F6B03">
              <w:rPr>
                <w:rFonts w:ascii="Cambria Math" w:hAnsi="Cambria Math"/>
                <w:sz w:val="36"/>
                <w:szCs w:val="36"/>
              </w:rPr>
              <w:t>. Note that this will</w:t>
            </w:r>
            <w:r w:rsidRPr="00841B96">
              <w:rPr>
                <w:rFonts w:ascii="Cambria Math" w:hAnsi="Cambria Math"/>
                <w:sz w:val="36"/>
                <w:szCs w:val="36"/>
              </w:rPr>
              <w:t xml:space="preserve"> includ</w:t>
            </w:r>
            <w:r w:rsidR="000F6B03">
              <w:rPr>
                <w:rFonts w:ascii="Cambria Math" w:hAnsi="Cambria Math"/>
                <w:sz w:val="36"/>
                <w:szCs w:val="36"/>
              </w:rPr>
              <w:t>e</w:t>
            </w:r>
            <w:r w:rsidRPr="00841B96">
              <w:rPr>
                <w:rFonts w:ascii="Cambria Math" w:hAnsi="Cambria Math"/>
                <w:sz w:val="36"/>
                <w:szCs w:val="36"/>
              </w:rPr>
              <w:t xml:space="preserve"> weak and partially obscured circles. </w:t>
            </w:r>
          </w:p>
          <w:p w14:paraId="3786AB0D" w14:textId="30DD7AC9" w:rsidR="00841B96" w:rsidRDefault="000F6B0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Caveat: </w:t>
            </w:r>
            <w:r w:rsidR="00841B96" w:rsidRPr="00841B96">
              <w:rPr>
                <w:rFonts w:ascii="Cambria Math" w:hAnsi="Cambria Math"/>
                <w:sz w:val="36"/>
                <w:szCs w:val="36"/>
              </w:rPr>
              <w:t xml:space="preserve">Higher sensitivity values </w:t>
            </w:r>
            <w:r w:rsidR="00612308">
              <w:rPr>
                <w:rFonts w:ascii="Cambria Math" w:hAnsi="Cambria Math"/>
                <w:sz w:val="36"/>
                <w:szCs w:val="36"/>
              </w:rPr>
              <w:t xml:space="preserve">render the algorithm prone to </w:t>
            </w:r>
            <w:r w:rsidR="00841B96" w:rsidRPr="00841B96">
              <w:rPr>
                <w:rFonts w:ascii="Cambria Math" w:hAnsi="Cambria Math"/>
                <w:sz w:val="36"/>
                <w:szCs w:val="36"/>
              </w:rPr>
              <w:t>false detection.</w:t>
            </w:r>
            <w:r w:rsidR="00FC2FB6">
              <w:rPr>
                <w:rFonts w:ascii="Cambria Math" w:hAnsi="Cambria Math"/>
                <w:sz w:val="36"/>
                <w:szCs w:val="36"/>
              </w:rPr>
              <w:t xml:space="preserve"> This can be observed below:</w:t>
            </w:r>
          </w:p>
          <w:p w14:paraId="3BBC3937" w14:textId="182953F2" w:rsidR="00FC2FB6" w:rsidRDefault="00F95A82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noProof/>
                <w:sz w:val="36"/>
                <w:szCs w:val="36"/>
              </w:rPr>
              <w:drawing>
                <wp:inline distT="0" distB="0" distL="0" distR="0" wp14:anchorId="66D55D76" wp14:editId="6C15E71E">
                  <wp:extent cx="6787231" cy="1118382"/>
                  <wp:effectExtent l="0" t="0" r="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949" b="37332"/>
                          <a:stretch/>
                        </pic:blipFill>
                        <pic:spPr bwMode="auto">
                          <a:xfrm>
                            <a:off x="0" y="0"/>
                            <a:ext cx="6787515" cy="1118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A27B33" w14:textId="0F05FBA3" w:rsidR="00753A14" w:rsidRDefault="005E2835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Ordinarily, there are no real circles in this image, so at s = 0.85 (default sensitivity), nothing is detected. However, at s = 0.9, the</w:t>
            </w:r>
            <w:r w:rsidR="00BC4E11">
              <w:rPr>
                <w:rFonts w:ascii="Cambria Math" w:hAnsi="Cambria Math"/>
                <w:sz w:val="36"/>
                <w:szCs w:val="36"/>
              </w:rPr>
              <w:t xml:space="preserve"> risk of false </w:t>
            </w:r>
            <w:r w:rsidR="00BC4E11">
              <w:rPr>
                <w:rFonts w:ascii="Cambria Math" w:hAnsi="Cambria Math"/>
                <w:sz w:val="36"/>
                <w:szCs w:val="36"/>
              </w:rPr>
              <w:lastRenderedPageBreak/>
              <w:t xml:space="preserve">detection is clearly seen as the code falsely </w:t>
            </w:r>
            <w:r w:rsidR="00086C8D">
              <w:rPr>
                <w:rFonts w:ascii="Cambria Math" w:hAnsi="Cambria Math"/>
                <w:sz w:val="36"/>
                <w:szCs w:val="36"/>
              </w:rPr>
              <w:t xml:space="preserve">identifies a segment of the bathtub as a circle. </w:t>
            </w:r>
          </w:p>
          <w:p w14:paraId="73934B58" w14:textId="307CA68A" w:rsidR="00807234" w:rsidRPr="00F10DF7" w:rsidRDefault="00807234" w:rsidP="00807234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Cambria Math" w:hAnsi="Cambria Math"/>
                <w:b/>
                <w:bCs/>
                <w:sz w:val="36"/>
                <w:szCs w:val="36"/>
              </w:rPr>
            </w:pPr>
            <w:r w:rsidRPr="00F10DF7">
              <w:rPr>
                <w:rFonts w:ascii="Cambria Math" w:hAnsi="Cambria Math"/>
                <w:b/>
                <w:bCs/>
                <w:sz w:val="36"/>
                <w:szCs w:val="36"/>
              </w:rPr>
              <w:t xml:space="preserve">High and low sensitivities both affect accuracy such that high </w:t>
            </w:r>
            <w:r w:rsidR="00EA3ACD" w:rsidRPr="00F10DF7">
              <w:rPr>
                <w:rFonts w:ascii="Cambria Math" w:hAnsi="Cambria Math"/>
                <w:b/>
                <w:bCs/>
                <w:sz w:val="36"/>
                <w:szCs w:val="36"/>
              </w:rPr>
              <w:t xml:space="preserve">sensitivity can return false results and low sensitivity </w:t>
            </w:r>
            <w:r w:rsidR="00F10DF7" w:rsidRPr="00F10DF7">
              <w:rPr>
                <w:rFonts w:ascii="Cambria Math" w:hAnsi="Cambria Math"/>
                <w:b/>
                <w:bCs/>
                <w:sz w:val="36"/>
                <w:szCs w:val="36"/>
              </w:rPr>
              <w:t>might not be able to identify viable results.</w:t>
            </w:r>
          </w:p>
          <w:p w14:paraId="17B3AB8F" w14:textId="77777777" w:rsidR="00753A14" w:rsidRDefault="00753A14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DC9AB17" w14:textId="3ABFBFD0" w:rsidR="00915BA3" w:rsidRDefault="00915BA3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692E5AC3" w14:textId="325CE0A1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02248A5" w14:textId="2E49B8B6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D3FDEA1" w14:textId="764CAF63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6F14E31" w14:textId="225196ED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F17D5F2" w14:textId="40776235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EFF550F" w14:textId="646EF710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009201E" w14:textId="4921E9AD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50E7654" w14:textId="06DE3E40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706C68A" w14:textId="79FB52D4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9A57FC9" w14:textId="1D2403BC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9B0023E" w14:textId="4052A7D1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3DFCC59B" w14:textId="2535AC7E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172727CE" w14:textId="542ECEFE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2C7D937" w14:textId="67E4DEE1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2475E04" w14:textId="16EE9819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A4DA5FC" w14:textId="6FE5A982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8A4CED2" w14:textId="459F2C06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668C4F0" w14:textId="7C57EE18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45616CA" w14:textId="05B517D5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0F5FEEB2" w14:textId="6E54CB7F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60FC71D" w14:textId="665686AA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0790D83" w14:textId="5F0827B1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6E7879E" w14:textId="0B4A9BD5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848EF47" w14:textId="311059C6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5B50D8BF" w14:textId="4797ECBB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1A13150" w14:textId="77777777" w:rsidR="00727776" w:rsidRDefault="00727776" w:rsidP="009F3E5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412E8B" w:rsidRPr="003A798E" w14:paraId="2B248659" w14:textId="77777777" w:rsidTr="003F0184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4313D94E" w14:textId="77777777" w:rsidR="00412E8B" w:rsidRPr="003A798E" w:rsidRDefault="00412E8B" w:rsidP="00412E8B">
                  <w:pPr>
                    <w:pStyle w:val="GraphicAnchor"/>
                  </w:pPr>
                  <w:r w:rsidRPr="003A798E">
                    <w:rPr>
                      <w:noProof/>
                      <w:lang w:eastAsia="en-AU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745280" behindDoc="1" locked="0" layoutInCell="1" allowOverlap="1" wp14:anchorId="628E6B28" wp14:editId="0CB1CEE7">
                            <wp:simplePos x="0" y="0"/>
                            <wp:positionH relativeFrom="margin">
                              <wp:posOffset>-1022350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33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ED7D33C" id="Shape" o:spid="_x0000_s1026" alt="&quot;&quot;" style="position:absolute;margin-left:-80.5pt;margin-top:-36pt;width:647.9pt;height:727.5pt;z-index:-25157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2m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6B846966" w14:textId="77777777" w:rsidR="00412E8B" w:rsidRPr="003A798E" w:rsidRDefault="00412E8B" w:rsidP="00412E8B"/>
              </w:tc>
              <w:tc>
                <w:tcPr>
                  <w:tcW w:w="992" w:type="dxa"/>
                  <w:shd w:val="clear" w:color="auto" w:fill="00C1C7" w:themeFill="accent2"/>
                </w:tcPr>
                <w:p w14:paraId="51CC7154" w14:textId="77777777" w:rsidR="00412E8B" w:rsidRPr="003A798E" w:rsidRDefault="00412E8B" w:rsidP="00412E8B"/>
              </w:tc>
            </w:tr>
            <w:tr w:rsidR="00412E8B" w:rsidRPr="003A798E" w14:paraId="03D33746" w14:textId="77777777" w:rsidTr="003F0184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3342CE36" w14:textId="77777777" w:rsidR="00412E8B" w:rsidRPr="003A798E" w:rsidRDefault="00412E8B" w:rsidP="00412E8B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24EDCB34" w14:textId="77777777" w:rsidR="00412E8B" w:rsidRPr="003A798E" w:rsidRDefault="00412E8B" w:rsidP="00412E8B">
                  <w:pPr>
                    <w:pStyle w:val="Quote"/>
                  </w:pPr>
                  <w:r>
                    <w:t>DISCUSSION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51995EB5" w14:textId="77777777" w:rsidR="00412E8B" w:rsidRPr="003A798E" w:rsidRDefault="00412E8B" w:rsidP="00412E8B"/>
              </w:tc>
            </w:tr>
            <w:tr w:rsidR="00412E8B" w:rsidRPr="003A798E" w14:paraId="5EF11A65" w14:textId="77777777" w:rsidTr="003F0184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8FC3306" w14:textId="77777777" w:rsidR="00412E8B" w:rsidRPr="003A798E" w:rsidRDefault="00412E8B" w:rsidP="00412E8B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5E3E48AA" w14:textId="77777777" w:rsidR="00412E8B" w:rsidRPr="003A798E" w:rsidRDefault="00412E8B" w:rsidP="00412E8B"/>
              </w:tc>
              <w:tc>
                <w:tcPr>
                  <w:tcW w:w="992" w:type="dxa"/>
                  <w:shd w:val="clear" w:color="auto" w:fill="00C1C7" w:themeFill="accent2"/>
                </w:tcPr>
                <w:p w14:paraId="167699A5" w14:textId="77777777" w:rsidR="00412E8B" w:rsidRPr="003A798E" w:rsidRDefault="00412E8B" w:rsidP="00412E8B"/>
              </w:tc>
            </w:tr>
          </w:tbl>
          <w:p w14:paraId="2AEC3D15" w14:textId="4D439786" w:rsidR="004D5AF7" w:rsidRDefault="004D5AF7" w:rsidP="00C11F30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lastRenderedPageBreak/>
              <w:t xml:space="preserve">General Comments on </w:t>
            </w:r>
            <w:r w:rsidR="008A5D6E">
              <w:rPr>
                <w:rFonts w:ascii="Cambria Math" w:hAnsi="Cambria Math"/>
                <w:color w:val="002060"/>
                <w:sz w:val="40"/>
                <w:szCs w:val="40"/>
              </w:rPr>
              <w:t>Hough Transform</w:t>
            </w:r>
          </w:p>
          <w:p w14:paraId="5080F908" w14:textId="67A014D8" w:rsidR="00324A76" w:rsidRDefault="00324A76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The </w:t>
            </w:r>
            <w:r w:rsidR="008A5D6E">
              <w:rPr>
                <w:rFonts w:ascii="Cambria Math" w:hAnsi="Cambria Math"/>
                <w:sz w:val="36"/>
                <w:szCs w:val="36"/>
              </w:rPr>
              <w:t xml:space="preserve">main idea is that </w:t>
            </w:r>
            <w:r w:rsidR="004C6BAF">
              <w:rPr>
                <w:rFonts w:ascii="Cambria Math" w:hAnsi="Cambria Math"/>
                <w:sz w:val="36"/>
                <w:szCs w:val="36"/>
              </w:rPr>
              <w:t xml:space="preserve">we map a difficult pattern problem into a simple peak detection </w:t>
            </w:r>
            <w:r w:rsidR="00375B48">
              <w:rPr>
                <w:rFonts w:ascii="Cambria Math" w:hAnsi="Cambria Math"/>
                <w:sz w:val="36"/>
                <w:szCs w:val="36"/>
              </w:rPr>
              <w:t>problem.</w:t>
            </w:r>
            <w:r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7EDE8497" w14:textId="2B1C15B8" w:rsidR="00324A76" w:rsidRDefault="00375B48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Hough Transform is a really robust algorithm as it could be used to detect</w:t>
            </w:r>
            <w:r w:rsidR="003C6ABA">
              <w:rPr>
                <w:rFonts w:ascii="Cambria Math" w:hAnsi="Cambria Math"/>
                <w:sz w:val="36"/>
                <w:szCs w:val="36"/>
              </w:rPr>
              <w:t xml:space="preserve"> any curve that can be expressed in parametric form. </w:t>
            </w:r>
            <w:r>
              <w:rPr>
                <w:rFonts w:ascii="Cambria Math" w:hAnsi="Cambria Math"/>
                <w:sz w:val="36"/>
                <w:szCs w:val="36"/>
              </w:rPr>
              <w:t xml:space="preserve"> </w:t>
            </w:r>
          </w:p>
          <w:p w14:paraId="6F7A09A2" w14:textId="54978E66" w:rsidR="002D2709" w:rsidRDefault="002D2709" w:rsidP="002D2709">
            <w:pPr>
              <w:pStyle w:val="ListParagraph"/>
              <w:jc w:val="center"/>
              <w:rPr>
                <w:rFonts w:ascii="Cambria Math" w:hAnsi="Cambria Math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53EC974" wp14:editId="64C601E2">
                  <wp:extent cx="3783724" cy="658777"/>
                  <wp:effectExtent l="0" t="0" r="7620" b="825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349" cy="670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9E269" w14:textId="5E935359" w:rsidR="00375B48" w:rsidRDefault="00375B48" w:rsidP="003C6ABA">
            <w:pPr>
              <w:pStyle w:val="ListParagraph"/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D170E89" w14:textId="1CE86183" w:rsidR="002F78AC" w:rsidRPr="00FC1027" w:rsidRDefault="00FC1027" w:rsidP="003C6ABA">
            <w:pPr>
              <w:jc w:val="both"/>
              <w:rPr>
                <w:rFonts w:ascii="Cambria Math" w:hAnsi="Cambria Math"/>
                <w:b/>
                <w:bCs/>
                <w:sz w:val="36"/>
                <w:szCs w:val="36"/>
                <w:u w:val="single"/>
              </w:rPr>
            </w:pPr>
            <w:r w:rsidRPr="00FC1027">
              <w:rPr>
                <w:rFonts w:ascii="Cambria Math" w:hAnsi="Cambria Math"/>
                <w:b/>
                <w:bCs/>
                <w:sz w:val="36"/>
                <w:szCs w:val="36"/>
                <w:u w:val="single"/>
              </w:rPr>
              <w:t>Disadvantage</w:t>
            </w:r>
          </w:p>
          <w:p w14:paraId="03DA9CEB" w14:textId="33B698FC" w:rsidR="003C6ABA" w:rsidRDefault="00FC1027" w:rsidP="003C6ABA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If p is large, the parameter space will be high-dimensional thereby driving up the computational cost. Therefore, </w:t>
            </w:r>
            <w:r w:rsidR="00D15A60">
              <w:rPr>
                <w:rFonts w:ascii="Cambria Math" w:hAnsi="Cambria Math"/>
                <w:sz w:val="36"/>
                <w:szCs w:val="36"/>
              </w:rPr>
              <w:t xml:space="preserve">we generally avoid cases of large p. </w:t>
            </w:r>
          </w:p>
          <w:p w14:paraId="7F17C845" w14:textId="4E6AFF45" w:rsidR="0011122B" w:rsidRDefault="0011122B" w:rsidP="003C6ABA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79CFCBCF" w14:textId="2BC428A1" w:rsidR="0011122B" w:rsidRPr="00EF7918" w:rsidRDefault="0011122B" w:rsidP="0011122B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b/>
                <w:bCs/>
                <w:sz w:val="36"/>
                <w:szCs w:val="36"/>
              </w:rPr>
            </w:pPr>
            <w:r w:rsidRPr="00EF7918">
              <w:rPr>
                <w:rFonts w:ascii="Cambria Math" w:hAnsi="Cambria Math"/>
                <w:b/>
                <w:bCs/>
                <w:sz w:val="36"/>
                <w:szCs w:val="36"/>
              </w:rPr>
              <w:t xml:space="preserve">Hough transform is robust to </w:t>
            </w:r>
            <w:r w:rsidR="00EF7918" w:rsidRPr="00EF7918">
              <w:rPr>
                <w:rFonts w:ascii="Cambria Math" w:hAnsi="Cambria Math"/>
                <w:b/>
                <w:bCs/>
                <w:sz w:val="36"/>
                <w:szCs w:val="36"/>
              </w:rPr>
              <w:t xml:space="preserve">undesirable features like noise, occlusion, etc. </w:t>
            </w:r>
          </w:p>
          <w:p w14:paraId="4DA29441" w14:textId="1C307F9B" w:rsidR="00B47F8F" w:rsidRPr="00E14967" w:rsidRDefault="00B47F8F" w:rsidP="00E14967">
            <w:pPr>
              <w:rPr>
                <w:sz w:val="36"/>
                <w:szCs w:val="36"/>
              </w:rPr>
            </w:pPr>
          </w:p>
          <w:p w14:paraId="2C34F232" w14:textId="6ADDD19C" w:rsidR="00BA18F3" w:rsidRPr="00220E06" w:rsidRDefault="00D164FC" w:rsidP="00BA18F3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  <w:vertAlign w:val="subscript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Line Detection</w:t>
            </w:r>
          </w:p>
          <w:p w14:paraId="0A953D61" w14:textId="58BC4635" w:rsidR="005762D5" w:rsidRDefault="00F37B96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We refrain from using the slope-intercept equation of a line because </w:t>
            </w:r>
            <w:r w:rsidR="00A55CF7">
              <w:rPr>
                <w:rFonts w:ascii="Cambria Math" w:hAnsi="Cambria Math"/>
                <w:sz w:val="36"/>
                <w:szCs w:val="36"/>
              </w:rPr>
              <w:t xml:space="preserve">it leaves us with a parameter space that is infinite when we have slope of negative and positive infinity. </w:t>
            </w:r>
          </w:p>
          <w:p w14:paraId="49DE3B0A" w14:textId="7AF8BFB9" w:rsidR="00653D2B" w:rsidRDefault="00653D2B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In the above case, it is impossible to discretize an infinite dimensional space. </w:t>
            </w:r>
          </w:p>
          <w:p w14:paraId="33E026AD" w14:textId="000F1BE7" w:rsidR="00AD6207" w:rsidRDefault="00AD6207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b/>
                <w:bCs/>
                <w:sz w:val="36"/>
                <w:szCs w:val="36"/>
              </w:rPr>
            </w:pPr>
            <w:r w:rsidRPr="00AD6207">
              <w:rPr>
                <w:rFonts w:ascii="Cambria Math" w:hAnsi="Cambria Math"/>
                <w:b/>
                <w:bCs/>
                <w:sz w:val="36"/>
                <w:szCs w:val="36"/>
              </w:rPr>
              <w:t xml:space="preserve">The line detection is partially dependent on the edge algorithm used to obtain the input edge image. </w:t>
            </w:r>
          </w:p>
          <w:p w14:paraId="5EAE2004" w14:textId="5F42CC1D" w:rsidR="00450B95" w:rsidRDefault="00450B95" w:rsidP="008764C6">
            <w:pPr>
              <w:jc w:val="center"/>
              <w:rPr>
                <w:rFonts w:ascii="Cambria Math" w:hAnsi="Cambria Math"/>
                <w:b/>
                <w:bCs/>
                <w:sz w:val="36"/>
                <w:szCs w:val="36"/>
              </w:rPr>
            </w:pPr>
            <w:r>
              <w:rPr>
                <w:rFonts w:ascii="Cambria Math" w:hAnsi="Cambria Math"/>
                <w:b/>
                <w:bCs/>
                <w:noProof/>
                <w:sz w:val="36"/>
                <w:szCs w:val="36"/>
              </w:rPr>
              <w:lastRenderedPageBreak/>
              <w:drawing>
                <wp:inline distT="0" distB="0" distL="0" distR="0" wp14:anchorId="65FF631D" wp14:editId="05A5FB00">
                  <wp:extent cx="4682067" cy="2947998"/>
                  <wp:effectExtent l="0" t="0" r="4445" b="508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50" t="1471" r="15582" b="6866"/>
                          <a:stretch/>
                        </pic:blipFill>
                        <pic:spPr bwMode="auto">
                          <a:xfrm>
                            <a:off x="0" y="0"/>
                            <a:ext cx="4682306" cy="2948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9D5BA4" w14:textId="2FA1B072" w:rsidR="00450B95" w:rsidRPr="00450B95" w:rsidRDefault="006A209B" w:rsidP="008764C6">
            <w:pPr>
              <w:jc w:val="center"/>
              <w:rPr>
                <w:rFonts w:ascii="Cambria Math" w:hAnsi="Cambria Math"/>
                <w:b/>
                <w:bCs/>
                <w:sz w:val="36"/>
                <w:szCs w:val="36"/>
              </w:rPr>
            </w:pPr>
            <w:r>
              <w:rPr>
                <w:rFonts w:ascii="Cambria Math" w:hAnsi="Cambria Math"/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0103D050" wp14:editId="5BB044A6">
                  <wp:extent cx="4792257" cy="2963679"/>
                  <wp:effectExtent l="0" t="0" r="8890" b="825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52" t="1471" r="14652" b="6376"/>
                          <a:stretch/>
                        </pic:blipFill>
                        <pic:spPr bwMode="auto">
                          <a:xfrm>
                            <a:off x="0" y="0"/>
                            <a:ext cx="4792638" cy="296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4B0A56" w14:textId="36018669" w:rsidR="00381A43" w:rsidRDefault="006A209B" w:rsidP="00381A4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>In the first result, Sobel edge detection was applied</w:t>
            </w:r>
            <w:r w:rsidR="008764C6">
              <w:rPr>
                <w:rFonts w:ascii="Cambria Math" w:hAnsi="Cambria Math"/>
                <w:sz w:val="36"/>
                <w:szCs w:val="36"/>
              </w:rPr>
              <w:t xml:space="preserve">; in the second result, </w:t>
            </w:r>
            <w:proofErr w:type="spellStart"/>
            <w:r w:rsidR="008764C6">
              <w:rPr>
                <w:rFonts w:ascii="Cambria Math" w:hAnsi="Cambria Math"/>
                <w:sz w:val="36"/>
                <w:szCs w:val="36"/>
              </w:rPr>
              <w:t>prewitt</w:t>
            </w:r>
            <w:proofErr w:type="spellEnd"/>
            <w:r w:rsidR="008764C6">
              <w:rPr>
                <w:rFonts w:ascii="Cambria Math" w:hAnsi="Cambria Math"/>
                <w:sz w:val="36"/>
                <w:szCs w:val="36"/>
              </w:rPr>
              <w:t xml:space="preserve"> was applied. Notice that the lines detected are quite different in some regions. </w:t>
            </w:r>
          </w:p>
          <w:p w14:paraId="69025856" w14:textId="1A03DCB9" w:rsidR="0055562F" w:rsidRDefault="0055562F" w:rsidP="00381A4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213753E4" w14:textId="77777777" w:rsidR="0055562F" w:rsidRPr="00381A43" w:rsidRDefault="0055562F" w:rsidP="00381A43">
            <w:pPr>
              <w:jc w:val="both"/>
              <w:rPr>
                <w:rFonts w:ascii="Cambria Math" w:hAnsi="Cambria Math"/>
                <w:sz w:val="36"/>
                <w:szCs w:val="36"/>
              </w:rPr>
            </w:pPr>
          </w:p>
          <w:p w14:paraId="47A51829" w14:textId="4B9FD18A" w:rsidR="009D7970" w:rsidRDefault="00D164FC" w:rsidP="009D7970">
            <w:pPr>
              <w:pStyle w:val="Heading3"/>
              <w:rPr>
                <w:rFonts w:ascii="Cambria Math" w:hAnsi="Cambria Math"/>
                <w:color w:val="002060"/>
                <w:sz w:val="40"/>
                <w:szCs w:val="40"/>
              </w:rPr>
            </w:pPr>
            <w:r>
              <w:rPr>
                <w:rFonts w:ascii="Cambria Math" w:hAnsi="Cambria Math"/>
                <w:color w:val="002060"/>
                <w:sz w:val="40"/>
                <w:szCs w:val="40"/>
              </w:rPr>
              <w:t>Circle Detection</w:t>
            </w:r>
          </w:p>
          <w:p w14:paraId="2669E851" w14:textId="2A44E35A" w:rsidR="001D41F1" w:rsidRDefault="006F1AD8" w:rsidP="00961EDD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Cambria Math" w:hAnsi="Cambria Math"/>
                <w:sz w:val="36"/>
                <w:szCs w:val="36"/>
              </w:rPr>
            </w:pPr>
            <w:r>
              <w:rPr>
                <w:rFonts w:ascii="Cambria Math" w:hAnsi="Cambria Math"/>
                <w:sz w:val="36"/>
                <w:szCs w:val="36"/>
              </w:rPr>
              <w:t xml:space="preserve">This is so robust that it could allow us to detect circles with a range of radii. </w:t>
            </w:r>
          </w:p>
          <w:p w14:paraId="3E6B86F9" w14:textId="4DFD8F5C" w:rsidR="00725079" w:rsidRDefault="005F7315" w:rsidP="00E8659A">
            <w:pPr>
              <w:pStyle w:val="ListParagraph"/>
              <w:numPr>
                <w:ilvl w:val="0"/>
                <w:numId w:val="10"/>
              </w:numPr>
              <w:jc w:val="both"/>
            </w:pPr>
            <w:r w:rsidRPr="000203A4">
              <w:rPr>
                <w:rFonts w:ascii="Cambria Math" w:hAnsi="Cambria Math"/>
                <w:sz w:val="36"/>
                <w:szCs w:val="36"/>
              </w:rPr>
              <w:t xml:space="preserve">We can speed up the process if we know the orientation of the edge, </w:t>
            </w:r>
            <w:proofErr w:type="spellStart"/>
            <w:r w:rsidRPr="000203A4">
              <w:rPr>
                <w:rFonts w:ascii="Cambria Math" w:hAnsi="Cambria Math"/>
                <w:sz w:val="36"/>
                <w:szCs w:val="36"/>
              </w:rPr>
              <w:t>E_theta</w:t>
            </w:r>
            <w:proofErr w:type="spellEnd"/>
            <w:r w:rsidRPr="000203A4">
              <w:rPr>
                <w:rFonts w:ascii="Cambria Math" w:hAnsi="Cambria Math"/>
                <w:sz w:val="36"/>
                <w:szCs w:val="36"/>
              </w:rPr>
              <w:t xml:space="preserve">, from the edge detection process. This allows to only </w:t>
            </w:r>
            <w:r w:rsidR="00AD42FA" w:rsidRPr="000203A4">
              <w:rPr>
                <w:rFonts w:ascii="Cambria Math" w:hAnsi="Cambria Math"/>
                <w:sz w:val="36"/>
                <w:szCs w:val="36"/>
              </w:rPr>
              <w:t xml:space="preserve">increment one counter. </w:t>
            </w:r>
          </w:p>
          <w:tbl>
            <w:tblPr>
              <w:tblW w:w="10773" w:type="dxa"/>
              <w:shd w:val="clear" w:color="auto" w:fill="00C1C7" w:themeFill="accent2"/>
              <w:tblLayout w:type="fixed"/>
              <w:tblLook w:val="0600" w:firstRow="0" w:lastRow="0" w:firstColumn="0" w:lastColumn="0" w:noHBand="1" w:noVBand="1"/>
            </w:tblPr>
            <w:tblGrid>
              <w:gridCol w:w="993"/>
              <w:gridCol w:w="8788"/>
              <w:gridCol w:w="992"/>
            </w:tblGrid>
            <w:tr w:rsidR="009E5540" w:rsidRPr="003A798E" w14:paraId="68DC2397" w14:textId="77777777" w:rsidTr="00BB2CA3">
              <w:trPr>
                <w:trHeight w:val="3180"/>
              </w:trPr>
              <w:tc>
                <w:tcPr>
                  <w:tcW w:w="993" w:type="dxa"/>
                  <w:shd w:val="clear" w:color="auto" w:fill="00C1C7" w:themeFill="accent2"/>
                </w:tcPr>
                <w:p w14:paraId="7751E483" w14:textId="42710BB5" w:rsidR="009E5540" w:rsidRPr="003A798E" w:rsidRDefault="000B07CE" w:rsidP="009E5540">
                  <w:pPr>
                    <w:pStyle w:val="GraphicAnchor"/>
                  </w:pPr>
                  <w:r>
                    <w:lastRenderedPageBreak/>
                    <w:t xml:space="preserve"> </w:t>
                  </w:r>
                  <w:r w:rsidR="009E5540" w:rsidRPr="003A798E">
                    <w:rPr>
                      <w:noProof/>
                      <w:lang w:eastAsia="en-A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3232" behindDoc="1" locked="0" layoutInCell="1" allowOverlap="1" wp14:anchorId="1476DB0C" wp14:editId="555D29CC">
                            <wp:simplePos x="0" y="0"/>
                            <wp:positionH relativeFrom="margin">
                              <wp:posOffset>-980146</wp:posOffset>
                            </wp:positionH>
                            <wp:positionV relativeFrom="paragraph">
                              <wp:posOffset>-457200</wp:posOffset>
                            </wp:positionV>
                            <wp:extent cx="8228330" cy="9239250"/>
                            <wp:effectExtent l="0" t="0" r="1270" b="0"/>
                            <wp:wrapNone/>
                            <wp:docPr id="36" name="Shape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8228330" cy="92392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wd2" y="hd2"/>
                                        </a:cxn>
                                        <a:cxn ang="5400000">
                                          <a:pos x="wd2" y="hd2"/>
                                        </a:cxn>
                                        <a:cxn ang="10800000">
                                          <a:pos x="wd2" y="hd2"/>
                                        </a:cxn>
                                        <a:cxn ang="16200000">
                                          <a:pos x="wd2" y="hd2"/>
                                        </a:cxn>
                                      </a:cxnLst>
                                      <a:rect l="0" t="0" r="r" b="b"/>
                                      <a:pathLst>
                                        <a:path w="21600" h="21600" extrusionOk="0">
                                          <a:moveTo>
                                            <a:pt x="0" y="14678"/>
                                          </a:moveTo>
                                          <a:lnTo>
                                            <a:pt x="0" y="21600"/>
                                          </a:lnTo>
                                          <a:lnTo>
                                            <a:pt x="21600" y="3032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1707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12700">
                                      <a:miter lim="400000"/>
                                    </a:ln>
                                  </wps:spPr>
                                  <wps:bodyPr lIns="38100" tIns="38100" rIns="38100" bIns="38100" anchor="ctr"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37B792F" id="Shape" o:spid="_x0000_s1026" alt="&quot;&quot;" style="position:absolute;margin-left:-77.2pt;margin-top:-36pt;width:647.9pt;height:727.5pt;z-index:-25157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" path="m,14678r,6922l21600,3032,21600,,17075,,,14678xe" fillcolor="#123869 [3204]" stroked="f" strokeweight="1pt">
                            <v:stroke miterlimit="4" joinstyle="miter"/>
                            <v:path arrowok="t" o:extrusionok="f" o:connecttype="custom" o:connectlocs="4114165,4619625;4114165,4619625;4114165,4619625;4114165,4619625" o:connectangles="0,90,180,270"/>
                            <w10:wrap anchorx="margi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8788" w:type="dxa"/>
                  <w:tcBorders>
                    <w:bottom w:val="single" w:sz="36" w:space="0" w:color="123869" w:themeColor="accent1"/>
                  </w:tcBorders>
                  <w:shd w:val="clear" w:color="auto" w:fill="00C1C7" w:themeFill="accent2"/>
                </w:tcPr>
                <w:p w14:paraId="1BB87A5E" w14:textId="77777777" w:rsidR="009E5540" w:rsidRPr="003A798E" w:rsidRDefault="009E5540" w:rsidP="009E5540"/>
              </w:tc>
              <w:tc>
                <w:tcPr>
                  <w:tcW w:w="992" w:type="dxa"/>
                  <w:shd w:val="clear" w:color="auto" w:fill="00C1C7" w:themeFill="accent2"/>
                </w:tcPr>
                <w:p w14:paraId="0F3B1688" w14:textId="77777777" w:rsidR="009E5540" w:rsidRPr="003A798E" w:rsidRDefault="009E5540" w:rsidP="009E5540"/>
              </w:tc>
            </w:tr>
            <w:tr w:rsidR="009E5540" w:rsidRPr="003A798E" w14:paraId="0AF4427F" w14:textId="77777777" w:rsidTr="00BB2CA3">
              <w:trPr>
                <w:trHeight w:val="5966"/>
              </w:trPr>
              <w:tc>
                <w:tcPr>
                  <w:tcW w:w="993" w:type="dxa"/>
                  <w:shd w:val="clear" w:color="auto" w:fill="00C1C7" w:themeFill="accent2"/>
                </w:tcPr>
                <w:p w14:paraId="604E3CEF" w14:textId="77777777" w:rsidR="009E5540" w:rsidRPr="003A798E" w:rsidRDefault="009E5540" w:rsidP="009E5540"/>
              </w:tc>
              <w:tc>
                <w:tcPr>
                  <w:tcW w:w="8788" w:type="dxa"/>
                  <w:tcBorders>
                    <w:top w:val="single" w:sz="36" w:space="0" w:color="123869" w:themeColor="accent1"/>
                    <w:bottom w:val="single" w:sz="36" w:space="0" w:color="123869" w:themeColor="accent1"/>
                  </w:tcBorders>
                  <w:shd w:val="clear" w:color="auto" w:fill="FFFFFF" w:themeFill="background1"/>
                  <w:vAlign w:val="center"/>
                </w:tcPr>
                <w:p w14:paraId="348477F0" w14:textId="77777777" w:rsidR="009E5540" w:rsidRPr="003A798E" w:rsidRDefault="009E5540" w:rsidP="009E5540">
                  <w:pPr>
                    <w:pStyle w:val="Quote"/>
                  </w:pPr>
                  <w:r>
                    <w:t>REFERENCES</w:t>
                  </w:r>
                </w:p>
              </w:tc>
              <w:tc>
                <w:tcPr>
                  <w:tcW w:w="992" w:type="dxa"/>
                  <w:shd w:val="clear" w:color="auto" w:fill="00C1C7" w:themeFill="accent2"/>
                </w:tcPr>
                <w:p w14:paraId="58FA073B" w14:textId="77777777" w:rsidR="009E5540" w:rsidRPr="003A798E" w:rsidRDefault="009E5540" w:rsidP="009E5540"/>
              </w:tc>
            </w:tr>
            <w:tr w:rsidR="009E5540" w:rsidRPr="003A798E" w14:paraId="37DF8179" w14:textId="77777777" w:rsidTr="00BB2CA3">
              <w:trPr>
                <w:trHeight w:val="4074"/>
              </w:trPr>
              <w:tc>
                <w:tcPr>
                  <w:tcW w:w="993" w:type="dxa"/>
                  <w:shd w:val="clear" w:color="auto" w:fill="00C1C7" w:themeFill="accent2"/>
                </w:tcPr>
                <w:p w14:paraId="57A7B05E" w14:textId="77777777" w:rsidR="009E5540" w:rsidRPr="003A798E" w:rsidRDefault="009E5540" w:rsidP="009E5540"/>
              </w:tc>
              <w:tc>
                <w:tcPr>
                  <w:tcW w:w="8788" w:type="dxa"/>
                  <w:tcBorders>
                    <w:top w:val="single" w:sz="36" w:space="0" w:color="123869" w:themeColor="accent1"/>
                  </w:tcBorders>
                  <w:shd w:val="clear" w:color="auto" w:fill="00C1C7" w:themeFill="accent2"/>
                </w:tcPr>
                <w:p w14:paraId="5725E2C2" w14:textId="77777777" w:rsidR="009E5540" w:rsidRPr="003A798E" w:rsidRDefault="009E5540" w:rsidP="009E5540"/>
              </w:tc>
              <w:tc>
                <w:tcPr>
                  <w:tcW w:w="992" w:type="dxa"/>
                  <w:shd w:val="clear" w:color="auto" w:fill="00C1C7" w:themeFill="accent2"/>
                </w:tcPr>
                <w:p w14:paraId="637919CC" w14:textId="77777777" w:rsidR="009E5540" w:rsidRPr="003A798E" w:rsidRDefault="009E5540" w:rsidP="009E5540"/>
              </w:tc>
            </w:tr>
          </w:tbl>
          <w:p w14:paraId="3EA42193" w14:textId="61149041" w:rsidR="009E5540" w:rsidRPr="00031CE7" w:rsidRDefault="009E5540" w:rsidP="00723677">
            <w:pPr>
              <w:rPr>
                <w:sz w:val="60"/>
                <w:szCs w:val="60"/>
              </w:rPr>
            </w:pPr>
          </w:p>
        </w:tc>
      </w:tr>
    </w:tbl>
    <w:p w14:paraId="05A3E1FD" w14:textId="6E94BB7E" w:rsidR="008857C6" w:rsidRDefault="008857C6" w:rsidP="009E5540">
      <w:pPr>
        <w:rPr>
          <w:sz w:val="30"/>
          <w:szCs w:val="30"/>
        </w:rPr>
      </w:pPr>
      <w:r w:rsidRPr="008857C6">
        <w:rPr>
          <w:sz w:val="30"/>
          <w:szCs w:val="30"/>
        </w:rPr>
        <w:lastRenderedPageBreak/>
        <w:t xml:space="preserve">Reinhard </w:t>
      </w:r>
      <w:proofErr w:type="spellStart"/>
      <w:r w:rsidRPr="008857C6">
        <w:rPr>
          <w:sz w:val="30"/>
          <w:szCs w:val="30"/>
        </w:rPr>
        <w:t>Klette</w:t>
      </w:r>
      <w:proofErr w:type="spellEnd"/>
      <w:r w:rsidRPr="008857C6">
        <w:rPr>
          <w:sz w:val="30"/>
          <w:szCs w:val="30"/>
        </w:rPr>
        <w:t>. 2014. Concise Computer Vision: An Introduction into Theory and Algorithms. Springer Publishing Company, Incorporated.</w:t>
      </w:r>
    </w:p>
    <w:p w14:paraId="72F0A1C4" w14:textId="28B9FB61" w:rsidR="00256A92" w:rsidRDefault="00256A92" w:rsidP="009E5540">
      <w:pPr>
        <w:rPr>
          <w:rStyle w:val="Hyperlink"/>
          <w:sz w:val="30"/>
          <w:szCs w:val="30"/>
        </w:rPr>
      </w:pPr>
    </w:p>
    <w:p w14:paraId="6C3C6987" w14:textId="0427FE58" w:rsidR="0091764E" w:rsidRDefault="00D1440A" w:rsidP="009E5540">
      <w:pPr>
        <w:rPr>
          <w:sz w:val="30"/>
          <w:szCs w:val="30"/>
        </w:rPr>
      </w:pPr>
      <w:hyperlink r:id="rId39" w:history="1">
        <w:r w:rsidRPr="00E56099">
          <w:rPr>
            <w:rStyle w:val="Hyperlink"/>
            <w:sz w:val="30"/>
            <w:szCs w:val="30"/>
          </w:rPr>
          <w:t>https://www.bigrentz.com/blog/how-to-start-construction-company</w:t>
        </w:r>
      </w:hyperlink>
    </w:p>
    <w:p w14:paraId="54EA172C" w14:textId="0D551B10" w:rsidR="00D1440A" w:rsidRDefault="00D1440A" w:rsidP="009E5540">
      <w:pPr>
        <w:rPr>
          <w:sz w:val="30"/>
          <w:szCs w:val="30"/>
        </w:rPr>
      </w:pPr>
    </w:p>
    <w:p w14:paraId="14FBE4EB" w14:textId="73C405BA" w:rsidR="00D1440A" w:rsidRDefault="00D521F8" w:rsidP="009E5540">
      <w:pPr>
        <w:rPr>
          <w:sz w:val="30"/>
          <w:szCs w:val="30"/>
        </w:rPr>
      </w:pPr>
      <w:hyperlink r:id="rId40" w:history="1">
        <w:r w:rsidRPr="00E56099">
          <w:rPr>
            <w:rStyle w:val="Hyperlink"/>
            <w:sz w:val="30"/>
            <w:szCs w:val="30"/>
          </w:rPr>
          <w:t>https://edition.cnn.com/style/article/anticipated-architecture-2021/index.html</w:t>
        </w:r>
      </w:hyperlink>
    </w:p>
    <w:p w14:paraId="00794589" w14:textId="421C9A4B" w:rsidR="00D521F8" w:rsidRDefault="00D521F8" w:rsidP="009E5540">
      <w:pPr>
        <w:rPr>
          <w:sz w:val="30"/>
          <w:szCs w:val="30"/>
        </w:rPr>
      </w:pPr>
    </w:p>
    <w:p w14:paraId="5E581479" w14:textId="4164C75E" w:rsidR="00D521F8" w:rsidRDefault="00683680" w:rsidP="009E5540">
      <w:pPr>
        <w:rPr>
          <w:sz w:val="30"/>
          <w:szCs w:val="30"/>
        </w:rPr>
      </w:pPr>
      <w:hyperlink r:id="rId41" w:history="1">
        <w:r w:rsidRPr="00E56099">
          <w:rPr>
            <w:rStyle w:val="Hyperlink"/>
            <w:sz w:val="30"/>
            <w:szCs w:val="30"/>
          </w:rPr>
          <w:t>https://www.designtrends.com/graphic-web/patterns/circle-pattern.html</w:t>
        </w:r>
      </w:hyperlink>
    </w:p>
    <w:p w14:paraId="62321CA9" w14:textId="5241422E" w:rsidR="00683680" w:rsidRDefault="00683680" w:rsidP="009E5540">
      <w:pPr>
        <w:rPr>
          <w:sz w:val="30"/>
          <w:szCs w:val="30"/>
        </w:rPr>
      </w:pPr>
    </w:p>
    <w:p w14:paraId="2C94C12B" w14:textId="63F8E45E" w:rsidR="00683680" w:rsidRDefault="006A1738" w:rsidP="009E5540">
      <w:pPr>
        <w:rPr>
          <w:sz w:val="30"/>
          <w:szCs w:val="30"/>
        </w:rPr>
      </w:pPr>
      <w:hyperlink r:id="rId42" w:history="1">
        <w:r w:rsidRPr="00E56099">
          <w:rPr>
            <w:rStyle w:val="Hyperlink"/>
            <w:sz w:val="30"/>
            <w:szCs w:val="30"/>
          </w:rPr>
          <w:t>https://www.dreamstime.com/seamless-abstract-pattern-black-overlapping-circles-dots-bubbles-bulbs-background-vector-illustration-calm-classic-design-image185529825</w:t>
        </w:r>
      </w:hyperlink>
    </w:p>
    <w:p w14:paraId="5EB728EB" w14:textId="5E5DC449" w:rsidR="006A1738" w:rsidRDefault="006A1738" w:rsidP="009E5540">
      <w:pPr>
        <w:rPr>
          <w:sz w:val="30"/>
          <w:szCs w:val="30"/>
        </w:rPr>
      </w:pPr>
    </w:p>
    <w:p w14:paraId="5DF82C1F" w14:textId="14C18179" w:rsidR="00D07A58" w:rsidRDefault="00D07A58" w:rsidP="009E5540">
      <w:pPr>
        <w:rPr>
          <w:sz w:val="30"/>
          <w:szCs w:val="30"/>
        </w:rPr>
      </w:pPr>
    </w:p>
    <w:p w14:paraId="5E90C982" w14:textId="738F7629" w:rsidR="00D07A58" w:rsidRDefault="00D07A58" w:rsidP="009E5540">
      <w:pPr>
        <w:rPr>
          <w:sz w:val="30"/>
          <w:szCs w:val="30"/>
        </w:rPr>
      </w:pPr>
    </w:p>
    <w:p w14:paraId="61B4FF59" w14:textId="77B4EE4B" w:rsidR="00D07A58" w:rsidRDefault="00D07A58" w:rsidP="009E5540">
      <w:pPr>
        <w:rPr>
          <w:sz w:val="30"/>
          <w:szCs w:val="30"/>
        </w:rPr>
      </w:pPr>
    </w:p>
    <w:p w14:paraId="7326A1D6" w14:textId="2C1B92D8" w:rsidR="00D07A58" w:rsidRDefault="00D07A58" w:rsidP="009E5540">
      <w:pPr>
        <w:rPr>
          <w:sz w:val="30"/>
          <w:szCs w:val="30"/>
        </w:rPr>
      </w:pPr>
    </w:p>
    <w:p w14:paraId="38DD24F0" w14:textId="5566B47D" w:rsidR="00D07A58" w:rsidRDefault="00D07A58" w:rsidP="009E5540">
      <w:pPr>
        <w:rPr>
          <w:sz w:val="30"/>
          <w:szCs w:val="30"/>
        </w:rPr>
      </w:pPr>
    </w:p>
    <w:p w14:paraId="60270396" w14:textId="53C18C13" w:rsidR="007C551C" w:rsidRDefault="007C551C" w:rsidP="009E5540">
      <w:pPr>
        <w:rPr>
          <w:sz w:val="30"/>
          <w:szCs w:val="30"/>
        </w:rPr>
      </w:pPr>
    </w:p>
    <w:p w14:paraId="43279509" w14:textId="608D55D5" w:rsidR="007C551C" w:rsidRDefault="007C551C" w:rsidP="009E5540">
      <w:pPr>
        <w:rPr>
          <w:sz w:val="30"/>
          <w:szCs w:val="30"/>
        </w:rPr>
      </w:pPr>
    </w:p>
    <w:p w14:paraId="2922A4DF" w14:textId="311BC658" w:rsidR="007C551C" w:rsidRDefault="007C551C" w:rsidP="009E5540">
      <w:pPr>
        <w:rPr>
          <w:sz w:val="30"/>
          <w:szCs w:val="30"/>
        </w:rPr>
      </w:pPr>
    </w:p>
    <w:p w14:paraId="1194F4D0" w14:textId="1A80970C" w:rsidR="007C551C" w:rsidRDefault="007C551C" w:rsidP="009E5540">
      <w:pPr>
        <w:rPr>
          <w:sz w:val="30"/>
          <w:szCs w:val="30"/>
        </w:rPr>
      </w:pPr>
    </w:p>
    <w:p w14:paraId="522F65C6" w14:textId="7F604287" w:rsidR="007C551C" w:rsidRDefault="007C551C" w:rsidP="009E5540">
      <w:pPr>
        <w:rPr>
          <w:sz w:val="30"/>
          <w:szCs w:val="30"/>
        </w:rPr>
      </w:pPr>
    </w:p>
    <w:p w14:paraId="2AE540F0" w14:textId="37F8EF76" w:rsidR="007C551C" w:rsidRDefault="007C551C" w:rsidP="009E5540">
      <w:pPr>
        <w:rPr>
          <w:sz w:val="30"/>
          <w:szCs w:val="30"/>
        </w:rPr>
      </w:pPr>
    </w:p>
    <w:p w14:paraId="64074527" w14:textId="05F4C75B" w:rsidR="007C551C" w:rsidRDefault="007C551C" w:rsidP="009E5540">
      <w:pPr>
        <w:rPr>
          <w:sz w:val="30"/>
          <w:szCs w:val="30"/>
        </w:rPr>
      </w:pPr>
    </w:p>
    <w:p w14:paraId="1A90ADE6" w14:textId="77777777" w:rsidR="007C551C" w:rsidRDefault="007C551C" w:rsidP="009E5540">
      <w:pPr>
        <w:rPr>
          <w:sz w:val="30"/>
          <w:szCs w:val="30"/>
        </w:rPr>
      </w:pPr>
    </w:p>
    <w:p w14:paraId="7DA0CAC2" w14:textId="1C8F6FA9" w:rsidR="00D07A58" w:rsidRDefault="00D07A58" w:rsidP="009E5540">
      <w:pPr>
        <w:rPr>
          <w:sz w:val="30"/>
          <w:szCs w:val="30"/>
        </w:rPr>
      </w:pPr>
    </w:p>
    <w:p w14:paraId="45BB718C" w14:textId="42FFE8D1" w:rsidR="00D07A58" w:rsidRDefault="00D07A58" w:rsidP="009E5540">
      <w:pPr>
        <w:rPr>
          <w:sz w:val="30"/>
          <w:szCs w:val="30"/>
        </w:rPr>
      </w:pPr>
    </w:p>
    <w:p w14:paraId="6E937569" w14:textId="2A0C3508" w:rsidR="00D07A58" w:rsidRDefault="00D07A58" w:rsidP="009E5540">
      <w:pPr>
        <w:rPr>
          <w:sz w:val="30"/>
          <w:szCs w:val="30"/>
        </w:rPr>
      </w:pPr>
    </w:p>
    <w:p w14:paraId="315B3F5C" w14:textId="149A82E4" w:rsidR="00D07A58" w:rsidRDefault="00D07A58" w:rsidP="009E5540">
      <w:pPr>
        <w:rPr>
          <w:sz w:val="30"/>
          <w:szCs w:val="30"/>
        </w:rPr>
      </w:pPr>
    </w:p>
    <w:p w14:paraId="069C2FD6" w14:textId="30E3D167" w:rsidR="00D07A58" w:rsidRDefault="00D07A58" w:rsidP="009E5540">
      <w:pPr>
        <w:rPr>
          <w:sz w:val="30"/>
          <w:szCs w:val="30"/>
        </w:rPr>
      </w:pPr>
    </w:p>
    <w:p w14:paraId="2EE519C9" w14:textId="261B04CB" w:rsidR="00D07A58" w:rsidRDefault="00D07A58" w:rsidP="009E5540">
      <w:pPr>
        <w:rPr>
          <w:sz w:val="30"/>
          <w:szCs w:val="30"/>
        </w:rPr>
      </w:pPr>
    </w:p>
    <w:p w14:paraId="7593B23D" w14:textId="3E29CDD7" w:rsidR="00D07A58" w:rsidRDefault="00D07A58" w:rsidP="009E5540">
      <w:pPr>
        <w:rPr>
          <w:sz w:val="30"/>
          <w:szCs w:val="30"/>
        </w:rPr>
      </w:pPr>
    </w:p>
    <w:p w14:paraId="64CA785C" w14:textId="467857A9" w:rsidR="00D07A58" w:rsidRDefault="00D07A58" w:rsidP="009E5540">
      <w:pPr>
        <w:rPr>
          <w:sz w:val="30"/>
          <w:szCs w:val="30"/>
        </w:rPr>
      </w:pPr>
    </w:p>
    <w:p w14:paraId="11C7BA00" w14:textId="3637500B" w:rsidR="00D07A58" w:rsidRDefault="00D07A58" w:rsidP="009E5540">
      <w:pPr>
        <w:rPr>
          <w:sz w:val="30"/>
          <w:szCs w:val="30"/>
        </w:rPr>
      </w:pPr>
    </w:p>
    <w:tbl>
      <w:tblPr>
        <w:tblW w:w="0" w:type="auto"/>
        <w:shd w:val="clear" w:color="auto" w:fill="00C1C7" w:themeFill="accent2"/>
        <w:tblLayout w:type="fixed"/>
        <w:tblLook w:val="0600" w:firstRow="0" w:lastRow="0" w:firstColumn="0" w:lastColumn="0" w:noHBand="1" w:noVBand="1"/>
      </w:tblPr>
      <w:tblGrid>
        <w:gridCol w:w="993"/>
        <w:gridCol w:w="8788"/>
        <w:gridCol w:w="992"/>
      </w:tblGrid>
      <w:tr w:rsidR="00D07A58" w:rsidRPr="003A798E" w14:paraId="3C3E310E" w14:textId="77777777" w:rsidTr="00374C30">
        <w:trPr>
          <w:trHeight w:val="3180"/>
        </w:trPr>
        <w:tc>
          <w:tcPr>
            <w:tcW w:w="993" w:type="dxa"/>
            <w:vMerge w:val="restart"/>
            <w:shd w:val="clear" w:color="auto" w:fill="00C1C7" w:themeFill="accent2"/>
          </w:tcPr>
          <w:p w14:paraId="2A537E3F" w14:textId="77777777" w:rsidR="00D07A58" w:rsidRPr="003A798E" w:rsidRDefault="00D07A58" w:rsidP="00374C30">
            <w:pPr>
              <w:pStyle w:val="GraphicAnchor"/>
            </w:pPr>
          </w:p>
        </w:tc>
        <w:tc>
          <w:tcPr>
            <w:tcW w:w="8788" w:type="dxa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601F1393" w14:textId="77777777" w:rsidR="00D07A58" w:rsidRPr="003A798E" w:rsidRDefault="00D07A58" w:rsidP="00374C30">
            <w:r w:rsidRPr="003A798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7328" behindDoc="1" locked="0" layoutInCell="1" allowOverlap="1" wp14:anchorId="18FFB553" wp14:editId="24DBEE39">
                      <wp:simplePos x="0" y="0"/>
                      <wp:positionH relativeFrom="page">
                        <wp:posOffset>-1087755</wp:posOffset>
                      </wp:positionH>
                      <wp:positionV relativeFrom="paragraph">
                        <wp:posOffset>-444500</wp:posOffset>
                      </wp:positionV>
                      <wp:extent cx="7771130" cy="9124950"/>
                      <wp:effectExtent l="0" t="0" r="1270" b="0"/>
                      <wp:wrapNone/>
                      <wp:docPr id="22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1130" cy="912495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14678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21600" y="3032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1707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2BF650" id="Shape" o:spid="_x0000_s1026" alt="&quot;&quot;" style="position:absolute;margin-left:-85.65pt;margin-top:-35pt;width:611.9pt;height:718.5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" path="m,14678r,6922l21600,3032,21600,,17075,,,14678xe" fillcolor="#123869 [3204]" stroked="f" strokeweight="1pt">
                      <v:stroke miterlimit="4" joinstyle="miter"/>
                      <v:path arrowok="t" o:extrusionok="f" o:connecttype="custom" o:connectlocs="3885565,4562475;3885565,4562475;3885565,4562475;3885565,4562475" o:connectangles="0,90,180,270"/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992" w:type="dxa"/>
            <w:vMerge w:val="restart"/>
            <w:shd w:val="clear" w:color="auto" w:fill="00C1C7" w:themeFill="accent2"/>
          </w:tcPr>
          <w:p w14:paraId="233ED355" w14:textId="77777777" w:rsidR="00D07A58" w:rsidRPr="003A798E" w:rsidRDefault="00D07A58" w:rsidP="00374C30"/>
        </w:tc>
      </w:tr>
      <w:tr w:rsidR="00D07A58" w:rsidRPr="003A798E" w14:paraId="4CCB8CA1" w14:textId="77777777" w:rsidTr="00374C30">
        <w:trPr>
          <w:trHeight w:val="5966"/>
        </w:trPr>
        <w:tc>
          <w:tcPr>
            <w:tcW w:w="993" w:type="dxa"/>
            <w:vMerge/>
            <w:shd w:val="clear" w:color="auto" w:fill="00C1C7" w:themeFill="accent2"/>
          </w:tcPr>
          <w:p w14:paraId="38ECC35F" w14:textId="77777777" w:rsidR="00D07A58" w:rsidRPr="003A798E" w:rsidRDefault="00D07A58" w:rsidP="00374C30"/>
        </w:tc>
        <w:tc>
          <w:tcPr>
            <w:tcW w:w="8788" w:type="dxa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6E0FF2D1" w14:textId="7DBD34BC" w:rsidR="00D07A58" w:rsidRPr="003A798E" w:rsidRDefault="00D07A58" w:rsidP="00374C30">
            <w:pPr>
              <w:pStyle w:val="Quote"/>
            </w:pPr>
            <w:r>
              <w:t>APPENDIX</w:t>
            </w:r>
          </w:p>
        </w:tc>
        <w:tc>
          <w:tcPr>
            <w:tcW w:w="992" w:type="dxa"/>
            <w:vMerge/>
            <w:shd w:val="clear" w:color="auto" w:fill="00C1C7" w:themeFill="accent2"/>
          </w:tcPr>
          <w:p w14:paraId="74E33DEC" w14:textId="77777777" w:rsidR="00D07A58" w:rsidRPr="003A798E" w:rsidRDefault="00D07A58" w:rsidP="00374C30"/>
        </w:tc>
      </w:tr>
      <w:tr w:rsidR="00D07A58" w:rsidRPr="003A798E" w14:paraId="06D448F6" w14:textId="77777777" w:rsidTr="00374C30">
        <w:trPr>
          <w:trHeight w:val="4074"/>
        </w:trPr>
        <w:tc>
          <w:tcPr>
            <w:tcW w:w="993" w:type="dxa"/>
            <w:vMerge/>
            <w:shd w:val="clear" w:color="auto" w:fill="00C1C7" w:themeFill="accent2"/>
          </w:tcPr>
          <w:p w14:paraId="37DEED1B" w14:textId="77777777" w:rsidR="00D07A58" w:rsidRPr="003A798E" w:rsidRDefault="00D07A58" w:rsidP="00374C30"/>
        </w:tc>
        <w:tc>
          <w:tcPr>
            <w:tcW w:w="8788" w:type="dxa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7E3AFEDE" w14:textId="77777777" w:rsidR="00D07A58" w:rsidRPr="003A798E" w:rsidRDefault="00D07A58" w:rsidP="00374C30"/>
        </w:tc>
        <w:tc>
          <w:tcPr>
            <w:tcW w:w="992" w:type="dxa"/>
            <w:vMerge/>
            <w:shd w:val="clear" w:color="auto" w:fill="00C1C7" w:themeFill="accent2"/>
          </w:tcPr>
          <w:p w14:paraId="38509797" w14:textId="77777777" w:rsidR="00D07A58" w:rsidRPr="003A798E" w:rsidRDefault="00D07A58" w:rsidP="00374C30"/>
        </w:tc>
      </w:tr>
    </w:tbl>
    <w:p w14:paraId="030678C3" w14:textId="1DB3D1A4" w:rsidR="00D07A58" w:rsidRDefault="00D07A58" w:rsidP="009E5540">
      <w:pPr>
        <w:rPr>
          <w:sz w:val="30"/>
          <w:szCs w:val="30"/>
        </w:rPr>
      </w:pPr>
    </w:p>
    <w:p w14:paraId="6AFAF3E8" w14:textId="77777777" w:rsidR="0040131A" w:rsidRPr="00220E06" w:rsidRDefault="0040131A" w:rsidP="0040131A">
      <w:pPr>
        <w:pStyle w:val="Heading3"/>
        <w:rPr>
          <w:rFonts w:ascii="Cambria Math" w:hAnsi="Cambria Math"/>
          <w:color w:val="002060"/>
          <w:sz w:val="40"/>
          <w:szCs w:val="40"/>
          <w:vertAlign w:val="subscript"/>
        </w:rPr>
      </w:pPr>
      <w:r>
        <w:rPr>
          <w:rFonts w:ascii="Cambria Math" w:hAnsi="Cambria Math"/>
          <w:color w:val="002060"/>
          <w:sz w:val="40"/>
          <w:szCs w:val="40"/>
        </w:rPr>
        <w:lastRenderedPageBreak/>
        <w:t>Line Detection</w:t>
      </w:r>
    </w:p>
    <w:p w14:paraId="552BE5D9" w14:textId="537879A8" w:rsidR="00153063" w:rsidRDefault="0021476E" w:rsidP="0040131A">
      <w:p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 xml:space="preserve">The function for the </w:t>
      </w:r>
      <w:r w:rsidR="00153063">
        <w:rPr>
          <w:rFonts w:ascii="Cambria Math" w:hAnsi="Cambria Math"/>
          <w:sz w:val="36"/>
          <w:szCs w:val="36"/>
        </w:rPr>
        <w:t>Line Detection using Hough Transform in MATLAB is as follows</w:t>
      </w:r>
      <w:r w:rsidR="00F60720">
        <w:rPr>
          <w:rFonts w:ascii="Cambria Math" w:hAnsi="Cambria Math"/>
          <w:sz w:val="36"/>
          <w:szCs w:val="36"/>
        </w:rPr>
        <w:t>:</w:t>
      </w:r>
    </w:p>
    <w:p w14:paraId="5BBE2CE5" w14:textId="77777777" w:rsidR="00153063" w:rsidRDefault="00153063" w:rsidP="0040131A">
      <w:pPr>
        <w:rPr>
          <w:rFonts w:ascii="Cambria Math" w:hAnsi="Cambria Math"/>
          <w:sz w:val="36"/>
          <w:szCs w:val="36"/>
        </w:rPr>
      </w:pPr>
    </w:p>
    <w:p w14:paraId="059D55F8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function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lab5houghlines (im)</w:t>
      </w:r>
    </w:p>
    <w:p w14:paraId="7FF7C037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tic</w:t>
      </w:r>
    </w:p>
    <w:p w14:paraId="5E95F5DD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% The row, column, and channels of the image are obtained along with the cardinality of the image. </w:t>
      </w:r>
    </w:p>
    <w:p w14:paraId="3A06111A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[r, c, ch] = size(im);</w:t>
      </w:r>
    </w:p>
    <w:p w14:paraId="15CAE8EA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Card = r*c;</w:t>
      </w:r>
    </w:p>
    <w:p w14:paraId="24562403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7B05A1D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img = im;</w:t>
      </w:r>
    </w:p>
    <w:p w14:paraId="637DC7E6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B6AB9B0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% This is added in case the image introduced is an RGB image. </w:t>
      </w:r>
    </w:p>
    <w:p w14:paraId="78628DCB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It functions to convert it to a gray-scale image.</w:t>
      </w:r>
    </w:p>
    <w:p w14:paraId="77E6A47F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if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ch == 3</w:t>
      </w:r>
    </w:p>
    <w:p w14:paraId="664190CC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img = rgb2gray(img);</w:t>
      </w:r>
    </w:p>
    <w:p w14:paraId="7C5CDB44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1154B4E5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79AC6BF6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Create a Black-white Edge Image</w:t>
      </w:r>
    </w:p>
    <w:p w14:paraId="66B6B41A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I = edge(img,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'zerocross'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0A282D7A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265679A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Find the space matrix, theta, and rho parameters.</w:t>
      </w:r>
    </w:p>
    <w:p w14:paraId="47446752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[H,T,R] = hough(I);</w:t>
      </w:r>
    </w:p>
    <w:p w14:paraId="263C8F9B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C5DE67A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Threshold</w:t>
      </w:r>
    </w:p>
    <w:p w14:paraId="395FC6DD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 = 0.5*max(H(:));</w:t>
      </w:r>
    </w:p>
    <w:p w14:paraId="2A5CDF88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7F836AD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Find the peaks</w:t>
      </w:r>
    </w:p>
    <w:p w14:paraId="185675A0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P = houghpeaks(H, 20,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'threshold'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 t);</w:t>
      </w:r>
    </w:p>
    <w:p w14:paraId="47EB2862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379065A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Plot the results</w:t>
      </w:r>
    </w:p>
    <w:p w14:paraId="74F580DC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figure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%1</w:t>
      </w:r>
    </w:p>
    <w:p w14:paraId="095D73C8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subplot(2,2,1);</w:t>
      </w:r>
    </w:p>
    <w:p w14:paraId="612F7CDF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imshow(im);</w:t>
      </w:r>
    </w:p>
    <w:p w14:paraId="75D66035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'Original Image'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3C35D25B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7D3C5B2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subplot(2,2,2)</w:t>
      </w:r>
    </w:p>
    <w:p w14:paraId="1254394D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imshow(I)</w:t>
      </w:r>
    </w:p>
    <w:p w14:paraId="4426E75C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'Edges'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3868A97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B7F9858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subplot(2,2,3.5);</w:t>
      </w:r>
    </w:p>
    <w:p w14:paraId="690471D6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imshow(imadjust(rescale(H)),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'XData'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,T,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'YData'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,R,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'InitialMagnification'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'fit'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6A9000F9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'Hough Transform'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31822F51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'\theta'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), ylabel(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'\rho'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6A5E0E9D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normal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hold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35639539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8606CAB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figure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%2</w:t>
      </w:r>
    </w:p>
    <w:p w14:paraId="3635C878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imshow(H,[],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'XData'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,T,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'YData'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,R,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'InitialMagnification'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'fit'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48587018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xlabel(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'\theta'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), ylabel(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'\rho'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03D13405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axis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normal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hold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;</w:t>
      </w:r>
    </w:p>
    <w:p w14:paraId="0BC55B7E" w14:textId="44683F36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30"/>
          <w:szCs w:val="30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plot(T(P(:,2)),R(P(:,1)),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's'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'white'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6E4DE696" w14:textId="613EEA1F" w:rsidR="00C673D0" w:rsidRDefault="00C673D0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'20 Peaks Hough Transform with Default Threshold (0.5 of Maximum Hough Points)'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2D53A2AD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C949FA2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Extract the line segments based on Hough Transform</w:t>
      </w:r>
    </w:p>
    <w:p w14:paraId="6CBD136B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lines = houghlines(I,T,R,P,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'FillGap'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,10,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'MinLength'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,40);</w:t>
      </w:r>
    </w:p>
    <w:p w14:paraId="2C9EDC98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5817C46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Plot the lines extracted and highlight the longest and shortest lines.</w:t>
      </w:r>
    </w:p>
    <w:p w14:paraId="33896717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figure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%3</w:t>
      </w:r>
    </w:p>
    <w:p w14:paraId="3944B925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imshow(img), hold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on</w:t>
      </w:r>
    </w:p>
    <w:p w14:paraId="1C7F877A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max_len = 0;</w:t>
      </w:r>
    </w:p>
    <w:p w14:paraId="637D0E49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min_len = 0;</w:t>
      </w:r>
    </w:p>
    <w:p w14:paraId="4F9A04D9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for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k = 1:length(lines)</w:t>
      </w:r>
    </w:p>
    <w:p w14:paraId="62B8DC1C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% Obtain the endpoints of each line found earlier. </w:t>
      </w:r>
    </w:p>
    <w:p w14:paraId="68E111DC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xy = [lines(k).point1; lines(k).point2];</w:t>
      </w:r>
    </w:p>
    <w:p w14:paraId="1D771026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plot(xy(:,1),xy(:,2),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,1,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'green'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7BB33281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24A5819D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Plot beginnings and ends of lines</w:t>
      </w:r>
    </w:p>
    <w:p w14:paraId="7C6A3C86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plot(xy(1,1),xy(1,2),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,1,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'yellow'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12A0CE61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plot(xy(2,1),xy(2,2),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'x'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,1,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'red'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3E1A0FB8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8D9CD54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>% Determine the endpoints of the longest line segment</w:t>
      </w:r>
    </w:p>
    <w:p w14:paraId="26A6CDEF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len = norm(lines(k).point1 - lines(k).point2);</w:t>
      </w:r>
    </w:p>
    <w:p w14:paraId="68370910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if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(len &gt; max_len)</w:t>
      </w:r>
    </w:p>
    <w:p w14:paraId="22639058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max_len = len;</w:t>
      </w:r>
    </w:p>
    <w:p w14:paraId="60A5382A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xy_long = xy;</w:t>
      </w:r>
    </w:p>
    <w:p w14:paraId="3D6885F0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6DE72A7E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</w:p>
    <w:p w14:paraId="5856099A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 xml:space="preserve">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if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(k==1)</w:t>
      </w:r>
    </w:p>
    <w:p w14:paraId="77BB2D16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 min_len = max_len;</w:t>
      </w:r>
    </w:p>
    <w:p w14:paraId="62BDA485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205D6227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% Use this to find the shortest line. </w:t>
      </w:r>
    </w:p>
    <w:p w14:paraId="398B31DC" w14:textId="13F9E406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if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(len &lt;</w:t>
      </w:r>
      <w:r w:rsidR="003C1E0A">
        <w:rPr>
          <w:rFonts w:ascii="Courier New" w:hAnsi="Courier New" w:cs="Courier New"/>
          <w:color w:val="000000"/>
          <w:sz w:val="30"/>
          <w:szCs w:val="30"/>
          <w:lang w:val="tr-TR"/>
        </w:rPr>
        <w:t>=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min_len)</w:t>
      </w:r>
    </w:p>
    <w:p w14:paraId="2C048789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min_len = len;</w:t>
      </w:r>
    </w:p>
    <w:p w14:paraId="44D0589A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  xy_short = xy;</w:t>
      </w:r>
    </w:p>
    <w:p w14:paraId="07E3F0E1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4E9C8E8D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67159482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41EF1E89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% Highlight the longest and shortest lines. </w:t>
      </w:r>
    </w:p>
    <w:p w14:paraId="0D734969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plot(xy_long(:,1),xy_long(:,2),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'cyan'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1AD3FA3E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plot(xy_short(:,1),xy_short(:,2),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,2,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'red'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5133DFBC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title(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'Found Longest and Shortest Lines, FillGap 10, MinLength 40'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</w:t>
      </w:r>
    </w:p>
    <w:p w14:paraId="4E1B0683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DD5B9E9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toc</w:t>
      </w:r>
    </w:p>
    <w:p w14:paraId="0B4A162F" w14:textId="77777777" w:rsidR="00722E04" w:rsidRDefault="00722E04" w:rsidP="00722E04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19D4B7AA" w14:textId="77777777" w:rsidR="00722E04" w:rsidRDefault="00722E04" w:rsidP="0040131A">
      <w:pPr>
        <w:rPr>
          <w:rFonts w:ascii="Cambria Math" w:hAnsi="Cambria Math"/>
          <w:sz w:val="36"/>
          <w:szCs w:val="36"/>
        </w:rPr>
      </w:pPr>
    </w:p>
    <w:p w14:paraId="643C8F11" w14:textId="77777777" w:rsidR="00F60720" w:rsidRDefault="00F60720" w:rsidP="0040131A">
      <w:p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>In the main script, the above function is called as follows:</w:t>
      </w:r>
    </w:p>
    <w:p w14:paraId="167E4FA1" w14:textId="4FE0138D" w:rsidR="00D07A58" w:rsidRDefault="0021476E" w:rsidP="0040131A">
      <w:p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 xml:space="preserve"> </w:t>
      </w:r>
    </w:p>
    <w:p w14:paraId="1D8AFF2B" w14:textId="77777777" w:rsidR="007807D8" w:rsidRDefault="007807D8" w:rsidP="007807D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Line Detection</w:t>
      </w:r>
    </w:p>
    <w:p w14:paraId="786BE47E" w14:textId="77777777" w:rsidR="007807D8" w:rsidRDefault="007807D8" w:rsidP="007807D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Read the image to be preprocessed</w:t>
      </w:r>
    </w:p>
    <w:p w14:paraId="5E29A7BD" w14:textId="77777777" w:rsidR="007807D8" w:rsidRDefault="007807D8" w:rsidP="007807D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a = imread(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'checker.jpg'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7F14E223" w14:textId="77777777" w:rsidR="007807D8" w:rsidRDefault="007807D8" w:rsidP="007807D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F3448CE" w14:textId="77777777" w:rsidR="007807D8" w:rsidRDefault="007807D8" w:rsidP="007807D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Call the Hough Transform Function for Lines.</w:t>
      </w:r>
    </w:p>
    <w:p w14:paraId="73D9FCD8" w14:textId="77777777" w:rsidR="007807D8" w:rsidRDefault="007807D8" w:rsidP="007807D8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lab5houghlines (a);</w:t>
      </w:r>
    </w:p>
    <w:p w14:paraId="625AD9D1" w14:textId="73A852F5" w:rsidR="00F60720" w:rsidRDefault="00F60720" w:rsidP="0040131A">
      <w:pPr>
        <w:rPr>
          <w:sz w:val="30"/>
          <w:szCs w:val="30"/>
        </w:rPr>
      </w:pPr>
    </w:p>
    <w:p w14:paraId="1B837D76" w14:textId="1E70E678" w:rsidR="007807D8" w:rsidRDefault="007807D8" w:rsidP="0040131A">
      <w:pPr>
        <w:rPr>
          <w:sz w:val="30"/>
          <w:szCs w:val="30"/>
        </w:rPr>
      </w:pPr>
    </w:p>
    <w:p w14:paraId="12AE24FE" w14:textId="4385B912" w:rsidR="007807D8" w:rsidRPr="00220E06" w:rsidRDefault="007807D8" w:rsidP="007807D8">
      <w:pPr>
        <w:pStyle w:val="Heading3"/>
        <w:rPr>
          <w:rFonts w:ascii="Cambria Math" w:hAnsi="Cambria Math"/>
          <w:color w:val="002060"/>
          <w:sz w:val="40"/>
          <w:szCs w:val="40"/>
          <w:vertAlign w:val="subscript"/>
        </w:rPr>
      </w:pPr>
      <w:r>
        <w:rPr>
          <w:rFonts w:ascii="Cambria Math" w:hAnsi="Cambria Math"/>
          <w:color w:val="002060"/>
          <w:sz w:val="40"/>
          <w:szCs w:val="40"/>
        </w:rPr>
        <w:t>Circle</w:t>
      </w:r>
      <w:r>
        <w:rPr>
          <w:rFonts w:ascii="Cambria Math" w:hAnsi="Cambria Math"/>
          <w:color w:val="002060"/>
          <w:sz w:val="40"/>
          <w:szCs w:val="40"/>
        </w:rPr>
        <w:t xml:space="preserve"> Detection</w:t>
      </w:r>
    </w:p>
    <w:p w14:paraId="3DCDDBA5" w14:textId="2D3C9CDE" w:rsidR="007807D8" w:rsidRDefault="007807D8" w:rsidP="007807D8">
      <w:p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 xml:space="preserve">The function for the </w:t>
      </w:r>
      <w:r>
        <w:rPr>
          <w:rFonts w:ascii="Cambria Math" w:hAnsi="Cambria Math"/>
          <w:sz w:val="36"/>
          <w:szCs w:val="36"/>
        </w:rPr>
        <w:t>Circle</w:t>
      </w:r>
      <w:r>
        <w:rPr>
          <w:rFonts w:ascii="Cambria Math" w:hAnsi="Cambria Math"/>
          <w:sz w:val="36"/>
          <w:szCs w:val="36"/>
        </w:rPr>
        <w:t xml:space="preserve"> Detection using Hough Transform in MATLAB is as follows:</w:t>
      </w:r>
    </w:p>
    <w:p w14:paraId="6C4651D2" w14:textId="0DAA6088" w:rsidR="007807D8" w:rsidRDefault="007807D8" w:rsidP="0040131A">
      <w:pPr>
        <w:rPr>
          <w:sz w:val="30"/>
          <w:szCs w:val="30"/>
        </w:rPr>
      </w:pPr>
    </w:p>
    <w:p w14:paraId="0F7C1CB7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function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lab5houghcircles (im)</w:t>
      </w:r>
    </w:p>
    <w:p w14:paraId="27666043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tic</w:t>
      </w:r>
    </w:p>
    <w:p w14:paraId="1D87C4A2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7C8F299A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% The row, column, and channels of the image are obtained along with the cardinality of the image. </w:t>
      </w:r>
    </w:p>
    <w:p w14:paraId="1B3C0656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>[r, c, ch] = size(im);</w:t>
      </w:r>
    </w:p>
    <w:p w14:paraId="68CBE1CA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Card = r*c;</w:t>
      </w:r>
    </w:p>
    <w:p w14:paraId="70A1E656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E0E56EC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% This is added in case the image introduced is an RGB image. </w:t>
      </w:r>
    </w:p>
    <w:p w14:paraId="572961F1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It functions to convert it to a gray-scale image.</w:t>
      </w:r>
    </w:p>
    <w:p w14:paraId="699F3BF5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if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ch == 3</w:t>
      </w:r>
    </w:p>
    <w:p w14:paraId="1CCC04F1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im = rgb2gray(im);</w:t>
      </w:r>
    </w:p>
    <w:p w14:paraId="59E64A58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72BF0608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 xml:space="preserve"> </w:t>
      </w:r>
    </w:p>
    <w:p w14:paraId="2557489C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 xml:space="preserve">% Set the range of circle radii to be detected. </w:t>
      </w:r>
    </w:p>
    <w:p w14:paraId="20894B23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Rmin = 20;</w:t>
      </w:r>
    </w:p>
    <w:p w14:paraId="4E14359C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Rmax = 60;</w:t>
      </w:r>
    </w:p>
    <w:p w14:paraId="78598ED7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EC9C0E6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Find all the bright circles in the image within 20 &lt;= raduis &lt;= 60 pixels</w:t>
      </w:r>
    </w:p>
    <w:p w14:paraId="3CF9F585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[centersBright, radiiBright] = imfindcircles(im,[Rmin Rmax],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'ObjectPolarity'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'bright'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5C4CD179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0A0CE6DA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Sensitivity</w:t>
      </w:r>
    </w:p>
    <w:p w14:paraId="2C00EF25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 = 0.9;</w:t>
      </w:r>
    </w:p>
    <w:p w14:paraId="3AE32FE4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38B10250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Plot the results</w:t>
      </w:r>
    </w:p>
    <w:p w14:paraId="79B291A6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figure </w:t>
      </w:r>
    </w:p>
    <w:p w14:paraId="528A7E4C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subplot(1,3,1)</w:t>
      </w:r>
    </w:p>
    <w:p w14:paraId="261C0027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imshow(im)</w:t>
      </w:r>
    </w:p>
    <w:p w14:paraId="1B3EAA24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hold</w:t>
      </w:r>
    </w:p>
    <w:p w14:paraId="4E11F5FA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viscircles(centersBright, radiiBright,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'b'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22165BED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title({(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'Detected Circles Using Hough Transform'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), [num2str(Rmin),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...</w:t>
      </w:r>
    </w:p>
    <w:p w14:paraId="4ED16059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 &lt;= Radius &lt;=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 num2str(Rmax)]})</w:t>
      </w:r>
    </w:p>
    <w:p w14:paraId="516A1A96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6E8AC7AD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subplot(1,3,2)</w:t>
      </w:r>
    </w:p>
    <w:p w14:paraId="5D1B3A39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imshow(im)</w:t>
      </w:r>
    </w:p>
    <w:p w14:paraId="789578A4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hold</w:t>
      </w:r>
    </w:p>
    <w:p w14:paraId="194226EA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[centersBright1, radiiBright1]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...</w:t>
      </w:r>
    </w:p>
    <w:p w14:paraId="19DB91E3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= imfindcircles(im,[Rmin Rmax],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'ObjectPolarity'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'bright'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'Sensitivity'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 s);</w:t>
      </w:r>
    </w:p>
    <w:p w14:paraId="177871C2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viscircles(centersBright1, radiiBright1,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02B0CD1D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title({(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'Detected Circles Using Hough Transform'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), [num2str(Rmin),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...</w:t>
      </w:r>
    </w:p>
    <w:p w14:paraId="53B97666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lastRenderedPageBreak/>
        <w:t xml:space="preserve">   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 &lt;= Radius &lt;=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num2str(Rmax),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 &amp; Sensitivity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 num2str(s)]})</w:t>
      </w:r>
    </w:p>
    <w:p w14:paraId="0D000EFC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64BA18D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subplot(1,3,3)</w:t>
      </w:r>
    </w:p>
    <w:p w14:paraId="2E818D6B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imshow(im)</w:t>
      </w:r>
    </w:p>
    <w:p w14:paraId="3B1B0AA1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hold</w:t>
      </w:r>
    </w:p>
    <w:p w14:paraId="17738447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[centersBright2, radiiBright2]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...</w:t>
      </w:r>
    </w:p>
    <w:p w14:paraId="45A65DB3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= imfindcircles(im,[Rmin Rmax],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'ObjectPolarity'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'bright'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'Sensitivity'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 s);</w:t>
      </w:r>
    </w:p>
    <w:p w14:paraId="1A6587ED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441C5827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Find all the dark circles in the image within 20 &lt;= raduis &lt;= 60 pixels</w:t>
      </w:r>
    </w:p>
    <w:p w14:paraId="0E6EADD5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[centersDark2, radiiDark2]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...</w:t>
      </w:r>
    </w:p>
    <w:p w14:paraId="470F79CD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= imfindcircles(im,[Rmin Rmax],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'ObjectPolarity'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'dark'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'Sensitivity'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 s);</w:t>
      </w:r>
    </w:p>
    <w:p w14:paraId="37C09ADE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viscircles(centersBright2, radiiBright2,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'Color'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'b'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730217FA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viscircles(centersDark2, radiiDark2,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'LineStyle'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'--'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325ED027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title({(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'Detected Bright and Circles'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), [num2str(Rmin),</w:t>
      </w:r>
      <w:r>
        <w:rPr>
          <w:rFonts w:ascii="Courier New" w:hAnsi="Courier New" w:cs="Courier New"/>
          <w:color w:val="0E00FF"/>
          <w:sz w:val="30"/>
          <w:szCs w:val="30"/>
          <w:lang w:val="tr-TR"/>
        </w:rPr>
        <w:t>...</w:t>
      </w:r>
    </w:p>
    <w:p w14:paraId="7A64253B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  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 &lt;= Radius &lt;=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, num2str(Rmax), 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 &amp; Sensitivity = 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, num2str(s)]})</w:t>
      </w:r>
    </w:p>
    <w:p w14:paraId="6EF54A0F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53270494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toc</w:t>
      </w:r>
    </w:p>
    <w:p w14:paraId="1AE78799" w14:textId="77777777" w:rsidR="00A42CA2" w:rsidRDefault="00A42CA2" w:rsidP="00A42CA2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E00FF"/>
          <w:sz w:val="30"/>
          <w:szCs w:val="30"/>
          <w:lang w:val="tr-TR"/>
        </w:rPr>
        <w:t>end</w:t>
      </w:r>
    </w:p>
    <w:p w14:paraId="5C45F7A7" w14:textId="69B6DE11" w:rsidR="00A42CA2" w:rsidRDefault="00A42CA2" w:rsidP="0040131A">
      <w:pPr>
        <w:rPr>
          <w:sz w:val="30"/>
          <w:szCs w:val="30"/>
        </w:rPr>
      </w:pPr>
    </w:p>
    <w:p w14:paraId="21DCE88F" w14:textId="77777777" w:rsidR="00A42CA2" w:rsidRDefault="00A42CA2" w:rsidP="00A42CA2">
      <w:pPr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>In the main script, the above function is called as follows:</w:t>
      </w:r>
    </w:p>
    <w:p w14:paraId="27723048" w14:textId="509775B7" w:rsidR="00A42CA2" w:rsidRDefault="00A42CA2" w:rsidP="0040131A">
      <w:pPr>
        <w:rPr>
          <w:sz w:val="30"/>
          <w:szCs w:val="30"/>
        </w:rPr>
      </w:pPr>
    </w:p>
    <w:p w14:paraId="2920FB1B" w14:textId="77777777" w:rsidR="0082107C" w:rsidRDefault="0082107C" w:rsidP="0082107C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%% Circle Detection</w:t>
      </w:r>
    </w:p>
    <w:p w14:paraId="714E0A88" w14:textId="77777777" w:rsidR="0082107C" w:rsidRDefault="0082107C" w:rsidP="0082107C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Read the image to be preprocessed</w:t>
      </w:r>
    </w:p>
    <w:p w14:paraId="59F6E76F" w14:textId="77777777" w:rsidR="0082107C" w:rsidRDefault="0082107C" w:rsidP="0082107C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b = imread(</w:t>
      </w:r>
      <w:r>
        <w:rPr>
          <w:rFonts w:ascii="Courier New" w:hAnsi="Courier New" w:cs="Courier New"/>
          <w:color w:val="AA04F9"/>
          <w:sz w:val="30"/>
          <w:szCs w:val="30"/>
          <w:lang w:val="tr-TR"/>
        </w:rPr>
        <w:t>'circlesBrightDark.png'</w:t>
      </w:r>
      <w:r>
        <w:rPr>
          <w:rFonts w:ascii="Courier New" w:hAnsi="Courier New" w:cs="Courier New"/>
          <w:color w:val="000000"/>
          <w:sz w:val="30"/>
          <w:szCs w:val="30"/>
          <w:lang w:val="tr-TR"/>
        </w:rPr>
        <w:t>);</w:t>
      </w:r>
    </w:p>
    <w:p w14:paraId="70197A0B" w14:textId="77777777" w:rsidR="0082107C" w:rsidRDefault="0082107C" w:rsidP="0082107C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 xml:space="preserve"> </w:t>
      </w:r>
    </w:p>
    <w:p w14:paraId="1C6BE758" w14:textId="77777777" w:rsidR="0082107C" w:rsidRDefault="0082107C" w:rsidP="0082107C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28009"/>
          <w:sz w:val="30"/>
          <w:szCs w:val="30"/>
          <w:lang w:val="tr-TR"/>
        </w:rPr>
        <w:t>% Call the Hough Transform Function for Circles.</w:t>
      </w:r>
    </w:p>
    <w:p w14:paraId="7296CB72" w14:textId="77777777" w:rsidR="0082107C" w:rsidRDefault="0082107C" w:rsidP="0082107C">
      <w:pPr>
        <w:autoSpaceDE w:val="0"/>
        <w:autoSpaceDN w:val="0"/>
        <w:adjustRightInd w:val="0"/>
        <w:rPr>
          <w:rFonts w:ascii="Courier New" w:hAnsi="Courier New" w:cs="Courier New"/>
          <w:lang w:val="tr-TR"/>
        </w:rPr>
      </w:pPr>
      <w:r>
        <w:rPr>
          <w:rFonts w:ascii="Courier New" w:hAnsi="Courier New" w:cs="Courier New"/>
          <w:color w:val="000000"/>
          <w:sz w:val="30"/>
          <w:szCs w:val="30"/>
          <w:lang w:val="tr-TR"/>
        </w:rPr>
        <w:t>lab5houghcircles (b);</w:t>
      </w:r>
    </w:p>
    <w:p w14:paraId="5D8BC884" w14:textId="77777777" w:rsidR="00A42CA2" w:rsidRDefault="00A42CA2" w:rsidP="0040131A">
      <w:pPr>
        <w:rPr>
          <w:sz w:val="30"/>
          <w:szCs w:val="30"/>
        </w:rPr>
      </w:pPr>
    </w:p>
    <w:p w14:paraId="095B2319" w14:textId="77777777" w:rsidR="00A42CA2" w:rsidRDefault="00A42CA2" w:rsidP="0040131A">
      <w:pPr>
        <w:rPr>
          <w:sz w:val="30"/>
          <w:szCs w:val="30"/>
        </w:rPr>
      </w:pPr>
    </w:p>
    <w:sectPr w:rsidR="00A42CA2" w:rsidSect="0014712C"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C0ACB" w14:textId="77777777" w:rsidR="00823A14" w:rsidRDefault="00823A14" w:rsidP="001205A1">
      <w:r>
        <w:separator/>
      </w:r>
    </w:p>
  </w:endnote>
  <w:endnote w:type="continuationSeparator" w:id="0">
    <w:p w14:paraId="2FD821A5" w14:textId="77777777" w:rsidR="00823A14" w:rsidRDefault="00823A14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EE5316F" w14:textId="77777777" w:rsidR="00D253A5" w:rsidRDefault="00D253A5" w:rsidP="0097565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9A679CB" w14:textId="77777777" w:rsidR="00D253A5" w:rsidRDefault="00D253A5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4073E4" w14:textId="77777777" w:rsidR="00D253A5" w:rsidRDefault="00D253A5" w:rsidP="0097565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D253A5" w14:paraId="49D4272B" w14:textId="77777777" w:rsidTr="005F4F46">
      <w:tc>
        <w:tcPr>
          <w:tcW w:w="5395" w:type="dxa"/>
        </w:tcPr>
        <w:p w14:paraId="01AACD05" w14:textId="570ED4B3" w:rsidR="00D253A5" w:rsidRPr="00BF37FC" w:rsidRDefault="00012D7F" w:rsidP="00C66528">
          <w:pPr>
            <w:pStyle w:val="Footer"/>
            <w:rPr>
              <w:sz w:val="12"/>
              <w:szCs w:val="12"/>
            </w:rPr>
          </w:pPr>
          <w:r>
            <w:rPr>
              <w:sz w:val="12"/>
              <w:szCs w:val="12"/>
            </w:rPr>
            <w:t>LINE AND CIRCLE DETECTION USING HOUGH TRANSFORM</w:t>
          </w:r>
        </w:p>
      </w:tc>
      <w:tc>
        <w:tcPr>
          <w:tcW w:w="5395" w:type="dxa"/>
        </w:tcPr>
        <w:p w14:paraId="1087EE78" w14:textId="77777777" w:rsidR="00D253A5" w:rsidRPr="001205A1" w:rsidRDefault="00D253A5" w:rsidP="001205A1">
          <w:pPr>
            <w:pStyle w:val="Footer"/>
          </w:pPr>
          <w:r w:rsidRPr="001205A1">
            <w:t xml:space="preserve">   </w:t>
          </w:r>
        </w:p>
      </w:tc>
    </w:tr>
  </w:tbl>
  <w:p w14:paraId="6AEF8897" w14:textId="77777777" w:rsidR="00D253A5" w:rsidRDefault="00D25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67BBD" w14:textId="77777777" w:rsidR="00823A14" w:rsidRDefault="00823A14" w:rsidP="001205A1">
      <w:r>
        <w:separator/>
      </w:r>
    </w:p>
  </w:footnote>
  <w:footnote w:type="continuationSeparator" w:id="0">
    <w:p w14:paraId="6F162155" w14:textId="77777777" w:rsidR="00823A14" w:rsidRDefault="00823A14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53" o:spid="_x0000_i1026" type="#_x0000_t75" style="width:328.95pt;height:48.4pt;visibility:visible;mso-wrap-style:square" o:bullet="t">
        <v:imagedata r:id="rId1" o:title="" cropbottom="6215f" cropright="58602f"/>
      </v:shape>
    </w:pict>
  </w:numPicBullet>
  <w:abstractNum w:abstractNumId="0" w15:restartNumberingAfterBreak="0">
    <w:nsid w:val="00881367"/>
    <w:multiLevelType w:val="hybridMultilevel"/>
    <w:tmpl w:val="B5F4D576"/>
    <w:lvl w:ilvl="0" w:tplc="041F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33179"/>
    <w:multiLevelType w:val="hybridMultilevel"/>
    <w:tmpl w:val="E034EF0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A6772"/>
    <w:multiLevelType w:val="hybridMultilevel"/>
    <w:tmpl w:val="0BECA4E0"/>
    <w:lvl w:ilvl="0" w:tplc="2C0295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B97E79"/>
    <w:multiLevelType w:val="hybridMultilevel"/>
    <w:tmpl w:val="0D04B848"/>
    <w:lvl w:ilvl="0" w:tplc="39142CB2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B35A52"/>
    <w:multiLevelType w:val="hybridMultilevel"/>
    <w:tmpl w:val="9D04351A"/>
    <w:lvl w:ilvl="0" w:tplc="0616F18E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8260D"/>
    <w:multiLevelType w:val="hybridMultilevel"/>
    <w:tmpl w:val="7A823C72"/>
    <w:lvl w:ilvl="0" w:tplc="8A42A2C8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62645"/>
    <w:multiLevelType w:val="hybridMultilevel"/>
    <w:tmpl w:val="0E483C8C"/>
    <w:lvl w:ilvl="0" w:tplc="0DC23134">
      <w:start w:val="16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FC77F6"/>
    <w:multiLevelType w:val="hybridMultilevel"/>
    <w:tmpl w:val="2BF004BA"/>
    <w:lvl w:ilvl="0" w:tplc="4DDC48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CF0A00"/>
    <w:multiLevelType w:val="hybridMultilevel"/>
    <w:tmpl w:val="2E4688D8"/>
    <w:lvl w:ilvl="0" w:tplc="16B480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17144E"/>
    <w:multiLevelType w:val="hybridMultilevel"/>
    <w:tmpl w:val="6A4A3A1A"/>
    <w:lvl w:ilvl="0" w:tplc="099E42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664DD7"/>
    <w:multiLevelType w:val="hybridMultilevel"/>
    <w:tmpl w:val="83C21012"/>
    <w:lvl w:ilvl="0" w:tplc="F0C8B05E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5B0509"/>
    <w:multiLevelType w:val="hybridMultilevel"/>
    <w:tmpl w:val="65DC46AA"/>
    <w:lvl w:ilvl="0" w:tplc="6CD2131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AC4821"/>
    <w:multiLevelType w:val="hybridMultilevel"/>
    <w:tmpl w:val="901AAB12"/>
    <w:lvl w:ilvl="0" w:tplc="7960CA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12"/>
  </w:num>
  <w:num w:numId="8">
    <w:abstractNumId w:val="4"/>
  </w:num>
  <w:num w:numId="9">
    <w:abstractNumId w:val="0"/>
  </w:num>
  <w:num w:numId="10">
    <w:abstractNumId w:val="9"/>
  </w:num>
  <w:num w:numId="11">
    <w:abstractNumId w:val="8"/>
  </w:num>
  <w:num w:numId="12">
    <w:abstractNumId w:val="1"/>
  </w:num>
  <w:num w:numId="13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removePersonalInformation/>
  <w:removeDateAndTime/>
  <w:displayBackgroundShape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4CE"/>
    <w:rsid w:val="00001CE5"/>
    <w:rsid w:val="00003E34"/>
    <w:rsid w:val="000043F1"/>
    <w:rsid w:val="0000533B"/>
    <w:rsid w:val="00005AEB"/>
    <w:rsid w:val="00007A77"/>
    <w:rsid w:val="00007A9D"/>
    <w:rsid w:val="000104D3"/>
    <w:rsid w:val="00012D7F"/>
    <w:rsid w:val="00013405"/>
    <w:rsid w:val="0001465F"/>
    <w:rsid w:val="000203A4"/>
    <w:rsid w:val="00020D0C"/>
    <w:rsid w:val="00021CCD"/>
    <w:rsid w:val="000233AF"/>
    <w:rsid w:val="00023705"/>
    <w:rsid w:val="00023EF8"/>
    <w:rsid w:val="00025463"/>
    <w:rsid w:val="0002675E"/>
    <w:rsid w:val="00027755"/>
    <w:rsid w:val="00030432"/>
    <w:rsid w:val="00030DA9"/>
    <w:rsid w:val="00031A99"/>
    <w:rsid w:val="00031CE7"/>
    <w:rsid w:val="00031D33"/>
    <w:rsid w:val="00033F58"/>
    <w:rsid w:val="000363F2"/>
    <w:rsid w:val="00036568"/>
    <w:rsid w:val="000368A1"/>
    <w:rsid w:val="000409D8"/>
    <w:rsid w:val="00040AA3"/>
    <w:rsid w:val="00041027"/>
    <w:rsid w:val="00041115"/>
    <w:rsid w:val="00043DAE"/>
    <w:rsid w:val="00044574"/>
    <w:rsid w:val="00044977"/>
    <w:rsid w:val="00046430"/>
    <w:rsid w:val="000472D9"/>
    <w:rsid w:val="00047A58"/>
    <w:rsid w:val="0005123E"/>
    <w:rsid w:val="00051868"/>
    <w:rsid w:val="00051993"/>
    <w:rsid w:val="00051E83"/>
    <w:rsid w:val="000522EE"/>
    <w:rsid w:val="000529D1"/>
    <w:rsid w:val="00053287"/>
    <w:rsid w:val="00053AA2"/>
    <w:rsid w:val="00053BAC"/>
    <w:rsid w:val="00053CFB"/>
    <w:rsid w:val="00053E7A"/>
    <w:rsid w:val="00055E94"/>
    <w:rsid w:val="000565C7"/>
    <w:rsid w:val="0005672A"/>
    <w:rsid w:val="00056951"/>
    <w:rsid w:val="00060748"/>
    <w:rsid w:val="00060ABA"/>
    <w:rsid w:val="00060D97"/>
    <w:rsid w:val="00071897"/>
    <w:rsid w:val="00072800"/>
    <w:rsid w:val="000736AA"/>
    <w:rsid w:val="00073D41"/>
    <w:rsid w:val="000744F1"/>
    <w:rsid w:val="000769AC"/>
    <w:rsid w:val="00076CDE"/>
    <w:rsid w:val="00081012"/>
    <w:rsid w:val="000822DD"/>
    <w:rsid w:val="00083990"/>
    <w:rsid w:val="00083CBA"/>
    <w:rsid w:val="00084108"/>
    <w:rsid w:val="00084283"/>
    <w:rsid w:val="00084B01"/>
    <w:rsid w:val="00086C8D"/>
    <w:rsid w:val="000875CC"/>
    <w:rsid w:val="000911A8"/>
    <w:rsid w:val="00091568"/>
    <w:rsid w:val="00091AC4"/>
    <w:rsid w:val="00094678"/>
    <w:rsid w:val="00095C8C"/>
    <w:rsid w:val="00096FCC"/>
    <w:rsid w:val="00097A7E"/>
    <w:rsid w:val="000A089B"/>
    <w:rsid w:val="000A3029"/>
    <w:rsid w:val="000A5409"/>
    <w:rsid w:val="000A762E"/>
    <w:rsid w:val="000A7ACA"/>
    <w:rsid w:val="000B07CE"/>
    <w:rsid w:val="000B129F"/>
    <w:rsid w:val="000B1310"/>
    <w:rsid w:val="000B1712"/>
    <w:rsid w:val="000B1956"/>
    <w:rsid w:val="000B217E"/>
    <w:rsid w:val="000B6D75"/>
    <w:rsid w:val="000B7A95"/>
    <w:rsid w:val="000C15A6"/>
    <w:rsid w:val="000C2711"/>
    <w:rsid w:val="000C4ED1"/>
    <w:rsid w:val="000C5DB4"/>
    <w:rsid w:val="000C63FE"/>
    <w:rsid w:val="000C6BB1"/>
    <w:rsid w:val="000C7922"/>
    <w:rsid w:val="000C7B44"/>
    <w:rsid w:val="000D01B0"/>
    <w:rsid w:val="000D0FFC"/>
    <w:rsid w:val="000D3254"/>
    <w:rsid w:val="000D4CF3"/>
    <w:rsid w:val="000D58EB"/>
    <w:rsid w:val="000D6DAD"/>
    <w:rsid w:val="000E0005"/>
    <w:rsid w:val="000E187E"/>
    <w:rsid w:val="000E38E3"/>
    <w:rsid w:val="000E75A5"/>
    <w:rsid w:val="000F042E"/>
    <w:rsid w:val="000F1F4C"/>
    <w:rsid w:val="000F1FB1"/>
    <w:rsid w:val="000F3255"/>
    <w:rsid w:val="000F400D"/>
    <w:rsid w:val="000F41E0"/>
    <w:rsid w:val="000F4F1E"/>
    <w:rsid w:val="000F6B03"/>
    <w:rsid w:val="000F700C"/>
    <w:rsid w:val="000F72CF"/>
    <w:rsid w:val="001006BC"/>
    <w:rsid w:val="0010129D"/>
    <w:rsid w:val="00102718"/>
    <w:rsid w:val="00102F36"/>
    <w:rsid w:val="00103B4D"/>
    <w:rsid w:val="00104FA7"/>
    <w:rsid w:val="00105D32"/>
    <w:rsid w:val="00106200"/>
    <w:rsid w:val="00106400"/>
    <w:rsid w:val="00107233"/>
    <w:rsid w:val="00110E42"/>
    <w:rsid w:val="0011122B"/>
    <w:rsid w:val="001132BA"/>
    <w:rsid w:val="00113AEF"/>
    <w:rsid w:val="001150D4"/>
    <w:rsid w:val="0011619F"/>
    <w:rsid w:val="00116BAD"/>
    <w:rsid w:val="0011786D"/>
    <w:rsid w:val="00117CB8"/>
    <w:rsid w:val="001205A1"/>
    <w:rsid w:val="0012092A"/>
    <w:rsid w:val="00120D90"/>
    <w:rsid w:val="00121F75"/>
    <w:rsid w:val="00124429"/>
    <w:rsid w:val="00124656"/>
    <w:rsid w:val="00124882"/>
    <w:rsid w:val="0012521D"/>
    <w:rsid w:val="00125F71"/>
    <w:rsid w:val="001301E6"/>
    <w:rsid w:val="0013046B"/>
    <w:rsid w:val="001317D2"/>
    <w:rsid w:val="00133A97"/>
    <w:rsid w:val="001344BD"/>
    <w:rsid w:val="00136BFB"/>
    <w:rsid w:val="00136FFB"/>
    <w:rsid w:val="001374C1"/>
    <w:rsid w:val="00137BEE"/>
    <w:rsid w:val="001406D7"/>
    <w:rsid w:val="0014092C"/>
    <w:rsid w:val="00141EAC"/>
    <w:rsid w:val="00141FBF"/>
    <w:rsid w:val="00143F28"/>
    <w:rsid w:val="00144D1C"/>
    <w:rsid w:val="00144DA7"/>
    <w:rsid w:val="00144EF2"/>
    <w:rsid w:val="00146359"/>
    <w:rsid w:val="001469AE"/>
    <w:rsid w:val="0014712C"/>
    <w:rsid w:val="001504EE"/>
    <w:rsid w:val="001517E8"/>
    <w:rsid w:val="00153063"/>
    <w:rsid w:val="00153356"/>
    <w:rsid w:val="0015363A"/>
    <w:rsid w:val="00155FC2"/>
    <w:rsid w:val="00156066"/>
    <w:rsid w:val="001564E9"/>
    <w:rsid w:val="001574A8"/>
    <w:rsid w:val="00160384"/>
    <w:rsid w:val="00161285"/>
    <w:rsid w:val="00162579"/>
    <w:rsid w:val="0016426D"/>
    <w:rsid w:val="001652E3"/>
    <w:rsid w:val="00165CFD"/>
    <w:rsid w:val="001661B9"/>
    <w:rsid w:val="001674F7"/>
    <w:rsid w:val="00167702"/>
    <w:rsid w:val="001678EF"/>
    <w:rsid w:val="00167A99"/>
    <w:rsid w:val="00170A42"/>
    <w:rsid w:val="00173316"/>
    <w:rsid w:val="00174231"/>
    <w:rsid w:val="0017599A"/>
    <w:rsid w:val="00176682"/>
    <w:rsid w:val="00177BF6"/>
    <w:rsid w:val="00177DB8"/>
    <w:rsid w:val="00180C80"/>
    <w:rsid w:val="001846C4"/>
    <w:rsid w:val="00186F4A"/>
    <w:rsid w:val="00187F42"/>
    <w:rsid w:val="001908E0"/>
    <w:rsid w:val="00190C8A"/>
    <w:rsid w:val="00191FC2"/>
    <w:rsid w:val="001941F0"/>
    <w:rsid w:val="0019468D"/>
    <w:rsid w:val="00195D29"/>
    <w:rsid w:val="0019777D"/>
    <w:rsid w:val="001A01CB"/>
    <w:rsid w:val="001A0FF2"/>
    <w:rsid w:val="001A20BD"/>
    <w:rsid w:val="001A2339"/>
    <w:rsid w:val="001A2FC2"/>
    <w:rsid w:val="001A33B0"/>
    <w:rsid w:val="001A364D"/>
    <w:rsid w:val="001A4627"/>
    <w:rsid w:val="001B2FDD"/>
    <w:rsid w:val="001B785D"/>
    <w:rsid w:val="001B7B22"/>
    <w:rsid w:val="001C145A"/>
    <w:rsid w:val="001C1A13"/>
    <w:rsid w:val="001C2439"/>
    <w:rsid w:val="001C604E"/>
    <w:rsid w:val="001C6788"/>
    <w:rsid w:val="001D11BF"/>
    <w:rsid w:val="001D1D74"/>
    <w:rsid w:val="001D2A51"/>
    <w:rsid w:val="001D341F"/>
    <w:rsid w:val="001D39B9"/>
    <w:rsid w:val="001D41F1"/>
    <w:rsid w:val="001D4D00"/>
    <w:rsid w:val="001D4EC1"/>
    <w:rsid w:val="001D7A2E"/>
    <w:rsid w:val="001E2D2A"/>
    <w:rsid w:val="001E344B"/>
    <w:rsid w:val="001E3A3E"/>
    <w:rsid w:val="001E3FE0"/>
    <w:rsid w:val="001E40B2"/>
    <w:rsid w:val="001E6820"/>
    <w:rsid w:val="001E6B9E"/>
    <w:rsid w:val="001F312F"/>
    <w:rsid w:val="001F4057"/>
    <w:rsid w:val="001F5524"/>
    <w:rsid w:val="001F6C3D"/>
    <w:rsid w:val="001F7F48"/>
    <w:rsid w:val="002005CE"/>
    <w:rsid w:val="002019B9"/>
    <w:rsid w:val="00202F6D"/>
    <w:rsid w:val="00203003"/>
    <w:rsid w:val="002034E6"/>
    <w:rsid w:val="002036FE"/>
    <w:rsid w:val="00205F5C"/>
    <w:rsid w:val="002060FB"/>
    <w:rsid w:val="002067A2"/>
    <w:rsid w:val="00210E98"/>
    <w:rsid w:val="002110C0"/>
    <w:rsid w:val="0021476E"/>
    <w:rsid w:val="00214824"/>
    <w:rsid w:val="0021519E"/>
    <w:rsid w:val="00215EF4"/>
    <w:rsid w:val="002163B2"/>
    <w:rsid w:val="00216D95"/>
    <w:rsid w:val="00216EB7"/>
    <w:rsid w:val="00217482"/>
    <w:rsid w:val="00217C55"/>
    <w:rsid w:val="0022042C"/>
    <w:rsid w:val="00220E06"/>
    <w:rsid w:val="0022195A"/>
    <w:rsid w:val="00224BE8"/>
    <w:rsid w:val="00224FF7"/>
    <w:rsid w:val="0022553C"/>
    <w:rsid w:val="00226F39"/>
    <w:rsid w:val="00227D22"/>
    <w:rsid w:val="00231B19"/>
    <w:rsid w:val="00232EBA"/>
    <w:rsid w:val="00233ADF"/>
    <w:rsid w:val="00233B57"/>
    <w:rsid w:val="002340E8"/>
    <w:rsid w:val="002355F0"/>
    <w:rsid w:val="00237EB7"/>
    <w:rsid w:val="00240B45"/>
    <w:rsid w:val="00241717"/>
    <w:rsid w:val="00241CF2"/>
    <w:rsid w:val="0024245C"/>
    <w:rsid w:val="00245C05"/>
    <w:rsid w:val="002468E3"/>
    <w:rsid w:val="00246B6B"/>
    <w:rsid w:val="00247460"/>
    <w:rsid w:val="00247D2B"/>
    <w:rsid w:val="00250903"/>
    <w:rsid w:val="002510E5"/>
    <w:rsid w:val="002512F3"/>
    <w:rsid w:val="0025149B"/>
    <w:rsid w:val="002523FB"/>
    <w:rsid w:val="00252B4F"/>
    <w:rsid w:val="00256A92"/>
    <w:rsid w:val="00256F64"/>
    <w:rsid w:val="00257CAB"/>
    <w:rsid w:val="00260E3F"/>
    <w:rsid w:val="00261EAA"/>
    <w:rsid w:val="002624B2"/>
    <w:rsid w:val="0026769C"/>
    <w:rsid w:val="0027068F"/>
    <w:rsid w:val="00272747"/>
    <w:rsid w:val="00272A9A"/>
    <w:rsid w:val="002730E8"/>
    <w:rsid w:val="002763E3"/>
    <w:rsid w:val="00276873"/>
    <w:rsid w:val="002769FF"/>
    <w:rsid w:val="00282827"/>
    <w:rsid w:val="0028354C"/>
    <w:rsid w:val="00283BF4"/>
    <w:rsid w:val="00286390"/>
    <w:rsid w:val="002876BB"/>
    <w:rsid w:val="002877E8"/>
    <w:rsid w:val="0029104F"/>
    <w:rsid w:val="002955FB"/>
    <w:rsid w:val="0029700C"/>
    <w:rsid w:val="002A189A"/>
    <w:rsid w:val="002A24E2"/>
    <w:rsid w:val="002A33B2"/>
    <w:rsid w:val="002A3F35"/>
    <w:rsid w:val="002A44EC"/>
    <w:rsid w:val="002A46C0"/>
    <w:rsid w:val="002A5FA1"/>
    <w:rsid w:val="002A7010"/>
    <w:rsid w:val="002B0E55"/>
    <w:rsid w:val="002B1772"/>
    <w:rsid w:val="002B26CF"/>
    <w:rsid w:val="002B2D42"/>
    <w:rsid w:val="002B3F30"/>
    <w:rsid w:val="002B47A0"/>
    <w:rsid w:val="002B5405"/>
    <w:rsid w:val="002B5A20"/>
    <w:rsid w:val="002B63C3"/>
    <w:rsid w:val="002B7D62"/>
    <w:rsid w:val="002B7F21"/>
    <w:rsid w:val="002C0396"/>
    <w:rsid w:val="002C06E5"/>
    <w:rsid w:val="002C1302"/>
    <w:rsid w:val="002C1DB2"/>
    <w:rsid w:val="002C2BCB"/>
    <w:rsid w:val="002C46BE"/>
    <w:rsid w:val="002C47E6"/>
    <w:rsid w:val="002C4957"/>
    <w:rsid w:val="002C4C83"/>
    <w:rsid w:val="002C5C00"/>
    <w:rsid w:val="002C6400"/>
    <w:rsid w:val="002D1A85"/>
    <w:rsid w:val="002D22D6"/>
    <w:rsid w:val="002D2709"/>
    <w:rsid w:val="002E0ACE"/>
    <w:rsid w:val="002E12A5"/>
    <w:rsid w:val="002E1B35"/>
    <w:rsid w:val="002E2E36"/>
    <w:rsid w:val="002E2EDE"/>
    <w:rsid w:val="002E6258"/>
    <w:rsid w:val="002E6E52"/>
    <w:rsid w:val="002E7C4E"/>
    <w:rsid w:val="002F0105"/>
    <w:rsid w:val="002F1164"/>
    <w:rsid w:val="002F37AB"/>
    <w:rsid w:val="002F3AB3"/>
    <w:rsid w:val="002F3DF9"/>
    <w:rsid w:val="002F684E"/>
    <w:rsid w:val="002F7761"/>
    <w:rsid w:val="002F78AC"/>
    <w:rsid w:val="00302727"/>
    <w:rsid w:val="00304DCD"/>
    <w:rsid w:val="0031055C"/>
    <w:rsid w:val="0031092C"/>
    <w:rsid w:val="0031103A"/>
    <w:rsid w:val="00311991"/>
    <w:rsid w:val="003128C8"/>
    <w:rsid w:val="00312F24"/>
    <w:rsid w:val="00315921"/>
    <w:rsid w:val="003160C8"/>
    <w:rsid w:val="00316794"/>
    <w:rsid w:val="00316991"/>
    <w:rsid w:val="00316F59"/>
    <w:rsid w:val="00317ABB"/>
    <w:rsid w:val="003200D6"/>
    <w:rsid w:val="003208A9"/>
    <w:rsid w:val="003234C6"/>
    <w:rsid w:val="00324A76"/>
    <w:rsid w:val="003261AB"/>
    <w:rsid w:val="00326505"/>
    <w:rsid w:val="00327979"/>
    <w:rsid w:val="00327A5F"/>
    <w:rsid w:val="00332079"/>
    <w:rsid w:val="00332CC8"/>
    <w:rsid w:val="00333449"/>
    <w:rsid w:val="00334F1E"/>
    <w:rsid w:val="00335D01"/>
    <w:rsid w:val="00342682"/>
    <w:rsid w:val="00342B52"/>
    <w:rsid w:val="0034489D"/>
    <w:rsid w:val="003459AA"/>
    <w:rsid w:val="00345E5B"/>
    <w:rsid w:val="00346157"/>
    <w:rsid w:val="00350EA2"/>
    <w:rsid w:val="00351447"/>
    <w:rsid w:val="00352118"/>
    <w:rsid w:val="0035271E"/>
    <w:rsid w:val="003543E3"/>
    <w:rsid w:val="00355145"/>
    <w:rsid w:val="00356967"/>
    <w:rsid w:val="0035781B"/>
    <w:rsid w:val="003604E9"/>
    <w:rsid w:val="0036156C"/>
    <w:rsid w:val="00362A24"/>
    <w:rsid w:val="00362EEF"/>
    <w:rsid w:val="00365029"/>
    <w:rsid w:val="00365954"/>
    <w:rsid w:val="00366211"/>
    <w:rsid w:val="003676BC"/>
    <w:rsid w:val="00367F98"/>
    <w:rsid w:val="00371109"/>
    <w:rsid w:val="00371EE1"/>
    <w:rsid w:val="003731E6"/>
    <w:rsid w:val="0037457B"/>
    <w:rsid w:val="00375B48"/>
    <w:rsid w:val="00376616"/>
    <w:rsid w:val="003766FF"/>
    <w:rsid w:val="00376A63"/>
    <w:rsid w:val="00377830"/>
    <w:rsid w:val="00381A43"/>
    <w:rsid w:val="00381DEC"/>
    <w:rsid w:val="00381F19"/>
    <w:rsid w:val="003824FA"/>
    <w:rsid w:val="0038267D"/>
    <w:rsid w:val="00382D3C"/>
    <w:rsid w:val="0038327C"/>
    <w:rsid w:val="00383967"/>
    <w:rsid w:val="00383FB3"/>
    <w:rsid w:val="00385C37"/>
    <w:rsid w:val="00385EF8"/>
    <w:rsid w:val="0038764E"/>
    <w:rsid w:val="00391092"/>
    <w:rsid w:val="00392195"/>
    <w:rsid w:val="003923DF"/>
    <w:rsid w:val="003926A8"/>
    <w:rsid w:val="00392B06"/>
    <w:rsid w:val="00393C3F"/>
    <w:rsid w:val="00396A25"/>
    <w:rsid w:val="0039791B"/>
    <w:rsid w:val="0039799C"/>
    <w:rsid w:val="003A1008"/>
    <w:rsid w:val="003A1521"/>
    <w:rsid w:val="003A37AE"/>
    <w:rsid w:val="003A3C8C"/>
    <w:rsid w:val="003A48D8"/>
    <w:rsid w:val="003A5B48"/>
    <w:rsid w:val="003A642F"/>
    <w:rsid w:val="003A798E"/>
    <w:rsid w:val="003B087C"/>
    <w:rsid w:val="003B1F0D"/>
    <w:rsid w:val="003B2246"/>
    <w:rsid w:val="003B27C5"/>
    <w:rsid w:val="003B3BA9"/>
    <w:rsid w:val="003B4F1B"/>
    <w:rsid w:val="003B53B0"/>
    <w:rsid w:val="003B6989"/>
    <w:rsid w:val="003B70DA"/>
    <w:rsid w:val="003C0589"/>
    <w:rsid w:val="003C1E0A"/>
    <w:rsid w:val="003C2A6A"/>
    <w:rsid w:val="003C3394"/>
    <w:rsid w:val="003C62AB"/>
    <w:rsid w:val="003C6721"/>
    <w:rsid w:val="003C6ABA"/>
    <w:rsid w:val="003C6AE0"/>
    <w:rsid w:val="003D1F9B"/>
    <w:rsid w:val="003D338A"/>
    <w:rsid w:val="003D35F2"/>
    <w:rsid w:val="003D47E6"/>
    <w:rsid w:val="003D7012"/>
    <w:rsid w:val="003D734E"/>
    <w:rsid w:val="003E118F"/>
    <w:rsid w:val="003E1471"/>
    <w:rsid w:val="003E2CBC"/>
    <w:rsid w:val="003E4284"/>
    <w:rsid w:val="003E6C2A"/>
    <w:rsid w:val="003F0553"/>
    <w:rsid w:val="003F0FCF"/>
    <w:rsid w:val="003F5D6C"/>
    <w:rsid w:val="003F5DCA"/>
    <w:rsid w:val="003F7863"/>
    <w:rsid w:val="0040011C"/>
    <w:rsid w:val="00400156"/>
    <w:rsid w:val="004011E8"/>
    <w:rsid w:val="0040131A"/>
    <w:rsid w:val="0040481E"/>
    <w:rsid w:val="00405C5A"/>
    <w:rsid w:val="004063E1"/>
    <w:rsid w:val="00406450"/>
    <w:rsid w:val="004073BA"/>
    <w:rsid w:val="0040755B"/>
    <w:rsid w:val="00412E8B"/>
    <w:rsid w:val="00413957"/>
    <w:rsid w:val="00414C8F"/>
    <w:rsid w:val="0041534C"/>
    <w:rsid w:val="00416A52"/>
    <w:rsid w:val="00416D2F"/>
    <w:rsid w:val="00416E22"/>
    <w:rsid w:val="00416EAC"/>
    <w:rsid w:val="004175F1"/>
    <w:rsid w:val="00420938"/>
    <w:rsid w:val="0042103B"/>
    <w:rsid w:val="004214F1"/>
    <w:rsid w:val="00421952"/>
    <w:rsid w:val="00422BBE"/>
    <w:rsid w:val="00423595"/>
    <w:rsid w:val="0042416E"/>
    <w:rsid w:val="00425A99"/>
    <w:rsid w:val="004305A5"/>
    <w:rsid w:val="00430623"/>
    <w:rsid w:val="00430DC5"/>
    <w:rsid w:val="00431175"/>
    <w:rsid w:val="00432803"/>
    <w:rsid w:val="004337AC"/>
    <w:rsid w:val="00433A20"/>
    <w:rsid w:val="00433A56"/>
    <w:rsid w:val="00435485"/>
    <w:rsid w:val="004357DF"/>
    <w:rsid w:val="00435CDF"/>
    <w:rsid w:val="0043775C"/>
    <w:rsid w:val="00442DA5"/>
    <w:rsid w:val="004437B5"/>
    <w:rsid w:val="004453A3"/>
    <w:rsid w:val="004455C7"/>
    <w:rsid w:val="00445C23"/>
    <w:rsid w:val="00446F14"/>
    <w:rsid w:val="0044761C"/>
    <w:rsid w:val="00447814"/>
    <w:rsid w:val="0045037E"/>
    <w:rsid w:val="00450882"/>
    <w:rsid w:val="00450B95"/>
    <w:rsid w:val="00450EDD"/>
    <w:rsid w:val="00453332"/>
    <w:rsid w:val="00454ACC"/>
    <w:rsid w:val="0045620F"/>
    <w:rsid w:val="00456311"/>
    <w:rsid w:val="004603DD"/>
    <w:rsid w:val="00461346"/>
    <w:rsid w:val="00461555"/>
    <w:rsid w:val="0046194A"/>
    <w:rsid w:val="004624C7"/>
    <w:rsid w:val="00463FA5"/>
    <w:rsid w:val="00464650"/>
    <w:rsid w:val="00465034"/>
    <w:rsid w:val="00467E01"/>
    <w:rsid w:val="00471598"/>
    <w:rsid w:val="00472DF5"/>
    <w:rsid w:val="0047310D"/>
    <w:rsid w:val="004736DC"/>
    <w:rsid w:val="00475082"/>
    <w:rsid w:val="004756DD"/>
    <w:rsid w:val="004836EF"/>
    <w:rsid w:val="004839B2"/>
    <w:rsid w:val="004874B2"/>
    <w:rsid w:val="00487572"/>
    <w:rsid w:val="00487B00"/>
    <w:rsid w:val="004901F5"/>
    <w:rsid w:val="0049190D"/>
    <w:rsid w:val="004933B9"/>
    <w:rsid w:val="0049665B"/>
    <w:rsid w:val="004971A5"/>
    <w:rsid w:val="004A08DD"/>
    <w:rsid w:val="004A298D"/>
    <w:rsid w:val="004A2CD7"/>
    <w:rsid w:val="004A534B"/>
    <w:rsid w:val="004A53DC"/>
    <w:rsid w:val="004A73DF"/>
    <w:rsid w:val="004B0216"/>
    <w:rsid w:val="004B04B8"/>
    <w:rsid w:val="004B0C15"/>
    <w:rsid w:val="004B123B"/>
    <w:rsid w:val="004B2FA5"/>
    <w:rsid w:val="004B5771"/>
    <w:rsid w:val="004B64B7"/>
    <w:rsid w:val="004B67E4"/>
    <w:rsid w:val="004B6DFE"/>
    <w:rsid w:val="004C0036"/>
    <w:rsid w:val="004C190D"/>
    <w:rsid w:val="004C2709"/>
    <w:rsid w:val="004C2B33"/>
    <w:rsid w:val="004C3216"/>
    <w:rsid w:val="004C3E7D"/>
    <w:rsid w:val="004C6BAF"/>
    <w:rsid w:val="004C7452"/>
    <w:rsid w:val="004D0942"/>
    <w:rsid w:val="004D26E3"/>
    <w:rsid w:val="004D3152"/>
    <w:rsid w:val="004D568C"/>
    <w:rsid w:val="004D5772"/>
    <w:rsid w:val="004D5AF7"/>
    <w:rsid w:val="004D6B58"/>
    <w:rsid w:val="004D73E7"/>
    <w:rsid w:val="004D75CC"/>
    <w:rsid w:val="004D7CEF"/>
    <w:rsid w:val="004E0084"/>
    <w:rsid w:val="004E0333"/>
    <w:rsid w:val="004E1297"/>
    <w:rsid w:val="004E1617"/>
    <w:rsid w:val="004E1D3B"/>
    <w:rsid w:val="004E38BB"/>
    <w:rsid w:val="004E434E"/>
    <w:rsid w:val="004E46E3"/>
    <w:rsid w:val="004F05FA"/>
    <w:rsid w:val="004F1EAC"/>
    <w:rsid w:val="004F3FB0"/>
    <w:rsid w:val="004F44E1"/>
    <w:rsid w:val="004F4DF4"/>
    <w:rsid w:val="004F6F07"/>
    <w:rsid w:val="004F78CB"/>
    <w:rsid w:val="005000FD"/>
    <w:rsid w:val="0050108C"/>
    <w:rsid w:val="00501646"/>
    <w:rsid w:val="005016E4"/>
    <w:rsid w:val="0050285C"/>
    <w:rsid w:val="005032D0"/>
    <w:rsid w:val="0050365D"/>
    <w:rsid w:val="005047C7"/>
    <w:rsid w:val="00506942"/>
    <w:rsid w:val="0051013E"/>
    <w:rsid w:val="0051110E"/>
    <w:rsid w:val="00513BFE"/>
    <w:rsid w:val="00514062"/>
    <w:rsid w:val="00514378"/>
    <w:rsid w:val="005143C8"/>
    <w:rsid w:val="00516FB8"/>
    <w:rsid w:val="00517AF6"/>
    <w:rsid w:val="00522489"/>
    <w:rsid w:val="0052252C"/>
    <w:rsid w:val="00523956"/>
    <w:rsid w:val="005313B2"/>
    <w:rsid w:val="005315ED"/>
    <w:rsid w:val="005316DC"/>
    <w:rsid w:val="005329AC"/>
    <w:rsid w:val="00533A66"/>
    <w:rsid w:val="00533AF3"/>
    <w:rsid w:val="005354C1"/>
    <w:rsid w:val="005355F5"/>
    <w:rsid w:val="005409BC"/>
    <w:rsid w:val="00540DFD"/>
    <w:rsid w:val="00540F47"/>
    <w:rsid w:val="005410B8"/>
    <w:rsid w:val="00541DBF"/>
    <w:rsid w:val="00543862"/>
    <w:rsid w:val="00543BE7"/>
    <w:rsid w:val="00545FE9"/>
    <w:rsid w:val="00547364"/>
    <w:rsid w:val="00547B9B"/>
    <w:rsid w:val="0055093E"/>
    <w:rsid w:val="00551444"/>
    <w:rsid w:val="00551CDE"/>
    <w:rsid w:val="00552749"/>
    <w:rsid w:val="00554751"/>
    <w:rsid w:val="0055562F"/>
    <w:rsid w:val="00556B0D"/>
    <w:rsid w:val="0055748E"/>
    <w:rsid w:val="0055766F"/>
    <w:rsid w:val="005604FD"/>
    <w:rsid w:val="0056190B"/>
    <w:rsid w:val="0056367B"/>
    <w:rsid w:val="005647E0"/>
    <w:rsid w:val="005648AB"/>
    <w:rsid w:val="00564FB0"/>
    <w:rsid w:val="005651F2"/>
    <w:rsid w:val="00565300"/>
    <w:rsid w:val="005668E5"/>
    <w:rsid w:val="0056708C"/>
    <w:rsid w:val="00572602"/>
    <w:rsid w:val="00573AA8"/>
    <w:rsid w:val="00573EBA"/>
    <w:rsid w:val="0057536D"/>
    <w:rsid w:val="00575ECA"/>
    <w:rsid w:val="005762D5"/>
    <w:rsid w:val="00577DD8"/>
    <w:rsid w:val="00580807"/>
    <w:rsid w:val="00580A50"/>
    <w:rsid w:val="00581209"/>
    <w:rsid w:val="00582378"/>
    <w:rsid w:val="00582BF8"/>
    <w:rsid w:val="0058330B"/>
    <w:rsid w:val="0058395D"/>
    <w:rsid w:val="00583DE0"/>
    <w:rsid w:val="0058407D"/>
    <w:rsid w:val="0058413A"/>
    <w:rsid w:val="005859DC"/>
    <w:rsid w:val="00586E30"/>
    <w:rsid w:val="00591B6A"/>
    <w:rsid w:val="005924B2"/>
    <w:rsid w:val="005A01A4"/>
    <w:rsid w:val="005A1ECC"/>
    <w:rsid w:val="005A1FEB"/>
    <w:rsid w:val="005A2F17"/>
    <w:rsid w:val="005A4A23"/>
    <w:rsid w:val="005A5F93"/>
    <w:rsid w:val="005B0D60"/>
    <w:rsid w:val="005B2E68"/>
    <w:rsid w:val="005B52FC"/>
    <w:rsid w:val="005B5C36"/>
    <w:rsid w:val="005B694E"/>
    <w:rsid w:val="005C082D"/>
    <w:rsid w:val="005C10CE"/>
    <w:rsid w:val="005C3949"/>
    <w:rsid w:val="005C4790"/>
    <w:rsid w:val="005C4FD2"/>
    <w:rsid w:val="005C6C91"/>
    <w:rsid w:val="005D132E"/>
    <w:rsid w:val="005D3EE6"/>
    <w:rsid w:val="005D42FD"/>
    <w:rsid w:val="005D50AA"/>
    <w:rsid w:val="005D5742"/>
    <w:rsid w:val="005D6DB1"/>
    <w:rsid w:val="005D740D"/>
    <w:rsid w:val="005E0FE9"/>
    <w:rsid w:val="005E21E0"/>
    <w:rsid w:val="005E2835"/>
    <w:rsid w:val="005E6B25"/>
    <w:rsid w:val="005F3936"/>
    <w:rsid w:val="005F425D"/>
    <w:rsid w:val="005F4EE5"/>
    <w:rsid w:val="005F4F46"/>
    <w:rsid w:val="005F7315"/>
    <w:rsid w:val="00600BD5"/>
    <w:rsid w:val="00601EA0"/>
    <w:rsid w:val="006020CB"/>
    <w:rsid w:val="006023F4"/>
    <w:rsid w:val="006050CF"/>
    <w:rsid w:val="00606848"/>
    <w:rsid w:val="00607267"/>
    <w:rsid w:val="00610922"/>
    <w:rsid w:val="00612308"/>
    <w:rsid w:val="0061288E"/>
    <w:rsid w:val="006148B0"/>
    <w:rsid w:val="006170B3"/>
    <w:rsid w:val="006171AB"/>
    <w:rsid w:val="00617929"/>
    <w:rsid w:val="00622214"/>
    <w:rsid w:val="0062236A"/>
    <w:rsid w:val="0062466D"/>
    <w:rsid w:val="00626353"/>
    <w:rsid w:val="00633DEC"/>
    <w:rsid w:val="0063422E"/>
    <w:rsid w:val="00634A6B"/>
    <w:rsid w:val="0063616F"/>
    <w:rsid w:val="00636885"/>
    <w:rsid w:val="00636A7F"/>
    <w:rsid w:val="00642731"/>
    <w:rsid w:val="00642DB7"/>
    <w:rsid w:val="00642EB1"/>
    <w:rsid w:val="00643E8E"/>
    <w:rsid w:val="00644632"/>
    <w:rsid w:val="0064577C"/>
    <w:rsid w:val="00645AC0"/>
    <w:rsid w:val="00645F2E"/>
    <w:rsid w:val="0064645B"/>
    <w:rsid w:val="00646E18"/>
    <w:rsid w:val="00646F34"/>
    <w:rsid w:val="0065064B"/>
    <w:rsid w:val="00651DAE"/>
    <w:rsid w:val="006535C4"/>
    <w:rsid w:val="00653BBE"/>
    <w:rsid w:val="00653D2B"/>
    <w:rsid w:val="00654E4A"/>
    <w:rsid w:val="006562BF"/>
    <w:rsid w:val="00656624"/>
    <w:rsid w:val="00657192"/>
    <w:rsid w:val="006629F1"/>
    <w:rsid w:val="00662AAD"/>
    <w:rsid w:val="00662E07"/>
    <w:rsid w:val="0066588C"/>
    <w:rsid w:val="00665BA6"/>
    <w:rsid w:val="00666504"/>
    <w:rsid w:val="0066665D"/>
    <w:rsid w:val="0067057E"/>
    <w:rsid w:val="00671332"/>
    <w:rsid w:val="006757AD"/>
    <w:rsid w:val="0067739C"/>
    <w:rsid w:val="00680F9D"/>
    <w:rsid w:val="0068163D"/>
    <w:rsid w:val="006817BE"/>
    <w:rsid w:val="006829D1"/>
    <w:rsid w:val="00683680"/>
    <w:rsid w:val="00685C42"/>
    <w:rsid w:val="006869AA"/>
    <w:rsid w:val="006875B1"/>
    <w:rsid w:val="006900C9"/>
    <w:rsid w:val="00690A2E"/>
    <w:rsid w:val="00691266"/>
    <w:rsid w:val="00691FFA"/>
    <w:rsid w:val="0069224F"/>
    <w:rsid w:val="00692635"/>
    <w:rsid w:val="00693922"/>
    <w:rsid w:val="00697424"/>
    <w:rsid w:val="006978C3"/>
    <w:rsid w:val="006A0256"/>
    <w:rsid w:val="006A1738"/>
    <w:rsid w:val="006A209B"/>
    <w:rsid w:val="006A2DE6"/>
    <w:rsid w:val="006A3D18"/>
    <w:rsid w:val="006A600B"/>
    <w:rsid w:val="006B13D1"/>
    <w:rsid w:val="006B16E0"/>
    <w:rsid w:val="006B5220"/>
    <w:rsid w:val="006B5D79"/>
    <w:rsid w:val="006B5D98"/>
    <w:rsid w:val="006B6843"/>
    <w:rsid w:val="006C138A"/>
    <w:rsid w:val="006C430F"/>
    <w:rsid w:val="006C4496"/>
    <w:rsid w:val="006C4676"/>
    <w:rsid w:val="006C5181"/>
    <w:rsid w:val="006C60E6"/>
    <w:rsid w:val="006C63A3"/>
    <w:rsid w:val="006D0630"/>
    <w:rsid w:val="006D0F0A"/>
    <w:rsid w:val="006D4A03"/>
    <w:rsid w:val="006D4C71"/>
    <w:rsid w:val="006D60AA"/>
    <w:rsid w:val="006D6E45"/>
    <w:rsid w:val="006E0EA4"/>
    <w:rsid w:val="006E104D"/>
    <w:rsid w:val="006E1426"/>
    <w:rsid w:val="006E2922"/>
    <w:rsid w:val="006E3466"/>
    <w:rsid w:val="006E6440"/>
    <w:rsid w:val="006F1AD8"/>
    <w:rsid w:val="006F33B0"/>
    <w:rsid w:val="006F3FED"/>
    <w:rsid w:val="006F4504"/>
    <w:rsid w:val="006F4BD7"/>
    <w:rsid w:val="006F4C28"/>
    <w:rsid w:val="006F4EED"/>
    <w:rsid w:val="006F4F20"/>
    <w:rsid w:val="007005BC"/>
    <w:rsid w:val="0070072E"/>
    <w:rsid w:val="007009C3"/>
    <w:rsid w:val="007033E8"/>
    <w:rsid w:val="007041A8"/>
    <w:rsid w:val="00705978"/>
    <w:rsid w:val="00710003"/>
    <w:rsid w:val="007100A0"/>
    <w:rsid w:val="00711BBB"/>
    <w:rsid w:val="00712B99"/>
    <w:rsid w:val="00714D2C"/>
    <w:rsid w:val="0071575F"/>
    <w:rsid w:val="00716485"/>
    <w:rsid w:val="00717C0A"/>
    <w:rsid w:val="007204B4"/>
    <w:rsid w:val="00720E11"/>
    <w:rsid w:val="00722102"/>
    <w:rsid w:val="0072219F"/>
    <w:rsid w:val="00722E04"/>
    <w:rsid w:val="007232EA"/>
    <w:rsid w:val="00723E3C"/>
    <w:rsid w:val="00725079"/>
    <w:rsid w:val="00726C4B"/>
    <w:rsid w:val="00727776"/>
    <w:rsid w:val="00731A50"/>
    <w:rsid w:val="007332BE"/>
    <w:rsid w:val="007344EB"/>
    <w:rsid w:val="00734EFE"/>
    <w:rsid w:val="007353A2"/>
    <w:rsid w:val="00735F22"/>
    <w:rsid w:val="0074083C"/>
    <w:rsid w:val="00743770"/>
    <w:rsid w:val="00743AA3"/>
    <w:rsid w:val="00745621"/>
    <w:rsid w:val="0075175C"/>
    <w:rsid w:val="007539B7"/>
    <w:rsid w:val="00753A14"/>
    <w:rsid w:val="00754644"/>
    <w:rsid w:val="00756193"/>
    <w:rsid w:val="00757761"/>
    <w:rsid w:val="007577AC"/>
    <w:rsid w:val="00760A92"/>
    <w:rsid w:val="00762E7F"/>
    <w:rsid w:val="00763268"/>
    <w:rsid w:val="007634BA"/>
    <w:rsid w:val="00763910"/>
    <w:rsid w:val="00763EFC"/>
    <w:rsid w:val="00764EC1"/>
    <w:rsid w:val="007650B0"/>
    <w:rsid w:val="00767588"/>
    <w:rsid w:val="00770654"/>
    <w:rsid w:val="0077090E"/>
    <w:rsid w:val="00770EB6"/>
    <w:rsid w:val="00772BB0"/>
    <w:rsid w:val="0077383F"/>
    <w:rsid w:val="00774131"/>
    <w:rsid w:val="0077518A"/>
    <w:rsid w:val="007752B3"/>
    <w:rsid w:val="007804AB"/>
    <w:rsid w:val="007807D8"/>
    <w:rsid w:val="00780BBF"/>
    <w:rsid w:val="00781519"/>
    <w:rsid w:val="0078252F"/>
    <w:rsid w:val="00783056"/>
    <w:rsid w:val="0078425C"/>
    <w:rsid w:val="00784EAE"/>
    <w:rsid w:val="00786F2B"/>
    <w:rsid w:val="00791779"/>
    <w:rsid w:val="0079244A"/>
    <w:rsid w:val="0079293F"/>
    <w:rsid w:val="00792BE3"/>
    <w:rsid w:val="00793C9F"/>
    <w:rsid w:val="0079428E"/>
    <w:rsid w:val="00794F10"/>
    <w:rsid w:val="007950AA"/>
    <w:rsid w:val="00796967"/>
    <w:rsid w:val="007972A3"/>
    <w:rsid w:val="007A2664"/>
    <w:rsid w:val="007A2F54"/>
    <w:rsid w:val="007A38B9"/>
    <w:rsid w:val="007A3AC7"/>
    <w:rsid w:val="007A5A05"/>
    <w:rsid w:val="007A666C"/>
    <w:rsid w:val="007B0740"/>
    <w:rsid w:val="007B0B49"/>
    <w:rsid w:val="007B1940"/>
    <w:rsid w:val="007B359C"/>
    <w:rsid w:val="007B40A7"/>
    <w:rsid w:val="007B778D"/>
    <w:rsid w:val="007C0C38"/>
    <w:rsid w:val="007C0EB5"/>
    <w:rsid w:val="007C144E"/>
    <w:rsid w:val="007C1BAB"/>
    <w:rsid w:val="007C1C87"/>
    <w:rsid w:val="007C2F27"/>
    <w:rsid w:val="007C551C"/>
    <w:rsid w:val="007D31A8"/>
    <w:rsid w:val="007D360A"/>
    <w:rsid w:val="007D3AC5"/>
    <w:rsid w:val="007D3DD4"/>
    <w:rsid w:val="007D4831"/>
    <w:rsid w:val="007D5635"/>
    <w:rsid w:val="007D63B3"/>
    <w:rsid w:val="007D6958"/>
    <w:rsid w:val="007D7BB2"/>
    <w:rsid w:val="007E0071"/>
    <w:rsid w:val="007E0787"/>
    <w:rsid w:val="007E07EB"/>
    <w:rsid w:val="007E2CAB"/>
    <w:rsid w:val="007E594C"/>
    <w:rsid w:val="007F038A"/>
    <w:rsid w:val="007F0D94"/>
    <w:rsid w:val="007F10E4"/>
    <w:rsid w:val="007F1375"/>
    <w:rsid w:val="007F1B2B"/>
    <w:rsid w:val="007F227C"/>
    <w:rsid w:val="007F3777"/>
    <w:rsid w:val="007F43E1"/>
    <w:rsid w:val="007F51F7"/>
    <w:rsid w:val="007F62F9"/>
    <w:rsid w:val="007F7974"/>
    <w:rsid w:val="007F7DD2"/>
    <w:rsid w:val="007F7EC4"/>
    <w:rsid w:val="008008DB"/>
    <w:rsid w:val="0080248F"/>
    <w:rsid w:val="00802B4B"/>
    <w:rsid w:val="008055E7"/>
    <w:rsid w:val="00805B57"/>
    <w:rsid w:val="00806578"/>
    <w:rsid w:val="00807234"/>
    <w:rsid w:val="00810016"/>
    <w:rsid w:val="0081050B"/>
    <w:rsid w:val="008109D6"/>
    <w:rsid w:val="0081415B"/>
    <w:rsid w:val="00814651"/>
    <w:rsid w:val="008152E4"/>
    <w:rsid w:val="008159DA"/>
    <w:rsid w:val="00815DAD"/>
    <w:rsid w:val="00817156"/>
    <w:rsid w:val="0082107C"/>
    <w:rsid w:val="008222DA"/>
    <w:rsid w:val="008223AE"/>
    <w:rsid w:val="00823A14"/>
    <w:rsid w:val="00827394"/>
    <w:rsid w:val="00827641"/>
    <w:rsid w:val="00827B4E"/>
    <w:rsid w:val="00827C95"/>
    <w:rsid w:val="00827DDC"/>
    <w:rsid w:val="0083028F"/>
    <w:rsid w:val="00832E57"/>
    <w:rsid w:val="00833806"/>
    <w:rsid w:val="00833B11"/>
    <w:rsid w:val="00835775"/>
    <w:rsid w:val="008362EB"/>
    <w:rsid w:val="00836615"/>
    <w:rsid w:val="00836ED0"/>
    <w:rsid w:val="00837474"/>
    <w:rsid w:val="00837FC9"/>
    <w:rsid w:val="008414CE"/>
    <w:rsid w:val="00841AA0"/>
    <w:rsid w:val="00841B96"/>
    <w:rsid w:val="0084252C"/>
    <w:rsid w:val="008428F3"/>
    <w:rsid w:val="00845A54"/>
    <w:rsid w:val="00845B85"/>
    <w:rsid w:val="008465F9"/>
    <w:rsid w:val="00851856"/>
    <w:rsid w:val="00851996"/>
    <w:rsid w:val="0085209C"/>
    <w:rsid w:val="0085228C"/>
    <w:rsid w:val="00855818"/>
    <w:rsid w:val="008604AD"/>
    <w:rsid w:val="00861705"/>
    <w:rsid w:val="00862732"/>
    <w:rsid w:val="00863AF0"/>
    <w:rsid w:val="00863C61"/>
    <w:rsid w:val="00863EDF"/>
    <w:rsid w:val="00865813"/>
    <w:rsid w:val="00867351"/>
    <w:rsid w:val="008705BE"/>
    <w:rsid w:val="008707ED"/>
    <w:rsid w:val="00871843"/>
    <w:rsid w:val="00874888"/>
    <w:rsid w:val="00874F5C"/>
    <w:rsid w:val="00875767"/>
    <w:rsid w:val="00875FFE"/>
    <w:rsid w:val="008764C6"/>
    <w:rsid w:val="0088000B"/>
    <w:rsid w:val="00881899"/>
    <w:rsid w:val="00881A0B"/>
    <w:rsid w:val="00882065"/>
    <w:rsid w:val="008830AE"/>
    <w:rsid w:val="0088504B"/>
    <w:rsid w:val="00885137"/>
    <w:rsid w:val="008857C6"/>
    <w:rsid w:val="0089014D"/>
    <w:rsid w:val="008918C4"/>
    <w:rsid w:val="0089351B"/>
    <w:rsid w:val="00893C81"/>
    <w:rsid w:val="00894F8B"/>
    <w:rsid w:val="00896742"/>
    <w:rsid w:val="008A04A6"/>
    <w:rsid w:val="008A3A46"/>
    <w:rsid w:val="008A4515"/>
    <w:rsid w:val="008A54E3"/>
    <w:rsid w:val="008A5D6E"/>
    <w:rsid w:val="008A649A"/>
    <w:rsid w:val="008A65E1"/>
    <w:rsid w:val="008A66A9"/>
    <w:rsid w:val="008A6997"/>
    <w:rsid w:val="008A7EBE"/>
    <w:rsid w:val="008B0423"/>
    <w:rsid w:val="008B0A89"/>
    <w:rsid w:val="008B14EC"/>
    <w:rsid w:val="008B30B8"/>
    <w:rsid w:val="008B3562"/>
    <w:rsid w:val="008B3752"/>
    <w:rsid w:val="008B3A20"/>
    <w:rsid w:val="008B443D"/>
    <w:rsid w:val="008B4A18"/>
    <w:rsid w:val="008B5AD0"/>
    <w:rsid w:val="008B6041"/>
    <w:rsid w:val="008C1165"/>
    <w:rsid w:val="008C157D"/>
    <w:rsid w:val="008C4AC2"/>
    <w:rsid w:val="008C4C64"/>
    <w:rsid w:val="008C5422"/>
    <w:rsid w:val="008C548E"/>
    <w:rsid w:val="008C5A1A"/>
    <w:rsid w:val="008C6DF5"/>
    <w:rsid w:val="008C7BB8"/>
    <w:rsid w:val="008D00AF"/>
    <w:rsid w:val="008D1D19"/>
    <w:rsid w:val="008D25A4"/>
    <w:rsid w:val="008D4752"/>
    <w:rsid w:val="008D54C1"/>
    <w:rsid w:val="008D5E6B"/>
    <w:rsid w:val="008D709A"/>
    <w:rsid w:val="008E00ED"/>
    <w:rsid w:val="008E0519"/>
    <w:rsid w:val="008E2377"/>
    <w:rsid w:val="008E2490"/>
    <w:rsid w:val="008E2E78"/>
    <w:rsid w:val="008E301F"/>
    <w:rsid w:val="008E3A01"/>
    <w:rsid w:val="008E3A2E"/>
    <w:rsid w:val="008E410F"/>
    <w:rsid w:val="008E4759"/>
    <w:rsid w:val="008E4A6B"/>
    <w:rsid w:val="008E4C33"/>
    <w:rsid w:val="008E593D"/>
    <w:rsid w:val="008E5E84"/>
    <w:rsid w:val="008E7565"/>
    <w:rsid w:val="008E7A68"/>
    <w:rsid w:val="008F04C8"/>
    <w:rsid w:val="008F14F1"/>
    <w:rsid w:val="008F1EEA"/>
    <w:rsid w:val="008F2958"/>
    <w:rsid w:val="008F47A9"/>
    <w:rsid w:val="008F725A"/>
    <w:rsid w:val="008F74D3"/>
    <w:rsid w:val="008F79E4"/>
    <w:rsid w:val="008F7F38"/>
    <w:rsid w:val="00900687"/>
    <w:rsid w:val="00900822"/>
    <w:rsid w:val="00902E57"/>
    <w:rsid w:val="00902F04"/>
    <w:rsid w:val="00903578"/>
    <w:rsid w:val="00904F56"/>
    <w:rsid w:val="009068BE"/>
    <w:rsid w:val="009102B4"/>
    <w:rsid w:val="00913DA9"/>
    <w:rsid w:val="00914671"/>
    <w:rsid w:val="00915BA3"/>
    <w:rsid w:val="009165B6"/>
    <w:rsid w:val="009165F3"/>
    <w:rsid w:val="0091764E"/>
    <w:rsid w:val="00920CE1"/>
    <w:rsid w:val="00921135"/>
    <w:rsid w:val="00921BB2"/>
    <w:rsid w:val="00922BEE"/>
    <w:rsid w:val="00924D7B"/>
    <w:rsid w:val="009265A0"/>
    <w:rsid w:val="00926621"/>
    <w:rsid w:val="00926AB7"/>
    <w:rsid w:val="00931840"/>
    <w:rsid w:val="0093297D"/>
    <w:rsid w:val="00934ED3"/>
    <w:rsid w:val="00937183"/>
    <w:rsid w:val="009454D5"/>
    <w:rsid w:val="00945F17"/>
    <w:rsid w:val="00947BB5"/>
    <w:rsid w:val="00954F58"/>
    <w:rsid w:val="00955435"/>
    <w:rsid w:val="009570D7"/>
    <w:rsid w:val="00960746"/>
    <w:rsid w:val="00960874"/>
    <w:rsid w:val="00960AE0"/>
    <w:rsid w:val="00961EDD"/>
    <w:rsid w:val="009629A0"/>
    <w:rsid w:val="00964536"/>
    <w:rsid w:val="00964E9E"/>
    <w:rsid w:val="00966862"/>
    <w:rsid w:val="009749CF"/>
    <w:rsid w:val="00975342"/>
    <w:rsid w:val="00975655"/>
    <w:rsid w:val="0097789C"/>
    <w:rsid w:val="00980EFC"/>
    <w:rsid w:val="0098201E"/>
    <w:rsid w:val="00982DD8"/>
    <w:rsid w:val="00983F33"/>
    <w:rsid w:val="00985A42"/>
    <w:rsid w:val="00985B16"/>
    <w:rsid w:val="009906A6"/>
    <w:rsid w:val="00995387"/>
    <w:rsid w:val="00996EEB"/>
    <w:rsid w:val="0099719F"/>
    <w:rsid w:val="009A0D85"/>
    <w:rsid w:val="009A1174"/>
    <w:rsid w:val="009A15FE"/>
    <w:rsid w:val="009A22BF"/>
    <w:rsid w:val="009A47A4"/>
    <w:rsid w:val="009A4DED"/>
    <w:rsid w:val="009A5CE8"/>
    <w:rsid w:val="009A71E1"/>
    <w:rsid w:val="009B032A"/>
    <w:rsid w:val="009B1E8D"/>
    <w:rsid w:val="009B4FE7"/>
    <w:rsid w:val="009B5BFE"/>
    <w:rsid w:val="009C0256"/>
    <w:rsid w:val="009C251D"/>
    <w:rsid w:val="009C416F"/>
    <w:rsid w:val="009C4CA4"/>
    <w:rsid w:val="009C6652"/>
    <w:rsid w:val="009C6A6E"/>
    <w:rsid w:val="009C7C8B"/>
    <w:rsid w:val="009D040E"/>
    <w:rsid w:val="009D618D"/>
    <w:rsid w:val="009D6854"/>
    <w:rsid w:val="009D7000"/>
    <w:rsid w:val="009D7970"/>
    <w:rsid w:val="009E1829"/>
    <w:rsid w:val="009E333E"/>
    <w:rsid w:val="009E364B"/>
    <w:rsid w:val="009E43EE"/>
    <w:rsid w:val="009E5540"/>
    <w:rsid w:val="009E5B77"/>
    <w:rsid w:val="009E5FB8"/>
    <w:rsid w:val="009E7471"/>
    <w:rsid w:val="009E7817"/>
    <w:rsid w:val="009F273A"/>
    <w:rsid w:val="009F27C2"/>
    <w:rsid w:val="009F2CFC"/>
    <w:rsid w:val="009F316C"/>
    <w:rsid w:val="009F3B8C"/>
    <w:rsid w:val="009F3E53"/>
    <w:rsid w:val="009F543E"/>
    <w:rsid w:val="009F549B"/>
    <w:rsid w:val="009F5528"/>
    <w:rsid w:val="009F5FCA"/>
    <w:rsid w:val="009F6125"/>
    <w:rsid w:val="009F627C"/>
    <w:rsid w:val="009F6660"/>
    <w:rsid w:val="00A067A8"/>
    <w:rsid w:val="00A06996"/>
    <w:rsid w:val="00A07C47"/>
    <w:rsid w:val="00A13106"/>
    <w:rsid w:val="00A15CF7"/>
    <w:rsid w:val="00A20585"/>
    <w:rsid w:val="00A212AA"/>
    <w:rsid w:val="00A214AF"/>
    <w:rsid w:val="00A223D9"/>
    <w:rsid w:val="00A224C3"/>
    <w:rsid w:val="00A2285B"/>
    <w:rsid w:val="00A23A70"/>
    <w:rsid w:val="00A24793"/>
    <w:rsid w:val="00A24FD0"/>
    <w:rsid w:val="00A25FD1"/>
    <w:rsid w:val="00A30C75"/>
    <w:rsid w:val="00A30E11"/>
    <w:rsid w:val="00A31637"/>
    <w:rsid w:val="00A34190"/>
    <w:rsid w:val="00A35D35"/>
    <w:rsid w:val="00A40005"/>
    <w:rsid w:val="00A40BAA"/>
    <w:rsid w:val="00A40E70"/>
    <w:rsid w:val="00A42C9B"/>
    <w:rsid w:val="00A42CA2"/>
    <w:rsid w:val="00A4463A"/>
    <w:rsid w:val="00A44F7F"/>
    <w:rsid w:val="00A46657"/>
    <w:rsid w:val="00A46DEE"/>
    <w:rsid w:val="00A46E29"/>
    <w:rsid w:val="00A47353"/>
    <w:rsid w:val="00A50216"/>
    <w:rsid w:val="00A5460D"/>
    <w:rsid w:val="00A559EC"/>
    <w:rsid w:val="00A55C56"/>
    <w:rsid w:val="00A55CF7"/>
    <w:rsid w:val="00A561CA"/>
    <w:rsid w:val="00A60727"/>
    <w:rsid w:val="00A61AED"/>
    <w:rsid w:val="00A635C1"/>
    <w:rsid w:val="00A63A23"/>
    <w:rsid w:val="00A65D7D"/>
    <w:rsid w:val="00A667EC"/>
    <w:rsid w:val="00A70490"/>
    <w:rsid w:val="00A70C6C"/>
    <w:rsid w:val="00A70C9C"/>
    <w:rsid w:val="00A71B18"/>
    <w:rsid w:val="00A721B6"/>
    <w:rsid w:val="00A72A73"/>
    <w:rsid w:val="00A72B5C"/>
    <w:rsid w:val="00A72D85"/>
    <w:rsid w:val="00A80E23"/>
    <w:rsid w:val="00A81248"/>
    <w:rsid w:val="00A816E4"/>
    <w:rsid w:val="00A828BF"/>
    <w:rsid w:val="00A83B67"/>
    <w:rsid w:val="00A83FB3"/>
    <w:rsid w:val="00A84545"/>
    <w:rsid w:val="00A861E0"/>
    <w:rsid w:val="00A86B48"/>
    <w:rsid w:val="00A92C62"/>
    <w:rsid w:val="00A93D1B"/>
    <w:rsid w:val="00A94AB7"/>
    <w:rsid w:val="00A94B15"/>
    <w:rsid w:val="00A96B91"/>
    <w:rsid w:val="00A973F7"/>
    <w:rsid w:val="00A97477"/>
    <w:rsid w:val="00A97514"/>
    <w:rsid w:val="00A97C63"/>
    <w:rsid w:val="00AA190E"/>
    <w:rsid w:val="00AA2A04"/>
    <w:rsid w:val="00AA3CF0"/>
    <w:rsid w:val="00AA44A7"/>
    <w:rsid w:val="00AA53CD"/>
    <w:rsid w:val="00AB08A4"/>
    <w:rsid w:val="00AB0995"/>
    <w:rsid w:val="00AB0A90"/>
    <w:rsid w:val="00AB1E75"/>
    <w:rsid w:val="00AB2C77"/>
    <w:rsid w:val="00AB32CC"/>
    <w:rsid w:val="00AB3CCD"/>
    <w:rsid w:val="00AB4418"/>
    <w:rsid w:val="00AC1E16"/>
    <w:rsid w:val="00AC34C0"/>
    <w:rsid w:val="00AC3DF3"/>
    <w:rsid w:val="00AC47F8"/>
    <w:rsid w:val="00AC4DA8"/>
    <w:rsid w:val="00AC505B"/>
    <w:rsid w:val="00AC5B1F"/>
    <w:rsid w:val="00AC5D67"/>
    <w:rsid w:val="00AD0014"/>
    <w:rsid w:val="00AD0D12"/>
    <w:rsid w:val="00AD1168"/>
    <w:rsid w:val="00AD1BB7"/>
    <w:rsid w:val="00AD281C"/>
    <w:rsid w:val="00AD31D2"/>
    <w:rsid w:val="00AD42FA"/>
    <w:rsid w:val="00AD6207"/>
    <w:rsid w:val="00AD625E"/>
    <w:rsid w:val="00AE1462"/>
    <w:rsid w:val="00AE353B"/>
    <w:rsid w:val="00AE59C0"/>
    <w:rsid w:val="00AE5E58"/>
    <w:rsid w:val="00AF24E0"/>
    <w:rsid w:val="00AF2E8B"/>
    <w:rsid w:val="00AF45E7"/>
    <w:rsid w:val="00AF466F"/>
    <w:rsid w:val="00AF53F4"/>
    <w:rsid w:val="00AF61FD"/>
    <w:rsid w:val="00AF687A"/>
    <w:rsid w:val="00AF6B27"/>
    <w:rsid w:val="00B00528"/>
    <w:rsid w:val="00B00A6A"/>
    <w:rsid w:val="00B0498C"/>
    <w:rsid w:val="00B05831"/>
    <w:rsid w:val="00B07706"/>
    <w:rsid w:val="00B113B3"/>
    <w:rsid w:val="00B12EAC"/>
    <w:rsid w:val="00B155C4"/>
    <w:rsid w:val="00B15B1F"/>
    <w:rsid w:val="00B174A6"/>
    <w:rsid w:val="00B178AD"/>
    <w:rsid w:val="00B20942"/>
    <w:rsid w:val="00B21580"/>
    <w:rsid w:val="00B2327F"/>
    <w:rsid w:val="00B24207"/>
    <w:rsid w:val="00B246CE"/>
    <w:rsid w:val="00B2547A"/>
    <w:rsid w:val="00B25721"/>
    <w:rsid w:val="00B26F7F"/>
    <w:rsid w:val="00B317E7"/>
    <w:rsid w:val="00B31B00"/>
    <w:rsid w:val="00B321D3"/>
    <w:rsid w:val="00B32978"/>
    <w:rsid w:val="00B40F5B"/>
    <w:rsid w:val="00B41558"/>
    <w:rsid w:val="00B418A4"/>
    <w:rsid w:val="00B42E72"/>
    <w:rsid w:val="00B46B7F"/>
    <w:rsid w:val="00B47F8F"/>
    <w:rsid w:val="00B47FDD"/>
    <w:rsid w:val="00B500FE"/>
    <w:rsid w:val="00B563AF"/>
    <w:rsid w:val="00B601BE"/>
    <w:rsid w:val="00B62B49"/>
    <w:rsid w:val="00B64E19"/>
    <w:rsid w:val="00B65775"/>
    <w:rsid w:val="00B661DC"/>
    <w:rsid w:val="00B702B3"/>
    <w:rsid w:val="00B70DA4"/>
    <w:rsid w:val="00B71C8A"/>
    <w:rsid w:val="00B72861"/>
    <w:rsid w:val="00B768E9"/>
    <w:rsid w:val="00B7709D"/>
    <w:rsid w:val="00B77A56"/>
    <w:rsid w:val="00B82253"/>
    <w:rsid w:val="00B82880"/>
    <w:rsid w:val="00B82AE0"/>
    <w:rsid w:val="00B90C66"/>
    <w:rsid w:val="00B91A01"/>
    <w:rsid w:val="00B936D3"/>
    <w:rsid w:val="00B954D3"/>
    <w:rsid w:val="00B95ABB"/>
    <w:rsid w:val="00BA044E"/>
    <w:rsid w:val="00BA07BA"/>
    <w:rsid w:val="00BA1195"/>
    <w:rsid w:val="00BA18F3"/>
    <w:rsid w:val="00BA56EC"/>
    <w:rsid w:val="00BA7094"/>
    <w:rsid w:val="00BA71EB"/>
    <w:rsid w:val="00BA730E"/>
    <w:rsid w:val="00BB01A4"/>
    <w:rsid w:val="00BB165B"/>
    <w:rsid w:val="00BB2D88"/>
    <w:rsid w:val="00BB3217"/>
    <w:rsid w:val="00BB35E1"/>
    <w:rsid w:val="00BB3F9B"/>
    <w:rsid w:val="00BB427B"/>
    <w:rsid w:val="00BB4CDF"/>
    <w:rsid w:val="00BB528A"/>
    <w:rsid w:val="00BB6015"/>
    <w:rsid w:val="00BC0A64"/>
    <w:rsid w:val="00BC2E1D"/>
    <w:rsid w:val="00BC3C94"/>
    <w:rsid w:val="00BC4E11"/>
    <w:rsid w:val="00BC5696"/>
    <w:rsid w:val="00BC7D2D"/>
    <w:rsid w:val="00BD0E6F"/>
    <w:rsid w:val="00BD1EE8"/>
    <w:rsid w:val="00BD342E"/>
    <w:rsid w:val="00BD40D0"/>
    <w:rsid w:val="00BD4799"/>
    <w:rsid w:val="00BD53D2"/>
    <w:rsid w:val="00BD5DB0"/>
    <w:rsid w:val="00BD7CAC"/>
    <w:rsid w:val="00BE17C5"/>
    <w:rsid w:val="00BE4ACA"/>
    <w:rsid w:val="00BE4B30"/>
    <w:rsid w:val="00BE6093"/>
    <w:rsid w:val="00BE6BC2"/>
    <w:rsid w:val="00BF1F1A"/>
    <w:rsid w:val="00BF37FC"/>
    <w:rsid w:val="00BF4212"/>
    <w:rsid w:val="00BF44FB"/>
    <w:rsid w:val="00BF5555"/>
    <w:rsid w:val="00BF5647"/>
    <w:rsid w:val="00BF6765"/>
    <w:rsid w:val="00BF6CDB"/>
    <w:rsid w:val="00BF6F47"/>
    <w:rsid w:val="00BF7F67"/>
    <w:rsid w:val="00C00916"/>
    <w:rsid w:val="00C02496"/>
    <w:rsid w:val="00C0431B"/>
    <w:rsid w:val="00C04E1D"/>
    <w:rsid w:val="00C0681A"/>
    <w:rsid w:val="00C07845"/>
    <w:rsid w:val="00C11F30"/>
    <w:rsid w:val="00C12974"/>
    <w:rsid w:val="00C12F03"/>
    <w:rsid w:val="00C14D0A"/>
    <w:rsid w:val="00C14DF8"/>
    <w:rsid w:val="00C16F91"/>
    <w:rsid w:val="00C204CB"/>
    <w:rsid w:val="00C21B4F"/>
    <w:rsid w:val="00C260E8"/>
    <w:rsid w:val="00C32BA4"/>
    <w:rsid w:val="00C3323D"/>
    <w:rsid w:val="00C333DC"/>
    <w:rsid w:val="00C336BE"/>
    <w:rsid w:val="00C336FE"/>
    <w:rsid w:val="00C40336"/>
    <w:rsid w:val="00C40BC2"/>
    <w:rsid w:val="00C40CB5"/>
    <w:rsid w:val="00C4211E"/>
    <w:rsid w:val="00C43CCB"/>
    <w:rsid w:val="00C448A3"/>
    <w:rsid w:val="00C45775"/>
    <w:rsid w:val="00C45AE9"/>
    <w:rsid w:val="00C47499"/>
    <w:rsid w:val="00C47645"/>
    <w:rsid w:val="00C500C2"/>
    <w:rsid w:val="00C5233F"/>
    <w:rsid w:val="00C54285"/>
    <w:rsid w:val="00C54930"/>
    <w:rsid w:val="00C55662"/>
    <w:rsid w:val="00C604D6"/>
    <w:rsid w:val="00C62023"/>
    <w:rsid w:val="00C6378C"/>
    <w:rsid w:val="00C63849"/>
    <w:rsid w:val="00C6501B"/>
    <w:rsid w:val="00C65433"/>
    <w:rsid w:val="00C66528"/>
    <w:rsid w:val="00C673D0"/>
    <w:rsid w:val="00C71446"/>
    <w:rsid w:val="00C72F00"/>
    <w:rsid w:val="00C736CE"/>
    <w:rsid w:val="00C73BCA"/>
    <w:rsid w:val="00C75636"/>
    <w:rsid w:val="00C75B59"/>
    <w:rsid w:val="00C77A4A"/>
    <w:rsid w:val="00C77E9C"/>
    <w:rsid w:val="00C81D59"/>
    <w:rsid w:val="00C82F7B"/>
    <w:rsid w:val="00C8313C"/>
    <w:rsid w:val="00C83225"/>
    <w:rsid w:val="00C83A88"/>
    <w:rsid w:val="00C83C43"/>
    <w:rsid w:val="00C83FC7"/>
    <w:rsid w:val="00C84336"/>
    <w:rsid w:val="00C8707D"/>
    <w:rsid w:val="00C90554"/>
    <w:rsid w:val="00C915F0"/>
    <w:rsid w:val="00C91F4B"/>
    <w:rsid w:val="00C945D4"/>
    <w:rsid w:val="00C956AB"/>
    <w:rsid w:val="00C9659F"/>
    <w:rsid w:val="00C96CC5"/>
    <w:rsid w:val="00CA1879"/>
    <w:rsid w:val="00CA1EC4"/>
    <w:rsid w:val="00CA3127"/>
    <w:rsid w:val="00CA32C9"/>
    <w:rsid w:val="00CA4B00"/>
    <w:rsid w:val="00CA53B6"/>
    <w:rsid w:val="00CA5B8B"/>
    <w:rsid w:val="00CA6D88"/>
    <w:rsid w:val="00CA749C"/>
    <w:rsid w:val="00CA775F"/>
    <w:rsid w:val="00CA7EE2"/>
    <w:rsid w:val="00CB17EC"/>
    <w:rsid w:val="00CB3CB2"/>
    <w:rsid w:val="00CB447F"/>
    <w:rsid w:val="00CB60A4"/>
    <w:rsid w:val="00CB746E"/>
    <w:rsid w:val="00CC16F7"/>
    <w:rsid w:val="00CC25BA"/>
    <w:rsid w:val="00CC664F"/>
    <w:rsid w:val="00CD04F1"/>
    <w:rsid w:val="00CD1765"/>
    <w:rsid w:val="00CD1C95"/>
    <w:rsid w:val="00CD23FA"/>
    <w:rsid w:val="00CD2A04"/>
    <w:rsid w:val="00CD3823"/>
    <w:rsid w:val="00CD5F6C"/>
    <w:rsid w:val="00CD62C9"/>
    <w:rsid w:val="00CD6F9F"/>
    <w:rsid w:val="00CE1D2B"/>
    <w:rsid w:val="00CE2B86"/>
    <w:rsid w:val="00CE3823"/>
    <w:rsid w:val="00CE390B"/>
    <w:rsid w:val="00CE3C06"/>
    <w:rsid w:val="00CE3CEF"/>
    <w:rsid w:val="00CE422E"/>
    <w:rsid w:val="00CE539B"/>
    <w:rsid w:val="00CE5886"/>
    <w:rsid w:val="00CE6D45"/>
    <w:rsid w:val="00CE6DDC"/>
    <w:rsid w:val="00CE6FFD"/>
    <w:rsid w:val="00CE74D2"/>
    <w:rsid w:val="00CE76BA"/>
    <w:rsid w:val="00CF0294"/>
    <w:rsid w:val="00CF0431"/>
    <w:rsid w:val="00CF1EE3"/>
    <w:rsid w:val="00CF2D71"/>
    <w:rsid w:val="00CF3D47"/>
    <w:rsid w:val="00CF420E"/>
    <w:rsid w:val="00CF6FE3"/>
    <w:rsid w:val="00CF7AB2"/>
    <w:rsid w:val="00D00C4F"/>
    <w:rsid w:val="00D03098"/>
    <w:rsid w:val="00D04448"/>
    <w:rsid w:val="00D04682"/>
    <w:rsid w:val="00D072C3"/>
    <w:rsid w:val="00D07A58"/>
    <w:rsid w:val="00D07DA5"/>
    <w:rsid w:val="00D10ECA"/>
    <w:rsid w:val="00D12E66"/>
    <w:rsid w:val="00D1440A"/>
    <w:rsid w:val="00D144D5"/>
    <w:rsid w:val="00D15981"/>
    <w:rsid w:val="00D15A60"/>
    <w:rsid w:val="00D164FC"/>
    <w:rsid w:val="00D171C4"/>
    <w:rsid w:val="00D2158C"/>
    <w:rsid w:val="00D2299C"/>
    <w:rsid w:val="00D23627"/>
    <w:rsid w:val="00D241B7"/>
    <w:rsid w:val="00D24F7E"/>
    <w:rsid w:val="00D2515F"/>
    <w:rsid w:val="00D253A5"/>
    <w:rsid w:val="00D310FD"/>
    <w:rsid w:val="00D325CB"/>
    <w:rsid w:val="00D32966"/>
    <w:rsid w:val="00D32C28"/>
    <w:rsid w:val="00D33C24"/>
    <w:rsid w:val="00D33CD7"/>
    <w:rsid w:val="00D36D3B"/>
    <w:rsid w:val="00D377FA"/>
    <w:rsid w:val="00D3795F"/>
    <w:rsid w:val="00D42DB2"/>
    <w:rsid w:val="00D44A76"/>
    <w:rsid w:val="00D45ACF"/>
    <w:rsid w:val="00D462D5"/>
    <w:rsid w:val="00D464C9"/>
    <w:rsid w:val="00D47912"/>
    <w:rsid w:val="00D521F8"/>
    <w:rsid w:val="00D539E6"/>
    <w:rsid w:val="00D54343"/>
    <w:rsid w:val="00D546D0"/>
    <w:rsid w:val="00D571DD"/>
    <w:rsid w:val="00D57EBB"/>
    <w:rsid w:val="00D619DA"/>
    <w:rsid w:val="00D63D9C"/>
    <w:rsid w:val="00D6415F"/>
    <w:rsid w:val="00D64331"/>
    <w:rsid w:val="00D6496B"/>
    <w:rsid w:val="00D67148"/>
    <w:rsid w:val="00D67E77"/>
    <w:rsid w:val="00D7469E"/>
    <w:rsid w:val="00D77B24"/>
    <w:rsid w:val="00D77D76"/>
    <w:rsid w:val="00D80E21"/>
    <w:rsid w:val="00D8266C"/>
    <w:rsid w:val="00D830F1"/>
    <w:rsid w:val="00D83638"/>
    <w:rsid w:val="00D83929"/>
    <w:rsid w:val="00D86D06"/>
    <w:rsid w:val="00D90A84"/>
    <w:rsid w:val="00D97644"/>
    <w:rsid w:val="00D97F10"/>
    <w:rsid w:val="00DA00C1"/>
    <w:rsid w:val="00DA0387"/>
    <w:rsid w:val="00DA0665"/>
    <w:rsid w:val="00DA15E4"/>
    <w:rsid w:val="00DA1B87"/>
    <w:rsid w:val="00DA2391"/>
    <w:rsid w:val="00DA25F6"/>
    <w:rsid w:val="00DA38AA"/>
    <w:rsid w:val="00DA3FAD"/>
    <w:rsid w:val="00DA53BA"/>
    <w:rsid w:val="00DA6523"/>
    <w:rsid w:val="00DB0AE8"/>
    <w:rsid w:val="00DB1180"/>
    <w:rsid w:val="00DB1797"/>
    <w:rsid w:val="00DB19B1"/>
    <w:rsid w:val="00DB2C86"/>
    <w:rsid w:val="00DB2CC2"/>
    <w:rsid w:val="00DB3E3F"/>
    <w:rsid w:val="00DB53F0"/>
    <w:rsid w:val="00DB5D60"/>
    <w:rsid w:val="00DC1B5F"/>
    <w:rsid w:val="00DC22D4"/>
    <w:rsid w:val="00DC7851"/>
    <w:rsid w:val="00DD0016"/>
    <w:rsid w:val="00DD1F72"/>
    <w:rsid w:val="00DD3EAB"/>
    <w:rsid w:val="00DD5645"/>
    <w:rsid w:val="00DD746B"/>
    <w:rsid w:val="00DD7BD8"/>
    <w:rsid w:val="00DE203D"/>
    <w:rsid w:val="00DE2ACE"/>
    <w:rsid w:val="00DE336F"/>
    <w:rsid w:val="00DE6C0D"/>
    <w:rsid w:val="00DE7931"/>
    <w:rsid w:val="00DE7E9A"/>
    <w:rsid w:val="00DF01AD"/>
    <w:rsid w:val="00DF08C4"/>
    <w:rsid w:val="00DF0E78"/>
    <w:rsid w:val="00DF1799"/>
    <w:rsid w:val="00DF2156"/>
    <w:rsid w:val="00DF24E0"/>
    <w:rsid w:val="00E00521"/>
    <w:rsid w:val="00E01078"/>
    <w:rsid w:val="00E02A4B"/>
    <w:rsid w:val="00E04AAF"/>
    <w:rsid w:val="00E069F6"/>
    <w:rsid w:val="00E06DD4"/>
    <w:rsid w:val="00E14967"/>
    <w:rsid w:val="00E14B63"/>
    <w:rsid w:val="00E15DC3"/>
    <w:rsid w:val="00E169D1"/>
    <w:rsid w:val="00E16E57"/>
    <w:rsid w:val="00E176F1"/>
    <w:rsid w:val="00E2003D"/>
    <w:rsid w:val="00E21ABF"/>
    <w:rsid w:val="00E22C01"/>
    <w:rsid w:val="00E24539"/>
    <w:rsid w:val="00E25D7F"/>
    <w:rsid w:val="00E2681E"/>
    <w:rsid w:val="00E326AF"/>
    <w:rsid w:val="00E3283A"/>
    <w:rsid w:val="00E3399E"/>
    <w:rsid w:val="00E33E19"/>
    <w:rsid w:val="00E40782"/>
    <w:rsid w:val="00E4129E"/>
    <w:rsid w:val="00E4178A"/>
    <w:rsid w:val="00E42774"/>
    <w:rsid w:val="00E43041"/>
    <w:rsid w:val="00E4430F"/>
    <w:rsid w:val="00E444CF"/>
    <w:rsid w:val="00E44D6C"/>
    <w:rsid w:val="00E44E45"/>
    <w:rsid w:val="00E46A81"/>
    <w:rsid w:val="00E476C0"/>
    <w:rsid w:val="00E47DBD"/>
    <w:rsid w:val="00E5009F"/>
    <w:rsid w:val="00E51137"/>
    <w:rsid w:val="00E5165C"/>
    <w:rsid w:val="00E51986"/>
    <w:rsid w:val="00E52157"/>
    <w:rsid w:val="00E53C2A"/>
    <w:rsid w:val="00E542BC"/>
    <w:rsid w:val="00E54762"/>
    <w:rsid w:val="00E5488E"/>
    <w:rsid w:val="00E55A2F"/>
    <w:rsid w:val="00E56A5F"/>
    <w:rsid w:val="00E57593"/>
    <w:rsid w:val="00E5772C"/>
    <w:rsid w:val="00E579B0"/>
    <w:rsid w:val="00E62099"/>
    <w:rsid w:val="00E62738"/>
    <w:rsid w:val="00E63223"/>
    <w:rsid w:val="00E64F2E"/>
    <w:rsid w:val="00E65660"/>
    <w:rsid w:val="00E65D2F"/>
    <w:rsid w:val="00E6635E"/>
    <w:rsid w:val="00E67981"/>
    <w:rsid w:val="00E67FBF"/>
    <w:rsid w:val="00E703D8"/>
    <w:rsid w:val="00E71EE6"/>
    <w:rsid w:val="00E72EFD"/>
    <w:rsid w:val="00E77F23"/>
    <w:rsid w:val="00E83A07"/>
    <w:rsid w:val="00E83D01"/>
    <w:rsid w:val="00E85700"/>
    <w:rsid w:val="00E86AC7"/>
    <w:rsid w:val="00E87097"/>
    <w:rsid w:val="00E878FE"/>
    <w:rsid w:val="00E87A37"/>
    <w:rsid w:val="00E908A1"/>
    <w:rsid w:val="00E90B94"/>
    <w:rsid w:val="00E913B2"/>
    <w:rsid w:val="00E949C3"/>
    <w:rsid w:val="00E951EF"/>
    <w:rsid w:val="00E9596E"/>
    <w:rsid w:val="00E96777"/>
    <w:rsid w:val="00EA03A8"/>
    <w:rsid w:val="00EA055F"/>
    <w:rsid w:val="00EA0D8F"/>
    <w:rsid w:val="00EA267B"/>
    <w:rsid w:val="00EA3ACD"/>
    <w:rsid w:val="00EA4397"/>
    <w:rsid w:val="00EA5352"/>
    <w:rsid w:val="00EA53E4"/>
    <w:rsid w:val="00EA66E8"/>
    <w:rsid w:val="00EA7D88"/>
    <w:rsid w:val="00EB2C6C"/>
    <w:rsid w:val="00EB41C9"/>
    <w:rsid w:val="00EC0AAF"/>
    <w:rsid w:val="00EC2D74"/>
    <w:rsid w:val="00EC373C"/>
    <w:rsid w:val="00EC48B6"/>
    <w:rsid w:val="00ED2529"/>
    <w:rsid w:val="00ED25C8"/>
    <w:rsid w:val="00ED2D27"/>
    <w:rsid w:val="00ED3109"/>
    <w:rsid w:val="00ED39AA"/>
    <w:rsid w:val="00ED3DBB"/>
    <w:rsid w:val="00ED4A1F"/>
    <w:rsid w:val="00ED6067"/>
    <w:rsid w:val="00ED77B8"/>
    <w:rsid w:val="00EE0ADC"/>
    <w:rsid w:val="00EE1349"/>
    <w:rsid w:val="00EE2F5B"/>
    <w:rsid w:val="00EE3873"/>
    <w:rsid w:val="00EE42C9"/>
    <w:rsid w:val="00EE5139"/>
    <w:rsid w:val="00EE52E7"/>
    <w:rsid w:val="00EE6754"/>
    <w:rsid w:val="00EE6E0B"/>
    <w:rsid w:val="00EE7D0B"/>
    <w:rsid w:val="00EE7D49"/>
    <w:rsid w:val="00EE7DFA"/>
    <w:rsid w:val="00EF3BB9"/>
    <w:rsid w:val="00EF3F65"/>
    <w:rsid w:val="00EF3FBF"/>
    <w:rsid w:val="00EF496F"/>
    <w:rsid w:val="00EF4C0D"/>
    <w:rsid w:val="00EF6B61"/>
    <w:rsid w:val="00EF7918"/>
    <w:rsid w:val="00EF7C0E"/>
    <w:rsid w:val="00F006AC"/>
    <w:rsid w:val="00F015E4"/>
    <w:rsid w:val="00F017F7"/>
    <w:rsid w:val="00F0217A"/>
    <w:rsid w:val="00F021AF"/>
    <w:rsid w:val="00F02956"/>
    <w:rsid w:val="00F02DC4"/>
    <w:rsid w:val="00F03E1E"/>
    <w:rsid w:val="00F052ED"/>
    <w:rsid w:val="00F06005"/>
    <w:rsid w:val="00F06F9B"/>
    <w:rsid w:val="00F103C8"/>
    <w:rsid w:val="00F10DF7"/>
    <w:rsid w:val="00F1515B"/>
    <w:rsid w:val="00F17247"/>
    <w:rsid w:val="00F17AEF"/>
    <w:rsid w:val="00F20ED6"/>
    <w:rsid w:val="00F2135C"/>
    <w:rsid w:val="00F21B30"/>
    <w:rsid w:val="00F21CE0"/>
    <w:rsid w:val="00F234CD"/>
    <w:rsid w:val="00F24F75"/>
    <w:rsid w:val="00F257FE"/>
    <w:rsid w:val="00F27313"/>
    <w:rsid w:val="00F27792"/>
    <w:rsid w:val="00F30287"/>
    <w:rsid w:val="00F30598"/>
    <w:rsid w:val="00F31C91"/>
    <w:rsid w:val="00F337E4"/>
    <w:rsid w:val="00F3443C"/>
    <w:rsid w:val="00F34514"/>
    <w:rsid w:val="00F35629"/>
    <w:rsid w:val="00F356EB"/>
    <w:rsid w:val="00F35830"/>
    <w:rsid w:val="00F3647D"/>
    <w:rsid w:val="00F369E6"/>
    <w:rsid w:val="00F3732B"/>
    <w:rsid w:val="00F37330"/>
    <w:rsid w:val="00F37B96"/>
    <w:rsid w:val="00F42D8C"/>
    <w:rsid w:val="00F43CE3"/>
    <w:rsid w:val="00F43E41"/>
    <w:rsid w:val="00F44840"/>
    <w:rsid w:val="00F45262"/>
    <w:rsid w:val="00F45916"/>
    <w:rsid w:val="00F5056C"/>
    <w:rsid w:val="00F509B3"/>
    <w:rsid w:val="00F509C4"/>
    <w:rsid w:val="00F53214"/>
    <w:rsid w:val="00F53A58"/>
    <w:rsid w:val="00F53F1E"/>
    <w:rsid w:val="00F548A2"/>
    <w:rsid w:val="00F55631"/>
    <w:rsid w:val="00F569D2"/>
    <w:rsid w:val="00F56E52"/>
    <w:rsid w:val="00F5760B"/>
    <w:rsid w:val="00F60023"/>
    <w:rsid w:val="00F60720"/>
    <w:rsid w:val="00F62F86"/>
    <w:rsid w:val="00F65F71"/>
    <w:rsid w:val="00F66AA1"/>
    <w:rsid w:val="00F67297"/>
    <w:rsid w:val="00F7044B"/>
    <w:rsid w:val="00F70E86"/>
    <w:rsid w:val="00F720FB"/>
    <w:rsid w:val="00F74CC9"/>
    <w:rsid w:val="00F77532"/>
    <w:rsid w:val="00F802A7"/>
    <w:rsid w:val="00F807BC"/>
    <w:rsid w:val="00F80B35"/>
    <w:rsid w:val="00F81528"/>
    <w:rsid w:val="00F82FC9"/>
    <w:rsid w:val="00F86822"/>
    <w:rsid w:val="00F87560"/>
    <w:rsid w:val="00F93931"/>
    <w:rsid w:val="00F95A82"/>
    <w:rsid w:val="00F978D5"/>
    <w:rsid w:val="00FA0FB4"/>
    <w:rsid w:val="00FA1067"/>
    <w:rsid w:val="00FA231F"/>
    <w:rsid w:val="00FA2746"/>
    <w:rsid w:val="00FA3991"/>
    <w:rsid w:val="00FA49C7"/>
    <w:rsid w:val="00FA6771"/>
    <w:rsid w:val="00FA7C43"/>
    <w:rsid w:val="00FB216C"/>
    <w:rsid w:val="00FB254A"/>
    <w:rsid w:val="00FB26E3"/>
    <w:rsid w:val="00FB26FC"/>
    <w:rsid w:val="00FB49D1"/>
    <w:rsid w:val="00FB4F7A"/>
    <w:rsid w:val="00FB5508"/>
    <w:rsid w:val="00FB5A56"/>
    <w:rsid w:val="00FB65B8"/>
    <w:rsid w:val="00FC1027"/>
    <w:rsid w:val="00FC23D9"/>
    <w:rsid w:val="00FC2FB6"/>
    <w:rsid w:val="00FC404F"/>
    <w:rsid w:val="00FC419E"/>
    <w:rsid w:val="00FC49AE"/>
    <w:rsid w:val="00FC4BA7"/>
    <w:rsid w:val="00FC5A1C"/>
    <w:rsid w:val="00FC6638"/>
    <w:rsid w:val="00FC6CF4"/>
    <w:rsid w:val="00FC771C"/>
    <w:rsid w:val="00FC78BD"/>
    <w:rsid w:val="00FC7C22"/>
    <w:rsid w:val="00FD0262"/>
    <w:rsid w:val="00FD0656"/>
    <w:rsid w:val="00FD0ADF"/>
    <w:rsid w:val="00FD0BCD"/>
    <w:rsid w:val="00FD1EA1"/>
    <w:rsid w:val="00FD20CF"/>
    <w:rsid w:val="00FD2FC3"/>
    <w:rsid w:val="00FD367D"/>
    <w:rsid w:val="00FD4031"/>
    <w:rsid w:val="00FD6AB1"/>
    <w:rsid w:val="00FE02EF"/>
    <w:rsid w:val="00FE2327"/>
    <w:rsid w:val="00FE28DE"/>
    <w:rsid w:val="00FE3C15"/>
    <w:rsid w:val="00FE5540"/>
    <w:rsid w:val="00FE5AC8"/>
    <w:rsid w:val="00FE639F"/>
    <w:rsid w:val="00FE6A6D"/>
    <w:rsid w:val="00FF0B08"/>
    <w:rsid w:val="00FF204D"/>
    <w:rsid w:val="00FF2B2E"/>
    <w:rsid w:val="00FF34D7"/>
    <w:rsid w:val="00FF39C1"/>
    <w:rsid w:val="00FF5981"/>
    <w:rsid w:val="00FF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92D5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A23A70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paragraph" w:styleId="ListParagraph">
    <w:name w:val="List Paragraph"/>
    <w:basedOn w:val="Normal"/>
    <w:uiPriority w:val="34"/>
    <w:qFormat/>
    <w:rsid w:val="0045037E"/>
    <w:pPr>
      <w:ind w:left="720"/>
      <w:contextualSpacing/>
    </w:pPr>
  </w:style>
  <w:style w:type="table" w:customStyle="1" w:styleId="TableGrid0">
    <w:name w:val="TableGrid"/>
    <w:rsid w:val="007F1B2B"/>
    <w:rPr>
      <w:rFonts w:eastAsiaTheme="minorEastAsia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rsid w:val="000522E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2EE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0522EE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table" w:styleId="TableWeb3">
    <w:name w:val="Table Web 3"/>
    <w:basedOn w:val="TableNormal"/>
    <w:uiPriority w:val="99"/>
    <w:rsid w:val="007E0071"/>
    <w:pPr>
      <w:spacing w:after="160" w:line="259" w:lineRule="auto"/>
    </w:pPr>
    <w:rPr>
      <w:sz w:val="22"/>
      <w:szCs w:val="2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1">
    <w:name w:val="Plain Table 1"/>
    <w:basedOn w:val="TableNormal"/>
    <w:uiPriority w:val="41"/>
    <w:rsid w:val="004624C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624C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624C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624C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7AAAE8" w:themeColor="accent1" w:themeTint="66"/>
        <w:left w:val="single" w:sz="4" w:space="0" w:color="7AAAE8" w:themeColor="accent1" w:themeTint="66"/>
        <w:bottom w:val="single" w:sz="4" w:space="0" w:color="7AAAE8" w:themeColor="accent1" w:themeTint="66"/>
        <w:right w:val="single" w:sz="4" w:space="0" w:color="7AAAE8" w:themeColor="accent1" w:themeTint="66"/>
        <w:insideH w:val="single" w:sz="4" w:space="0" w:color="7AAAE8" w:themeColor="accent1" w:themeTint="66"/>
        <w:insideV w:val="single" w:sz="4" w:space="0" w:color="7AAAE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880D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880D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624C7"/>
    <w:tblPr>
      <w:tblStyleRowBandSize w:val="1"/>
      <w:tblStyleColBandSize w:val="1"/>
      <w:tblBorders>
        <w:top w:val="single" w:sz="4" w:space="0" w:color="82FBFF" w:themeColor="accent2" w:themeTint="66"/>
        <w:left w:val="single" w:sz="4" w:space="0" w:color="82FBFF" w:themeColor="accent2" w:themeTint="66"/>
        <w:bottom w:val="single" w:sz="4" w:space="0" w:color="82FBFF" w:themeColor="accent2" w:themeTint="66"/>
        <w:right w:val="single" w:sz="4" w:space="0" w:color="82FBFF" w:themeColor="accent2" w:themeTint="66"/>
        <w:insideH w:val="single" w:sz="4" w:space="0" w:color="82FBFF" w:themeColor="accent2" w:themeTint="66"/>
        <w:insideV w:val="single" w:sz="4" w:space="0" w:color="82FB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F9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F9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4624C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">
    <w:name w:val="Grid Table 2"/>
    <w:basedOn w:val="TableNormal"/>
    <w:uiPriority w:val="47"/>
    <w:rsid w:val="004624C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4624C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">
    <w:name w:val="Grid Table 3"/>
    <w:basedOn w:val="TableNormal"/>
    <w:uiPriority w:val="48"/>
    <w:rsid w:val="001406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NormalWeb">
    <w:name w:val="Normal (Web)"/>
    <w:basedOn w:val="Normal"/>
    <w:uiPriority w:val="99"/>
    <w:semiHidden/>
    <w:rsid w:val="00902F04"/>
    <w:rPr>
      <w:rFonts w:ascii="Times New Roman" w:hAnsi="Times New Roman" w:cs="Times New Roman"/>
    </w:rPr>
  </w:style>
  <w:style w:type="table" w:styleId="GridTable6Colorful">
    <w:name w:val="Grid Table 6 Colorful"/>
    <w:basedOn w:val="TableNormal"/>
    <w:uiPriority w:val="51"/>
    <w:rsid w:val="00845A5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rsid w:val="00827DDC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8821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883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011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500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224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5776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506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732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9691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8471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67413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21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519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151070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8072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159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6348">
          <w:marLeft w:val="-225"/>
          <w:marRight w:val="-22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66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104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0462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631">
          <w:marLeft w:val="0"/>
          <w:marRight w:val="0"/>
          <w:marTop w:val="0"/>
          <w:marBottom w:val="36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26" Type="http://schemas.openxmlformats.org/officeDocument/2006/relationships/image" Target="media/image14.jpeg"/><Relationship Id="rId39" Type="http://schemas.openxmlformats.org/officeDocument/2006/relationships/hyperlink" Target="https://www.bigrentz.com/blog/how-to-start-construction-company" TargetMode="Externa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hyperlink" Target="https://www.dreamstime.com/seamless-abstract-pattern-black-overlapping-circles-dots-bubbles-bulbs-background-vector-illustration-calm-classic-design-image185529825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hyperlink" Target="https://www.designtrends.com/graphic-web/patterns/circle-pattern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hyperlink" Target="https://edition.cnn.com/style/article/anticipated-architecture-2021/index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ses\AppData\Roaming\Microsoft\Templates\Jazzy%20student%20report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71af3243-3dd4-4a8d-8c0d-dd76da1f02a5"/>
    <ds:schemaRef ds:uri="http://schemas.microsoft.com/office/2006/documentManagement/types"/>
    <ds:schemaRef ds:uri="http://purl.org/dc/elements/1.1/"/>
    <ds:schemaRef ds:uri="http://purl.org/dc/terms/"/>
    <ds:schemaRef ds:uri="http://www.w3.org/XML/1998/namespace"/>
    <ds:schemaRef ds:uri="http://purl.org/dc/dcmitype/"/>
    <ds:schemaRef ds:uri="16c05727-aa75-4e4a-9b5f-8a80a1165891"/>
    <ds:schemaRef ds:uri="http://schemas.microsoft.com/office/infopath/2007/PartnerControls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1EF50D68-4BBB-4FE8-B4ED-433529A17C9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31</Pages>
  <Words>2040</Words>
  <Characters>11634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2021-10-26T19:16:00Z</dcterms:created>
  <dcterms:modified xsi:type="dcterms:W3CDTF">2021-11-15T20:06:00Z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